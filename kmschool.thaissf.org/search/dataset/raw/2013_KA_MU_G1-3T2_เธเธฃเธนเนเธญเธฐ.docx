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5337" w:rsidRDefault="00825337" w:rsidP="005617B8">
      <w:pPr>
        <w:ind w:left="720" w:hanging="72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6" o:spid="_x0000_s1026" type="#_x0000_t75" style="position:absolute;left:0;text-align:left;margin-left:-46.5pt;margin-top:-37.5pt;width:1130.05pt;height:778.5pt;z-index:-251658752;visibility:visible">
            <v:imagedata r:id="rId4" o:title=""/>
          </v:shape>
        </w:pict>
      </w:r>
      <w:r>
        <w:rPr>
          <w:noProof/>
        </w:rPr>
        <w:pict>
          <v:shape id="Picture 2" o:spid="_x0000_s1027" type="#_x0000_t75" style="position:absolute;left:0;text-align:left;margin-left:93pt;margin-top:6pt;width:235.35pt;height:202.3pt;rotation:-220676fd;z-index:251655680;visibility:visible" stroked="t" strokeweight="3pt">
            <v:imagedata r:id="rId5" o:title=""/>
          </v:shape>
        </w:pict>
      </w:r>
    </w:p>
    <w:p w:rsidR="00825337" w:rsidRDefault="00825337" w:rsidP="005617B8">
      <w:pPr>
        <w:ind w:left="720" w:hanging="720"/>
      </w:pPr>
    </w:p>
    <w:p w:rsidR="00825337" w:rsidRDefault="00825337" w:rsidP="005617B8">
      <w:pPr>
        <w:ind w:left="720" w:hanging="720"/>
      </w:pPr>
    </w:p>
    <w:p w:rsidR="00825337" w:rsidRPr="006C6FFA" w:rsidRDefault="00825337" w:rsidP="00C71898">
      <w:pPr>
        <w:ind w:left="7200"/>
        <w:rPr>
          <w:rFonts w:ascii="JasmineUPC" w:hAnsi="JasmineUPC" w:cs="JasmineUPC"/>
          <w:b/>
          <w:bCs/>
          <w:sz w:val="48"/>
          <w:szCs w:val="48"/>
        </w:rPr>
      </w:pPr>
      <w:r w:rsidRPr="005617B8">
        <w:rPr>
          <w:rFonts w:ascii="JasmineUPC" w:hAnsi="JasmineUPC" w:cs="JasmineUPC"/>
          <w:b/>
          <w:bCs/>
          <w:sz w:val="60"/>
          <w:szCs w:val="60"/>
          <w:cs/>
        </w:rPr>
        <w:t>ดนตรีชีวิต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ชื่อนี้ก็บอกถึงความหมายอยู่แล้วว่า ในชีวิตของคนเราทุกสิ่งทุกอย่างที่           เราได้สัมผัส หรือได้ยิน สามารถเป็นดนตรี แล้วอะไรคือดนตรี จากความหมาย ดนตรี หมายถึง </w:t>
      </w:r>
      <w:r w:rsidRPr="006C6FFA">
        <w:rPr>
          <w:rFonts w:ascii="JasmineUPC" w:hAnsi="JasmineUPC" w:cs="JasmineUPC"/>
          <w:b/>
          <w:bCs/>
          <w:sz w:val="48"/>
          <w:szCs w:val="48"/>
        </w:rPr>
        <w:t>“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เสียงที่ประกอบกันเป็นทำนองเพลง ซึ่งมีเสียงดังทำให้รู้สึกเพลิดเพลิน            หรือเกิดอารมณ์รัก โศกเศร้าหรือรื่นเริง</w:t>
      </w:r>
      <w:r w:rsidRPr="006C6FFA">
        <w:rPr>
          <w:rFonts w:ascii="JasmineUPC" w:hAnsi="JasmineUPC" w:cs="JasmineUPC"/>
          <w:b/>
          <w:bCs/>
          <w:sz w:val="48"/>
          <w:szCs w:val="48"/>
        </w:rPr>
        <w:t>”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 จากความหมายข้างต้นจึงทำให้เราได้รู้              ว่าทำไมต้องมีดนตรี เพราะว่าดนตรีช่วยทำให้มนุษย์เรารู้สึกเพลิดเพลินได้ </w:t>
      </w:r>
    </w:p>
    <w:p w:rsidR="00825337" w:rsidRPr="006C6FFA" w:rsidRDefault="00825337" w:rsidP="00E17033">
      <w:pPr>
        <w:ind w:left="720" w:firstLine="720"/>
        <w:rPr>
          <w:rFonts w:ascii="JasmineUPC" w:hAnsi="JasmineUPC" w:cs="JasmineUPC"/>
          <w:b/>
          <w:bCs/>
          <w:sz w:val="48"/>
          <w:szCs w:val="48"/>
        </w:rPr>
      </w:pP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วิชาดนตรีเป็นวิชาที่เกี่ยวกับทักษะ ต้องมีการฝึกซ้อม ทำซ้ำบ่อยๆ เพราะไม่ใช่วิชาที่ต้องท่องจำ ดังนั้นการเรียนรู้ในวิชานี้จึง       ต้องเกิดการเรียนรู้ผ่านกิจกรรม หรือ </w:t>
      </w:r>
      <w:r w:rsidRPr="006C6FFA">
        <w:rPr>
          <w:rFonts w:ascii="JasmineUPC" w:hAnsi="JasmineUPC" w:cs="JasmineUPC"/>
          <w:b/>
          <w:bCs/>
          <w:sz w:val="48"/>
          <w:szCs w:val="48"/>
        </w:rPr>
        <w:t>PLAY AND LEARN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ขณะที่เด็กๆกำลังได้เล่นกับกิจกรรมนั้นๆอยู่ นั่นคือภาวะของเด็กๆ             ที่กำลังได้เรียนรู้อยู่โดยไม่รู้ตัว ทำให้ตัวเด็กนั้นเกิดการพัฒนาทั้งด้านร่างกายและอารมณ์ไปพร้อมๆกัน </w:t>
      </w:r>
    </w:p>
    <w:p w:rsidR="00825337" w:rsidRPr="006C6FFA" w:rsidRDefault="00825337" w:rsidP="00C71898">
      <w:pPr>
        <w:ind w:left="1440" w:firstLine="720"/>
        <w:rPr>
          <w:rFonts w:ascii="JasmineUPC" w:hAnsi="JasmineUPC" w:cs="JasmineUPC"/>
          <w:b/>
          <w:bCs/>
          <w:sz w:val="48"/>
          <w:szCs w:val="48"/>
        </w:rPr>
      </w:pPr>
      <w:r w:rsidRPr="006C6FFA">
        <w:rPr>
          <w:rFonts w:ascii="JasmineUPC" w:hAnsi="JasmineUPC" w:cs="JasmineUPC"/>
          <w:b/>
          <w:bCs/>
          <w:sz w:val="48"/>
          <w:szCs w:val="48"/>
          <w:cs/>
        </w:rPr>
        <w:t>ทุกครั้งที่ถึงชั่วโมงเรียนในวิชานี้  โดยปกติบรรยากาศในห้องเรียนทุกๆครั้งจะเห็นเด็กๆมีภาวะตื่นตัวตลอดเวลา คุยบ้าง                                           เล่นบ้าง ตามนิสัยในวัยนั้น อยากจะมาเรียนวิชาดนตรีมาก เพราะคิดว่าทุกกิจกรรมที่ตนเองได้เรียนรู้อยู่นั้นคือ เกมส์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!!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 วิชานี้จะเรียนรู้ในห้องสี่เหลี่ยมโล่งๆ ไม่มีโต๊ะ ซึ่งมีพื้นที่ในการเคลื่อนไหวได้เยอะ เด็กๆคงจะรู้สึกอิสระทุกครั้งที่ได้มาเรียนวิชาดนตรีชีวิต นั่นคือปัญหาของตัวผู้สอนที่จะต้องหาวิธี เพื่อให้เด็กๆสามารถควบคุมและสามารถดูแลตัวเองได้ดี คือ จะมีการเตรียม           ความพร้อมตั้งแต่ก่อนเข้าห้อง โดยใช้เครื่องประกอบจังหวะ เป็นตัวกำหนดจังหวะ  พร้อมให้เด็กๆเข้ามาในห้องเรียนตามเสียงจังหวะที่ได้ยิน เมื่อเสียงเครื่องประกอบจังหวะเงียบ เด็กๆจะต้องรู้ทันทีว่าตัวเอง หยุดนิ่งทันที  หลังจากนั้นก็เคลื่อนไหว             ตามจังหวะ สลับกับการหยุดนิ่ง ที่คุณครูกำหนด จนยืนเป็นวงกลมที่สวยงาม เพราะฉะนั้นการเตรียมความพร้อม                     เป็นที่สิ่งสำคัญที่สุดของการเรียนรู้ทุกวิชา เชื่อว่าเมื่อเด็กมีความพร้อม เด็กก็จะเกิดการเรียนรู้ที่ดีได้  จะขอยกตัวอย่างกิจกรรมการเรียนรู้ที่ประทับใจของตัวผู้สอน มาเล่า เพื่อแชร์ประสบการณ์ของสถานการณ์การเรียนรู้ ที่เด็กๆได้ทำกิจกรรมในวิชาดนตรีชีวิตค่ะ</w:t>
      </w:r>
    </w:p>
    <w:p w:rsidR="00825337" w:rsidRPr="005617B8" w:rsidRDefault="00825337" w:rsidP="005617B8">
      <w:pPr>
        <w:ind w:left="1440"/>
        <w:rPr>
          <w:rFonts w:ascii="JasmineUPC" w:hAnsi="JasmineUPC" w:cs="JasmineUPC"/>
          <w:b/>
          <w:bCs/>
          <w:sz w:val="48"/>
          <w:szCs w:val="48"/>
        </w:rPr>
      </w:pPr>
      <w:r>
        <w:rPr>
          <w:noProof/>
        </w:rPr>
        <w:pict>
          <v:shape id="Picture 5" o:spid="_x0000_s1028" type="#_x0000_t75" style="position:absolute;left:0;text-align:left;margin-left:-45pt;margin-top:-37.5pt;width:1129.5pt;height:774pt;z-index:-251659776;visibility:visible">
            <v:imagedata r:id="rId6" o:title=""/>
          </v:shape>
        </w:pict>
      </w:r>
    </w:p>
    <w:p w:rsidR="00825337" w:rsidRDefault="00825337" w:rsidP="00E17033">
      <w:pPr>
        <w:ind w:left="1440" w:firstLine="720"/>
        <w:rPr>
          <w:rFonts w:ascii="JasmineUPC" w:hAnsi="JasmineUPC" w:cs="JasmineUPC"/>
          <w:b/>
          <w:bCs/>
          <w:sz w:val="48"/>
          <w:szCs w:val="48"/>
        </w:rPr>
      </w:pPr>
      <w:r w:rsidRPr="00C71898">
        <w:rPr>
          <w:rFonts w:ascii="JasmineUPC" w:hAnsi="JasmineUPC" w:cs="JasmineUPC"/>
          <w:b/>
          <w:bCs/>
          <w:sz w:val="48"/>
          <w:szCs w:val="48"/>
          <w:cs/>
        </w:rPr>
        <w:t>สถานการณ์ที่ครูผู้</w:t>
      </w:r>
      <w:r w:rsidRPr="00C71898">
        <w:rPr>
          <w:rFonts w:ascii="JasmineUPC" w:hAnsi="JasmineUPC" w:cs="JasmineUPC"/>
          <w:b/>
          <w:bCs/>
          <w:vanish/>
          <w:sz w:val="48"/>
          <w:szCs w:val="48"/>
          <w:cs/>
        </w:rPr>
        <w:t>ผ</w:t>
      </w:r>
      <w:r w:rsidRPr="00C71898">
        <w:rPr>
          <w:rFonts w:ascii="JasmineUPC" w:hAnsi="JasmineUPC" w:cs="JasmineUPC"/>
          <w:b/>
          <w:bCs/>
          <w:sz w:val="48"/>
          <w:szCs w:val="48"/>
          <w:cs/>
        </w:rPr>
        <w:t xml:space="preserve">สอนประทับใจ คือ </w:t>
      </w:r>
      <w:r w:rsidRPr="00C71898">
        <w:rPr>
          <w:rFonts w:ascii="JasmineUPC" w:hAnsi="JasmineUPC" w:cs="JasmineUPC"/>
          <w:b/>
          <w:bCs/>
          <w:sz w:val="48"/>
          <w:szCs w:val="48"/>
        </w:rPr>
        <w:t xml:space="preserve">“ </w:t>
      </w:r>
      <w:r w:rsidRPr="00C71898">
        <w:rPr>
          <w:rFonts w:ascii="JasmineUPC" w:hAnsi="JasmineUPC" w:cs="JasmineUPC"/>
          <w:b/>
          <w:bCs/>
          <w:sz w:val="48"/>
          <w:szCs w:val="48"/>
          <w:cs/>
        </w:rPr>
        <w:t>การเรียนรู้เรื่องระดับเสียงผ่านการเรียกชื่อ</w:t>
      </w:r>
      <w:r w:rsidRPr="00C71898">
        <w:rPr>
          <w:rFonts w:ascii="JasmineUPC" w:hAnsi="JasmineUPC" w:cs="JasmineUPC"/>
          <w:b/>
          <w:bCs/>
          <w:sz w:val="48"/>
          <w:szCs w:val="48"/>
        </w:rPr>
        <w:t xml:space="preserve">” 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ในการเรียกชื่อเป็นการเช็คชื่อเด็กๆ       </w:t>
      </w:r>
      <w:r w:rsidRPr="00C71898">
        <w:rPr>
          <w:rFonts w:ascii="JasmineUPC" w:hAnsi="JasmineUPC" w:cs="JasmineUPC"/>
          <w:b/>
          <w:bCs/>
          <w:sz w:val="48"/>
          <w:szCs w:val="48"/>
          <w:cs/>
        </w:rPr>
        <w:t>ในชั่วโมงเรียน แต่ไม่ได้เป็นการเรียกชื่อเหมือนพูดคุยปกติ ในการเรียนรู้กิจกรรมนี้ไม่จำเป็นต้องมีพื้นฐานอะไรมาก่อนเลย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  </w:t>
      </w:r>
      <w:r w:rsidRPr="00C71898">
        <w:rPr>
          <w:rFonts w:ascii="JasmineUPC" w:hAnsi="JasmineUPC" w:cs="JasmineUPC"/>
          <w:b/>
          <w:bCs/>
          <w:sz w:val="48"/>
          <w:szCs w:val="48"/>
          <w:cs/>
        </w:rPr>
        <w:t xml:space="preserve"> เพราะเกิดจากทักษะของการฟังและร้องตาม</w:t>
      </w:r>
      <w:r w:rsidRPr="00C71898">
        <w:rPr>
          <w:rFonts w:ascii="JasmineUPC" w:hAnsi="JasmineUPC" w:cs="JasmineUPC"/>
          <w:b/>
          <w:bCs/>
          <w:sz w:val="48"/>
          <w:szCs w:val="48"/>
        </w:rPr>
        <w:t>(</w:t>
      </w:r>
      <w:r w:rsidRPr="00C71898">
        <w:rPr>
          <w:rFonts w:ascii="JasmineUPC" w:hAnsi="JasmineUPC" w:cs="JasmineUPC"/>
          <w:b/>
          <w:bCs/>
          <w:sz w:val="48"/>
          <w:szCs w:val="48"/>
          <w:cs/>
        </w:rPr>
        <w:t>การเลียนแบบ</w:t>
      </w:r>
      <w:r w:rsidRPr="00C71898">
        <w:rPr>
          <w:rFonts w:ascii="JasmineUPC" w:hAnsi="JasmineUPC" w:cs="JasmineUPC"/>
          <w:b/>
          <w:bCs/>
          <w:sz w:val="48"/>
          <w:szCs w:val="48"/>
        </w:rPr>
        <w:t>)</w:t>
      </w:r>
      <w:r w:rsidRPr="00C71898">
        <w:rPr>
          <w:rFonts w:ascii="JasmineUPC" w:hAnsi="JasmineUPC" w:cs="JasmineUPC"/>
          <w:b/>
          <w:bCs/>
          <w:sz w:val="48"/>
          <w:szCs w:val="48"/>
          <w:cs/>
        </w:rPr>
        <w:t xml:space="preserve"> ในเด็กชั้น </w:t>
      </w:r>
      <w:r>
        <w:rPr>
          <w:rFonts w:ascii="JasmineUPC" w:hAnsi="JasmineUPC" w:cs="JasmineUPC"/>
          <w:b/>
          <w:bCs/>
          <w:sz w:val="48"/>
          <w:szCs w:val="48"/>
          <w:cs/>
        </w:rPr>
        <w:t>๑</w:t>
      </w:r>
      <w:r w:rsidRPr="00C71898">
        <w:rPr>
          <w:rFonts w:ascii="JasmineUPC" w:hAnsi="JasmineUPC" w:cs="JasmineUPC"/>
          <w:b/>
          <w:bCs/>
          <w:sz w:val="48"/>
          <w:szCs w:val="48"/>
        </w:rPr>
        <w:t xml:space="preserve"> </w:t>
      </w:r>
      <w:r w:rsidRPr="00C71898">
        <w:rPr>
          <w:rFonts w:ascii="JasmineUPC" w:hAnsi="JasmineUPC" w:cs="JasmineUPC"/>
          <w:b/>
          <w:bCs/>
          <w:sz w:val="48"/>
          <w:szCs w:val="48"/>
          <w:cs/>
        </w:rPr>
        <w:t>เป็นจุดเริ่มต้นที่สำคัญ พื้นฐานจะดีหรือไม่ดีก็เริ่ม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     </w:t>
      </w:r>
      <w:r w:rsidRPr="00C71898">
        <w:rPr>
          <w:rFonts w:ascii="JasmineUPC" w:hAnsi="JasmineUPC" w:cs="JasmineUPC"/>
          <w:b/>
          <w:bCs/>
          <w:sz w:val="48"/>
          <w:szCs w:val="48"/>
          <w:cs/>
        </w:rPr>
        <w:t>จากจุดเริ่มต้น ซึ่งเด็กในวัยของชั้น</w:t>
      </w:r>
      <w:r w:rsidRPr="00C71898">
        <w:rPr>
          <w:rFonts w:ascii="JasmineUPC" w:hAnsi="JasmineUPC" w:cs="JasmineUPC"/>
          <w:b/>
          <w:bCs/>
          <w:sz w:val="48"/>
          <w:szCs w:val="48"/>
        </w:rPr>
        <w:t xml:space="preserve"> </w:t>
      </w:r>
      <w:r>
        <w:rPr>
          <w:rFonts w:ascii="JasmineUPC" w:hAnsi="JasmineUPC" w:cs="JasmineUPC"/>
          <w:b/>
          <w:bCs/>
          <w:sz w:val="48"/>
          <w:szCs w:val="48"/>
          <w:cs/>
        </w:rPr>
        <w:t>๑</w:t>
      </w:r>
      <w:r w:rsidRPr="00C71898">
        <w:rPr>
          <w:rFonts w:ascii="JasmineUPC" w:hAnsi="JasmineUPC" w:cs="JasmineUPC"/>
          <w:b/>
          <w:bCs/>
          <w:sz w:val="48"/>
          <w:szCs w:val="48"/>
        </w:rPr>
        <w:t xml:space="preserve"> </w:t>
      </w:r>
      <w:r w:rsidRPr="00C71898">
        <w:rPr>
          <w:rFonts w:ascii="JasmineUPC" w:hAnsi="JasmineUPC" w:cs="JasmineUPC"/>
          <w:b/>
          <w:bCs/>
          <w:sz w:val="48"/>
          <w:szCs w:val="48"/>
          <w:cs/>
        </w:rPr>
        <w:t>เป็นวัยที่มีการพัฒนาในเรื่องของการฟังและการร้อง</w:t>
      </w:r>
      <w:r>
        <w:rPr>
          <w:rFonts w:ascii="JasmineUPC" w:hAnsi="JasmineUPC" w:cs="JasmineUPC"/>
          <w:b/>
          <w:bCs/>
          <w:sz w:val="48"/>
          <w:szCs w:val="48"/>
          <w:cs/>
        </w:rPr>
        <w:t>ได้ดีที่สุด</w:t>
      </w:r>
    </w:p>
    <w:p w:rsidR="00825337" w:rsidRDefault="00825337" w:rsidP="006C6FFA">
      <w:pPr>
        <w:ind w:left="1440" w:firstLine="720"/>
        <w:rPr>
          <w:rFonts w:ascii="JasmineUPC" w:hAnsi="JasmineUPC" w:cs="JasmineUPC"/>
          <w:b/>
          <w:bCs/>
          <w:sz w:val="48"/>
          <w:szCs w:val="48"/>
        </w:rPr>
      </w:pPr>
      <w:r w:rsidRPr="00E17033">
        <w:rPr>
          <w:rFonts w:ascii="JasmineUPC" w:hAnsi="JasmineUPC" w:cs="JasmineUPC"/>
          <w:b/>
          <w:bCs/>
          <w:sz w:val="48"/>
          <w:szCs w:val="48"/>
          <w:cs/>
        </w:rPr>
        <w:t>ในชั่วโมงแรกของชั้น</w:t>
      </w:r>
      <w:r>
        <w:rPr>
          <w:rFonts w:ascii="JasmineUPC" w:hAnsi="JasmineUPC" w:cs="JasmineUPC"/>
          <w:b/>
          <w:bCs/>
          <w:sz w:val="48"/>
          <w:szCs w:val="48"/>
          <w:cs/>
        </w:rPr>
        <w:t>๑</w:t>
      </w:r>
      <w:r w:rsidRPr="00E17033">
        <w:rPr>
          <w:rFonts w:ascii="JasmineUPC" w:hAnsi="JasmineUPC" w:cs="JasmineUPC"/>
          <w:b/>
          <w:bCs/>
          <w:sz w:val="48"/>
          <w:szCs w:val="48"/>
        </w:rPr>
        <w:t xml:space="preserve"> 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>การทำกิจกรรรมนี้จะเริ่มจากผู้ส</w:t>
      </w:r>
      <w:r>
        <w:rPr>
          <w:rFonts w:ascii="JasmineUPC" w:hAnsi="JasmineUPC" w:cs="JasmineUPC"/>
          <w:b/>
          <w:bCs/>
          <w:sz w:val="48"/>
          <w:szCs w:val="48"/>
          <w:cs/>
        </w:rPr>
        <w:t>อนร้องประโยคเป็นทำนองที่ต้องการ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 xml:space="preserve">ให้เด็กได้ร้องตามทำนอง 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     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 xml:space="preserve">เช่น หนึ่ง ทับ สี่ คำที่ร้องออกมาก็เพี้ยนตามระดับเสียง จาก </w:t>
      </w:r>
      <w:r w:rsidRPr="00E17033">
        <w:rPr>
          <w:rFonts w:ascii="JasmineUPC" w:hAnsi="JasmineUPC" w:cs="JasmineUPC"/>
          <w:b/>
          <w:bCs/>
          <w:sz w:val="48"/>
          <w:szCs w:val="48"/>
        </w:rPr>
        <w:t>“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>หนึ่ง</w:t>
      </w:r>
      <w:r w:rsidRPr="00E17033">
        <w:rPr>
          <w:rFonts w:ascii="JasmineUPC" w:hAnsi="JasmineUPC" w:cs="JasmineUPC"/>
          <w:b/>
          <w:bCs/>
          <w:sz w:val="48"/>
          <w:szCs w:val="48"/>
        </w:rPr>
        <w:t xml:space="preserve"> –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 xml:space="preserve"> ทับ</w:t>
      </w:r>
      <w:r w:rsidRPr="00E17033">
        <w:rPr>
          <w:rFonts w:ascii="JasmineUPC" w:hAnsi="JasmineUPC" w:cs="JasmineUPC"/>
          <w:b/>
          <w:bCs/>
          <w:sz w:val="48"/>
          <w:szCs w:val="48"/>
        </w:rPr>
        <w:t xml:space="preserve"> -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 xml:space="preserve"> สี่</w:t>
      </w:r>
      <w:r w:rsidRPr="00E17033">
        <w:rPr>
          <w:rFonts w:ascii="JasmineUPC" w:hAnsi="JasmineUPC" w:cs="JasmineUPC"/>
          <w:b/>
          <w:bCs/>
          <w:sz w:val="48"/>
          <w:szCs w:val="48"/>
        </w:rPr>
        <w:t>”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 xml:space="preserve">  ก็จะออกเสียงเป็น </w:t>
      </w:r>
      <w:r w:rsidRPr="00E17033">
        <w:rPr>
          <w:rFonts w:ascii="JasmineUPC" w:hAnsi="JasmineUPC" w:cs="JasmineUPC"/>
          <w:b/>
          <w:bCs/>
          <w:sz w:val="48"/>
          <w:szCs w:val="48"/>
        </w:rPr>
        <w:t>“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 xml:space="preserve">นึง </w:t>
      </w:r>
      <w:r w:rsidRPr="00E17033">
        <w:rPr>
          <w:rFonts w:ascii="JasmineUPC" w:hAnsi="JasmineUPC" w:cs="JasmineUPC"/>
          <w:b/>
          <w:bCs/>
          <w:sz w:val="48"/>
          <w:szCs w:val="48"/>
        </w:rPr>
        <w:t xml:space="preserve">- 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 xml:space="preserve">ทั๊บ </w:t>
      </w:r>
      <w:r w:rsidRPr="00E17033">
        <w:rPr>
          <w:rFonts w:ascii="JasmineUPC" w:hAnsi="JasmineUPC" w:cs="JasmineUPC"/>
          <w:b/>
          <w:bCs/>
          <w:sz w:val="48"/>
          <w:szCs w:val="48"/>
        </w:rPr>
        <w:t xml:space="preserve">- 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>สี่</w:t>
      </w:r>
      <w:r w:rsidRPr="00E17033">
        <w:rPr>
          <w:rFonts w:ascii="JasmineUPC" w:hAnsi="JasmineUPC" w:cs="JasmineUPC"/>
          <w:b/>
          <w:bCs/>
          <w:sz w:val="48"/>
          <w:szCs w:val="48"/>
        </w:rPr>
        <w:t xml:space="preserve">” 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                  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 xml:space="preserve">เป็นทำนองโน้ต ซอล </w:t>
      </w:r>
      <w:r w:rsidRPr="00E17033">
        <w:rPr>
          <w:rFonts w:ascii="JasmineUPC" w:hAnsi="JasmineUPC" w:cs="JasmineUPC"/>
          <w:b/>
          <w:bCs/>
          <w:sz w:val="48"/>
          <w:szCs w:val="48"/>
        </w:rPr>
        <w:t>–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 xml:space="preserve"> ซอล </w:t>
      </w:r>
      <w:r w:rsidRPr="00E17033">
        <w:rPr>
          <w:rFonts w:ascii="JasmineUPC" w:hAnsi="JasmineUPC" w:cs="JasmineUPC"/>
          <w:b/>
          <w:bCs/>
          <w:sz w:val="48"/>
          <w:szCs w:val="48"/>
        </w:rPr>
        <w:t>–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 xml:space="preserve"> มี  ซึ่งจะใช้ระดับเสียงแค่ </w:t>
      </w:r>
      <w:r w:rsidRPr="00E17033">
        <w:rPr>
          <w:rFonts w:ascii="JasmineUPC" w:hAnsi="JasmineUPC" w:cs="JasmineUPC"/>
          <w:b/>
          <w:bCs/>
          <w:sz w:val="48"/>
          <w:szCs w:val="48"/>
        </w:rPr>
        <w:t xml:space="preserve">2 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>ระดับเสียงก่อน เพื่อให้เด็กสามารถแยกระดับเสียงที่แตกต่างกันให้ได้ก่อนว่าคำไหนร้องเสียงสูงต่ำ เพราะในช่วงที่เริ่มเรียนเด็กจะไม่สามารถทราบได้ว่าเสียงนั้นเป็นเสียงโน้ตตัวซอล หรือ ตัวมี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                 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 xml:space="preserve"> หลังจากนั้นผู้สอนก็จะร้องทำนองเดียวกันกับเมื่อกี้ว่า หนู </w:t>
      </w:r>
      <w:r w:rsidRPr="00E17033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 xml:space="preserve">อยู่ </w:t>
      </w:r>
      <w:r w:rsidRPr="00E17033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 xml:space="preserve">นี่ </w:t>
      </w:r>
      <w:r w:rsidRPr="00E17033">
        <w:rPr>
          <w:rFonts w:ascii="JasmineUPC" w:hAnsi="JasmineUPC" w:cs="JasmineUPC"/>
          <w:b/>
          <w:bCs/>
          <w:sz w:val="48"/>
          <w:szCs w:val="48"/>
        </w:rPr>
        <w:t>(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>สำหรับเด็กผู้หญิง</w:t>
      </w:r>
      <w:r w:rsidRPr="00E17033">
        <w:rPr>
          <w:rFonts w:ascii="JasmineUPC" w:hAnsi="JasmineUPC" w:cs="JasmineUPC"/>
          <w:b/>
          <w:bCs/>
          <w:sz w:val="48"/>
          <w:szCs w:val="48"/>
        </w:rPr>
        <w:t>)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 xml:space="preserve"> </w:t>
      </w:r>
      <w:r w:rsidRPr="00E17033">
        <w:rPr>
          <w:rFonts w:ascii="JasmineUPC" w:hAnsi="JasmineUPC" w:cs="JasmineUPC"/>
          <w:b/>
          <w:bCs/>
          <w:sz w:val="48"/>
          <w:szCs w:val="48"/>
        </w:rPr>
        <w:t xml:space="preserve">/ 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 xml:space="preserve">ผม </w:t>
      </w:r>
      <w:r w:rsidRPr="00E17033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 xml:space="preserve">อยู่ </w:t>
      </w:r>
      <w:r w:rsidRPr="00E17033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>นี่</w:t>
      </w:r>
      <w:r w:rsidRPr="00E17033">
        <w:rPr>
          <w:rFonts w:ascii="JasmineUPC" w:hAnsi="JasmineUPC" w:cs="JasmineUPC"/>
          <w:b/>
          <w:bCs/>
          <w:sz w:val="48"/>
          <w:szCs w:val="48"/>
        </w:rPr>
        <w:t xml:space="preserve"> (</w:t>
      </w:r>
      <w:r w:rsidRPr="00E17033">
        <w:rPr>
          <w:rFonts w:ascii="JasmineUPC" w:hAnsi="JasmineUPC" w:cs="JasmineUPC"/>
          <w:b/>
          <w:bCs/>
          <w:sz w:val="48"/>
          <w:szCs w:val="48"/>
          <w:cs/>
        </w:rPr>
        <w:t>สำหรับเด็กผู้ชาย</w:t>
      </w:r>
      <w:r w:rsidRPr="00E17033">
        <w:rPr>
          <w:rFonts w:ascii="JasmineUPC" w:hAnsi="JasmineUPC" w:cs="JasmineUPC"/>
          <w:b/>
          <w:bCs/>
          <w:sz w:val="48"/>
          <w:szCs w:val="48"/>
        </w:rPr>
        <w:t>)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                                                                           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ตามระดับเสียงโน้ตอัน</w:t>
      </w:r>
      <w:r>
        <w:rPr>
          <w:rFonts w:ascii="JasmineUPC" w:hAnsi="JasmineUPC" w:cs="JasmineUPC"/>
          <w:b/>
          <w:bCs/>
          <w:sz w:val="48"/>
          <w:szCs w:val="48"/>
          <w:cs/>
        </w:rPr>
        <w:t>ตัว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 คือ ซอล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ซอล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มี  แล้วให้เด็กๆร้องตาม พอเด็กๆสามารถร้องได้คล่องขึ้นแล้ว 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                           ก็บอกกับเด็กๆว่าถ้า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ครูร้องถามเป็นทำนองว่า </w:t>
      </w:r>
      <w:r w:rsidRPr="006C6FFA">
        <w:rPr>
          <w:rFonts w:ascii="JasmineUPC" w:hAnsi="JasmineUPC" w:cs="JasmineUPC"/>
          <w:b/>
          <w:bCs/>
          <w:sz w:val="48"/>
          <w:szCs w:val="48"/>
        </w:rPr>
        <w:t>“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หนึ่ง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 -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ทับ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สี่</w:t>
      </w:r>
      <w:r w:rsidRPr="006C6FFA">
        <w:rPr>
          <w:rFonts w:ascii="JasmineUPC" w:hAnsi="JasmineUPC" w:cs="JasmineUPC"/>
          <w:b/>
          <w:bCs/>
          <w:sz w:val="48"/>
          <w:szCs w:val="48"/>
        </w:rPr>
        <w:t>”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ให้เด็กๆตอบกลับมาว่า </w:t>
      </w:r>
      <w:r w:rsidRPr="006C6FFA">
        <w:rPr>
          <w:rFonts w:ascii="JasmineUPC" w:hAnsi="JasmineUPC" w:cs="JasmineUPC"/>
          <w:b/>
          <w:bCs/>
          <w:sz w:val="48"/>
          <w:szCs w:val="48"/>
        </w:rPr>
        <w:t>“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หนู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อยู่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นี่ </w:t>
      </w:r>
      <w:r w:rsidRPr="006C6FFA">
        <w:rPr>
          <w:rFonts w:ascii="JasmineUPC" w:hAnsi="JasmineUPC" w:cs="JasmineUPC"/>
          <w:b/>
          <w:bCs/>
          <w:sz w:val="48"/>
          <w:szCs w:val="48"/>
        </w:rPr>
        <w:t>(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สำหรับเด็กผู้หญิง</w:t>
      </w:r>
      <w:r w:rsidRPr="006C6FFA">
        <w:rPr>
          <w:rFonts w:ascii="JasmineUPC" w:hAnsi="JasmineUPC" w:cs="JasmineUPC"/>
          <w:b/>
          <w:bCs/>
          <w:sz w:val="48"/>
          <w:szCs w:val="48"/>
        </w:rPr>
        <w:t>)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 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ผม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อยู่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นี่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 (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สำหรับเด็กผู้ชาย</w:t>
      </w:r>
      <w:r w:rsidRPr="006C6FFA">
        <w:rPr>
          <w:rFonts w:ascii="JasmineUPC" w:hAnsi="JasmineUPC" w:cs="JasmineUPC"/>
          <w:b/>
          <w:bCs/>
          <w:sz w:val="48"/>
          <w:szCs w:val="48"/>
        </w:rPr>
        <w:t>)”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  แล้วก็ลองเรียกชื่อเล่นเด็กๆทีละคน ในระดับเสียงโน้ตแค่ ซอล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มี เหมือนเดิม 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              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เป็นการเช็คเด็กทีละคนว่า สามารถร้องโต้ตอบตามระดับเสียงได้ดีแค่ไหน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อย่างเช่น </w:t>
      </w:r>
      <w:r w:rsidRPr="006C6FFA">
        <w:rPr>
          <w:rFonts w:ascii="JasmineUPC" w:hAnsi="JasmineUPC" w:cs="JasmineUPC"/>
          <w:b/>
          <w:bCs/>
          <w:sz w:val="48"/>
          <w:szCs w:val="48"/>
        </w:rPr>
        <w:t>“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ยู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ตะ</w:t>
      </w:r>
      <w:r w:rsidRPr="006C6FFA">
        <w:rPr>
          <w:rFonts w:ascii="JasmineUPC" w:hAnsi="JasmineUPC" w:cs="JasmineUPC"/>
          <w:b/>
          <w:bCs/>
          <w:sz w:val="48"/>
          <w:szCs w:val="48"/>
        </w:rPr>
        <w:t>”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ตามระดับเสียงโน้ตอันเดิม 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      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คือ ซอล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ซอล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มี  ยูตะก็จะตอบตามระดับเสียงที่เค้าได้ยินว่า ผม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อยู่ 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–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นี่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”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ตามระดับเสียงเสียงที่ได้ยิน  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                         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ซึ่งเด็กๆจะต้องฟังให้ออกว่าเสียงที่คุณครูเริ่มร้องเป็นระดับเสียงสูง หรือ ต่ำ ก่อน นอกจากจะต้องฟังเรื่องสูงต่ำแล้ว เด็กๆยังต้องฟังจังหวะที่คุณครูร้องไปด้วย ในชั้น </w:t>
      </w:r>
      <w:r>
        <w:rPr>
          <w:rFonts w:ascii="JasmineUPC" w:hAnsi="JasmineUPC" w:cs="JasmineUPC"/>
          <w:b/>
          <w:bCs/>
          <w:sz w:val="48"/>
          <w:szCs w:val="48"/>
          <w:cs/>
        </w:rPr>
        <w:t>๑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เงื่อนไขของระดับเสียงและจังหวะจะไม่ซับซ้อนมาก อาจจะมีเพิ่มเงื่อนไข</w:t>
      </w:r>
      <w:r>
        <w:rPr>
          <w:rFonts w:ascii="JasmineUPC" w:hAnsi="JasmineUPC" w:cs="JasmineUPC"/>
          <w:b/>
          <w:bCs/>
          <w:sz w:val="48"/>
          <w:szCs w:val="48"/>
          <w:cs/>
        </w:rPr>
        <w:t>ให้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เด็กๆ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       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สร้างสรรค์ท่าทางตอนตอบได้ เด็กๆก็ได้เรียนรู้เรื่องความคิดสร้างสรรค์ไปในตัวกิจกรรมนี้ สำหรับชั้น </w:t>
      </w:r>
      <w:r>
        <w:rPr>
          <w:rFonts w:ascii="JasmineUPC" w:hAnsi="JasmineUPC" w:cs="JasmineUPC"/>
          <w:b/>
          <w:bCs/>
          <w:sz w:val="48"/>
          <w:szCs w:val="48"/>
          <w:cs/>
        </w:rPr>
        <w:t>๒</w:t>
      </w:r>
      <w:r w:rsidRPr="006C6FFA">
        <w:rPr>
          <w:rFonts w:ascii="JasmineUPC" w:hAnsi="JasmineUPC" w:cs="JasmineUPC"/>
          <w:b/>
          <w:bCs/>
          <w:sz w:val="48"/>
          <w:szCs w:val="48"/>
        </w:rPr>
        <w:t xml:space="preserve">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ก็จะเริ่มเพิ่มระดับ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 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เสียงโน้ตที่มากขึ้นกว่า </w:t>
      </w:r>
      <w:r>
        <w:rPr>
          <w:rFonts w:ascii="JasmineUPC" w:hAnsi="JasmineUPC" w:cs="JasmineUPC"/>
          <w:b/>
          <w:bCs/>
          <w:sz w:val="48"/>
          <w:szCs w:val="48"/>
          <w:cs/>
        </w:rPr>
        <w:t>๒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 โน้ต  กิจกรรมนี้จะทำทุกครั้ง ในชั่วโมงเรียนของทุกชั้น เพราะฉะนั้นจะเห็นการพัฒนาการของเด็กแต่ละคนได้ชัดเจน</w:t>
      </w:r>
    </w:p>
    <w:p w:rsidR="00825337" w:rsidRDefault="00825337" w:rsidP="006C6FFA">
      <w:pPr>
        <w:ind w:left="1440" w:firstLine="720"/>
        <w:rPr>
          <w:rFonts w:ascii="JasmineUPC" w:hAnsi="JasmineUPC" w:cs="JasmineUPC"/>
          <w:b/>
          <w:bCs/>
          <w:sz w:val="48"/>
          <w:szCs w:val="48"/>
        </w:rPr>
      </w:pPr>
    </w:p>
    <w:p w:rsidR="00825337" w:rsidRDefault="00825337" w:rsidP="006C6FFA">
      <w:pPr>
        <w:ind w:left="1440" w:firstLine="720"/>
        <w:rPr>
          <w:rFonts w:ascii="JasmineUPC" w:hAnsi="JasmineUPC" w:cs="JasmineUPC"/>
          <w:b/>
          <w:bCs/>
          <w:sz w:val="48"/>
          <w:szCs w:val="48"/>
        </w:rPr>
      </w:pPr>
      <w:r>
        <w:rPr>
          <w:noProof/>
        </w:rPr>
        <w:pict>
          <v:shape id="Picture 8" o:spid="_x0000_s1029" type="#_x0000_t75" style="position:absolute;left:0;text-align:left;margin-left:-37.5pt;margin-top:-37.5pt;width:1120.5pt;height:772pt;z-index:-251657728;visibility:visible">
            <v:imagedata r:id="rId7" o:title=""/>
          </v:shape>
        </w:pic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ในกิจกรรมนี้ช่วงแรกๆของการเรียนรู้เด็กๆส่วนใหญ่จะทำได้ดี และรู้สึกสนุกกับการร้องโต้ตอบหรือเลียนแบบทำนอง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                                         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ของคุณครู  แต่ก็มีบางคนที่ไม่กล้าออกเสียง มีอาการเขินอาย คุณค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รูสามารถพูดให้กำลังใจเด็กได้ว่า                                     </w:t>
      </w:r>
      <w:r w:rsidRPr="006C6FFA">
        <w:rPr>
          <w:rFonts w:ascii="JasmineUPC" w:hAnsi="JasmineUPC" w:cs="JasmineUPC"/>
          <w:b/>
          <w:bCs/>
          <w:sz w:val="48"/>
          <w:szCs w:val="48"/>
        </w:rPr>
        <w:t>“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ร้องได้ตรงระดับเสียงดีแล้วนะค่ะ จะดีมากเลย ถ้าเปล่งเสียง</w:t>
      </w:r>
      <w:r>
        <w:rPr>
          <w:rFonts w:ascii="JasmineUPC" w:hAnsi="JasmineUPC" w:cs="JasmineUPC"/>
          <w:b/>
          <w:bCs/>
          <w:sz w:val="48"/>
          <w:szCs w:val="48"/>
          <w:cs/>
        </w:rPr>
        <w:t>ออกมา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อย่างมั่นใจ</w:t>
      </w:r>
      <w:r w:rsidRPr="006C6FFA">
        <w:rPr>
          <w:rFonts w:ascii="JasmineUPC" w:hAnsi="JasmineUPC" w:cs="JasmineUPC"/>
          <w:b/>
          <w:bCs/>
          <w:sz w:val="48"/>
          <w:szCs w:val="48"/>
        </w:rPr>
        <w:t>”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 xml:space="preserve"> การทำให้เด็กมีความมั่นใจนั้นสำคัญ 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             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เพราะเมื่อเด็กเกิดความมั่นใจแล้ว เด็กจะกล้าคิดกล้าทำ กล้าตัดสินใจ โดยไม่ต้องคำนึงว่าจะถูกหรือผิด</w:t>
      </w:r>
    </w:p>
    <w:p w:rsidR="00825337" w:rsidRDefault="00825337" w:rsidP="006C6FFA">
      <w:pPr>
        <w:ind w:left="1440" w:firstLine="720"/>
        <w:rPr>
          <w:rFonts w:ascii="JasmineUPC" w:hAnsi="JasmineUPC" w:cs="JasmineUPC"/>
          <w:b/>
          <w:bCs/>
          <w:sz w:val="48"/>
          <w:szCs w:val="48"/>
        </w:rPr>
      </w:pPr>
      <w:r w:rsidRPr="006C6FFA">
        <w:rPr>
          <w:rFonts w:ascii="JasmineUPC" w:hAnsi="JasmineUPC" w:cs="JasmineUPC"/>
          <w:b/>
          <w:bCs/>
          <w:sz w:val="48"/>
          <w:szCs w:val="48"/>
          <w:cs/>
        </w:rPr>
        <w:t>คุณค่าของดนตรีนั้นมีมากมาย การที่ให้เด็กๆได้สัมผัสของความไพเราะจากเสียงดนตรี จะช่วยให้เด็กๆ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เติบ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โต                             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ได้อย่างมีคุณภาพ โดยให้ดนตรีเป็นส่วนหนึ่งของชีวิต ความสำคัญของดนตรีนอกจากจะพัฒนาอารมณ์ สังคมและ</w:t>
      </w: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        </w:t>
      </w:r>
      <w:r w:rsidRPr="006C6FFA">
        <w:rPr>
          <w:rFonts w:ascii="JasmineUPC" w:hAnsi="JasmineUPC" w:cs="JasmineUPC"/>
          <w:b/>
          <w:bCs/>
          <w:sz w:val="48"/>
          <w:szCs w:val="48"/>
          <w:cs/>
        </w:rPr>
        <w:t>สติปัญญาแล้ว   ยังเป็นการฝึกฝนให้เด็กไ</w:t>
      </w:r>
      <w:r>
        <w:rPr>
          <w:rFonts w:ascii="JasmineUPC" w:hAnsi="JasmineUPC" w:cs="JasmineUPC"/>
          <w:b/>
          <w:bCs/>
          <w:sz w:val="48"/>
          <w:szCs w:val="48"/>
          <w:cs/>
        </w:rPr>
        <w:t>ด้มีความกล้าแสดงออกในทางที่ดีอีกด้วย</w:t>
      </w:r>
    </w:p>
    <w:p w:rsidR="00825337" w:rsidRDefault="00825337" w:rsidP="00FE78A0">
      <w:pPr>
        <w:rPr>
          <w:rFonts w:ascii="JasmineUPC" w:hAnsi="JasmineUPC" w:cs="JasmineUPC"/>
          <w:b/>
          <w:bCs/>
          <w:sz w:val="48"/>
          <w:szCs w:val="48"/>
        </w:rPr>
      </w:pPr>
      <w:r>
        <w:rPr>
          <w:rFonts w:ascii="JasmineUPC" w:hAnsi="JasmineUPC" w:cs="JasmineUPC"/>
          <w:b/>
          <w:bCs/>
          <w:sz w:val="48"/>
          <w:szCs w:val="48"/>
          <w:cs/>
        </w:rPr>
        <w:t xml:space="preserve">              </w:t>
      </w:r>
      <w:r>
        <w:rPr>
          <w:rFonts w:ascii="JasmineUPC" w:hAnsi="JasmineUPC" w:cs="JasmineUPC"/>
          <w:b/>
          <w:bCs/>
          <w:sz w:val="48"/>
          <w:szCs w:val="48"/>
          <w:cs/>
        </w:rPr>
        <w:pict>
          <v:shape id="_x0000_i1025" type="#_x0000_t75" style="width:895.5pt;height:117.75pt">
            <v:imagedata r:id="rId8" o:title=""/>
          </v:shape>
        </w:pict>
      </w:r>
    </w:p>
    <w:p w:rsidR="00825337" w:rsidRDefault="00825337" w:rsidP="00FE78A0">
      <w:pPr>
        <w:rPr>
          <w:rFonts w:ascii="JasmineUPC" w:hAnsi="JasmineUPC" w:cs="JasmineUPC"/>
          <w:b/>
          <w:bCs/>
          <w:sz w:val="48"/>
          <w:szCs w:val="48"/>
        </w:rPr>
      </w:pPr>
      <w:r>
        <w:rPr>
          <w:noProof/>
        </w:rPr>
        <w:pict>
          <v:shape id="Picture 9" o:spid="_x0000_s1030" type="#_x0000_t75" style="position:absolute;margin-left:75pt;margin-top:34.4pt;width:901.25pt;height:174.95pt;z-index:251659776;visibility:visible">
            <v:imagedata r:id="rId9" o:title=""/>
            <w10:wrap type="square"/>
          </v:shape>
        </w:pict>
      </w:r>
    </w:p>
    <w:p w:rsidR="00825337" w:rsidRDefault="00825337" w:rsidP="006C6FFA">
      <w:pPr>
        <w:ind w:left="1440" w:firstLine="720"/>
        <w:rPr>
          <w:rFonts w:ascii="JasmineUPC" w:hAnsi="JasmineUPC" w:cs="JasmineUPC"/>
          <w:b/>
          <w:bCs/>
          <w:sz w:val="48"/>
          <w:szCs w:val="48"/>
        </w:rPr>
      </w:pPr>
    </w:p>
    <w:p w:rsidR="00825337" w:rsidRPr="006C6FFA" w:rsidRDefault="00825337" w:rsidP="006C6FFA">
      <w:pPr>
        <w:ind w:left="1440" w:firstLine="720"/>
        <w:rPr>
          <w:rFonts w:ascii="JasmineUPC" w:hAnsi="JasmineUPC" w:cs="JasmineUPC"/>
          <w:b/>
          <w:bCs/>
          <w:sz w:val="48"/>
          <w:szCs w:val="48"/>
        </w:rPr>
      </w:pPr>
    </w:p>
    <w:p w:rsidR="00825337" w:rsidRPr="006C6FFA" w:rsidRDefault="00825337" w:rsidP="006C6FFA">
      <w:pPr>
        <w:ind w:left="1440" w:firstLine="720"/>
        <w:rPr>
          <w:rFonts w:ascii="JasmineUPC" w:hAnsi="JasmineUPC" w:cs="JasmineUPC"/>
          <w:b/>
          <w:bCs/>
          <w:sz w:val="48"/>
          <w:szCs w:val="48"/>
        </w:rPr>
      </w:pPr>
    </w:p>
    <w:sectPr w:rsidR="00825337" w:rsidRPr="006C6FFA" w:rsidSect="005617B8">
      <w:pgSz w:w="23814" w:h="16839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617B8"/>
    <w:rsid w:val="00291518"/>
    <w:rsid w:val="005617B8"/>
    <w:rsid w:val="0069414E"/>
    <w:rsid w:val="006C6FFA"/>
    <w:rsid w:val="00825337"/>
    <w:rsid w:val="00C71898"/>
    <w:rsid w:val="00E17033"/>
    <w:rsid w:val="00EA552F"/>
    <w:rsid w:val="00FE78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cs="Cordia New"/>
      <w:sz w:val="2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17B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5617B8"/>
    <w:rPr>
      <w:rFonts w:ascii="Tahoma" w:hAnsi="Tahoma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69</TotalTime>
  <Pages>3</Pages>
  <Words>756</Words>
  <Characters>4314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Toe Toe</dc:creator>
  <cp:keywords/>
  <dc:description/>
  <cp:lastModifiedBy>user</cp:lastModifiedBy>
  <cp:revision>3</cp:revision>
  <dcterms:created xsi:type="dcterms:W3CDTF">2013-10-08T02:22:00Z</dcterms:created>
  <dcterms:modified xsi:type="dcterms:W3CDTF">2013-10-08T09:08:00Z</dcterms:modified>
</cp:coreProperties>
</file>