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0F37" w:rsidRDefault="001B0F37" w:rsidP="00B149BE">
      <w:pPr>
        <w:spacing w:after="0"/>
        <w:rPr>
          <w:rFonts w:ascii="Little_Star" w:hAnsi="Little_Star" w:cs="Little_Star"/>
          <w:b/>
          <w:bCs/>
          <w:sz w:val="56"/>
          <w:szCs w:val="56"/>
        </w:rPr>
      </w:pPr>
      <w:r>
        <w:rPr>
          <w:noProof/>
        </w:rPr>
        <w:pict>
          <v:group id="_x0000_s1026" style="position:absolute;margin-left:-361.9pt;margin-top:-36pt;width:972pt;height:1251pt;z-index:-251658240" coordorigin="-2520,-180" coordsize="19440,2502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-2520;top:10519;width:19260;height:14321" o:regroupid="1">
              <v:imagedata r:id="rId4" o:title="" croptop="8381f" cropright="7854f" blacklevel="5898f"/>
            </v:shape>
            <v:shape id="_x0000_s1028" type="#_x0000_t75" style="position:absolute;top:-180;width:16920;height:9434" o:regroupid="1">
              <v:imagedata r:id="rId5" o:title="" blacklevel="11796f"/>
            </v:shape>
          </v:group>
        </w:pict>
      </w:r>
      <w:r>
        <w:rPr>
          <w:noProof/>
        </w:rPr>
        <w:pict>
          <v:shape id="_x0000_s1029" type="#_x0000_t75" style="position:absolute;margin-left:-35.8pt;margin-top:41.05pt;width:171.3pt;height:142.6pt;rotation:5563978fd;z-index:251656192">
            <v:imagedata r:id="rId6" o:title="" croptop="11433f" cropbottom="9658f" cropleft="5168f" cropright="6970f" blacklevel="1966f"/>
            <w10:wrap type="square"/>
          </v:shape>
        </w:pict>
      </w:r>
      <w:r>
        <w:rPr>
          <w:noProof/>
        </w:rPr>
        <w:pict>
          <v:shape id="_x0000_s1030" type="#_x0000_t75" style="position:absolute;margin-left:5.15pt;margin-top:21.85pt;width:162pt;height:154.3pt;rotation:-17221131fd;z-index:251659264">
            <v:imagedata r:id="rId7" o:title="" croptop="11566f" cropbottom="15420f" cropleft="4681f" cropright="28087f" blacklevel="3932f"/>
            <w10:wrap type="square"/>
          </v:shape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margin-left:3in;margin-top:27pt;width:441pt;height:117pt;z-index:251657216" strokecolor="blue" strokeweight="1pt">
            <v:stroke dashstyle="dash"/>
            <v:textbox>
              <w:txbxContent>
                <w:p w:rsidR="001B0F37" w:rsidRPr="00B149BE" w:rsidRDefault="001B0F37" w:rsidP="00461ADE">
                  <w:pPr>
                    <w:spacing w:after="0"/>
                    <w:ind w:firstLine="720"/>
                    <w:rPr>
                      <w:rFonts w:ascii="Little_Star" w:hAnsi="Little_Star" w:cs="Little_Star"/>
                      <w:b/>
                      <w:bCs/>
                      <w:sz w:val="56"/>
                      <w:szCs w:val="56"/>
                    </w:rPr>
                  </w:pPr>
                  <w:r w:rsidRPr="00B149BE">
                    <w:rPr>
                      <w:rFonts w:ascii="Little_Star" w:hAnsi="Little_Star" w:cs="Little_Star"/>
                      <w:b/>
                      <w:bCs/>
                      <w:sz w:val="56"/>
                      <w:szCs w:val="56"/>
                      <w:cs/>
                    </w:rPr>
                    <w:t xml:space="preserve">คุณครูสฐิตา  อุ่นสอน ครูจูน </w:t>
                  </w:r>
                </w:p>
                <w:p w:rsidR="001B0F37" w:rsidRPr="00B149BE" w:rsidRDefault="001B0F37" w:rsidP="00461ADE">
                  <w:pPr>
                    <w:spacing w:after="0"/>
                    <w:ind w:firstLine="720"/>
                    <w:rPr>
                      <w:rFonts w:ascii="Little_Star" w:hAnsi="Little_Star" w:cs="Little_Star"/>
                      <w:b/>
                      <w:bCs/>
                      <w:sz w:val="56"/>
                      <w:szCs w:val="56"/>
                    </w:rPr>
                  </w:pPr>
                  <w:r w:rsidRPr="00B149BE">
                    <w:rPr>
                      <w:rFonts w:ascii="Little_Star" w:hAnsi="Little_Star" w:cs="Little_Star"/>
                      <w:b/>
                      <w:bCs/>
                      <w:sz w:val="56"/>
                      <w:szCs w:val="56"/>
                      <w:cs/>
                    </w:rPr>
                    <w:t>หน่วยวิชาธรรมชาติศึกษาและประยุกต์วิทยา</w:t>
                  </w:r>
                  <w:r w:rsidRPr="00B149BE">
                    <w:rPr>
                      <w:rFonts w:ascii="Little_Star" w:hAnsi="Little_Star" w:cs="Little_Star"/>
                      <w:b/>
                      <w:bCs/>
                      <w:sz w:val="56"/>
                      <w:szCs w:val="56"/>
                    </w:rPr>
                    <w:t xml:space="preserve"> </w:t>
                  </w:r>
                  <w:r w:rsidRPr="00B149BE">
                    <w:rPr>
                      <w:rFonts w:ascii="Little_Star" w:hAnsi="Little_Star" w:cs="Little_Star"/>
                      <w:b/>
                      <w:bCs/>
                      <w:sz w:val="56"/>
                      <w:szCs w:val="56"/>
                      <w:cs/>
                    </w:rPr>
                    <w:t xml:space="preserve">ชั้น ๕ </w:t>
                  </w:r>
                </w:p>
                <w:p w:rsidR="001B0F37" w:rsidRPr="005C4395" w:rsidRDefault="001B0F37" w:rsidP="00461ADE">
                  <w:pPr>
                    <w:ind w:firstLine="720"/>
                    <w:rPr>
                      <w:rFonts w:ascii="Little_Star" w:hAnsi="Little_Star" w:cs="Little_Star"/>
                      <w:b/>
                      <w:bCs/>
                      <w:sz w:val="56"/>
                      <w:szCs w:val="56"/>
                    </w:rPr>
                  </w:pPr>
                  <w:r w:rsidRPr="00B149BE">
                    <w:rPr>
                      <w:rFonts w:ascii="Little_Star" w:hAnsi="Little_Star" w:cs="Little_Star"/>
                      <w:b/>
                      <w:bCs/>
                      <w:sz w:val="56"/>
                      <w:szCs w:val="56"/>
                      <w:cs/>
                    </w:rPr>
                    <w:t>ปีการศึกษา ๒๕๕๔ ภาควิมังสา</w:t>
                  </w:r>
                </w:p>
              </w:txbxContent>
            </v:textbox>
            <w10:wrap type="square"/>
          </v:shape>
        </w:pict>
      </w:r>
    </w:p>
    <w:p w:rsidR="001B0F37" w:rsidRPr="00B149BE" w:rsidRDefault="001B0F37" w:rsidP="00B149BE">
      <w:pPr>
        <w:spacing w:after="0"/>
        <w:rPr>
          <w:rFonts w:ascii="Little_Star" w:hAnsi="Little_Star" w:cs="Little_Star"/>
          <w:b/>
          <w:bCs/>
          <w:sz w:val="56"/>
          <w:szCs w:val="56"/>
          <w:cs/>
        </w:rPr>
      </w:pPr>
    </w:p>
    <w:p w:rsidR="001B0F37" w:rsidRDefault="001B0F37" w:rsidP="00B149BE">
      <w:pPr>
        <w:spacing w:after="0"/>
        <w:rPr>
          <w:rFonts w:ascii="Little_Star" w:hAnsi="Little_Star" w:cs="Little_Star"/>
          <w:b/>
          <w:bCs/>
          <w:sz w:val="56"/>
          <w:szCs w:val="56"/>
        </w:rPr>
      </w:pPr>
    </w:p>
    <w:p w:rsidR="001B0F37" w:rsidRDefault="001B0F37" w:rsidP="00B149BE">
      <w:pPr>
        <w:spacing w:after="0"/>
        <w:rPr>
          <w:rFonts w:ascii="Little_Star" w:hAnsi="Little_Star" w:cs="Little_Star"/>
          <w:b/>
          <w:bCs/>
          <w:sz w:val="56"/>
          <w:szCs w:val="56"/>
        </w:rPr>
      </w:pPr>
    </w:p>
    <w:p w:rsidR="001B0F37" w:rsidRDefault="001B0F37" w:rsidP="00461ADE">
      <w:pPr>
        <w:spacing w:after="0"/>
        <w:ind w:left="2160" w:firstLine="720"/>
        <w:rPr>
          <w:rFonts w:ascii="Little_Star" w:hAnsi="Little_Star" w:cs="Little_Star"/>
          <w:sz w:val="56"/>
          <w:szCs w:val="56"/>
        </w:rPr>
      </w:pPr>
      <w:r w:rsidRPr="00B149BE">
        <w:rPr>
          <w:rFonts w:ascii="Little_Star" w:hAnsi="Little_Star" w:cs="Little_Star"/>
          <w:b/>
          <w:bCs/>
          <w:sz w:val="56"/>
          <w:szCs w:val="56"/>
          <w:cs/>
        </w:rPr>
        <w:t>กิจกรรมการเรียนรู้ที่ดีที่สุด</w:t>
      </w:r>
      <w:r w:rsidRPr="00B149BE">
        <w:rPr>
          <w:rFonts w:ascii="Little_Star" w:hAnsi="Little_Star" w:cs="Little_Star"/>
          <w:sz w:val="56"/>
          <w:szCs w:val="56"/>
          <w:cs/>
        </w:rPr>
        <w:t xml:space="preserve"> </w:t>
      </w:r>
    </w:p>
    <w:p w:rsidR="001B0F37" w:rsidRPr="00B149BE" w:rsidRDefault="001B0F37" w:rsidP="00461ADE">
      <w:pPr>
        <w:spacing w:after="0"/>
        <w:ind w:left="2880"/>
        <w:rPr>
          <w:rFonts w:ascii="Little_Star" w:hAnsi="Little_Star" w:cs="Little_Star"/>
          <w:sz w:val="56"/>
          <w:szCs w:val="56"/>
        </w:rPr>
      </w:pPr>
      <w:r>
        <w:rPr>
          <w:rFonts w:ascii="Little_Star" w:hAnsi="Little_Star" w:cs="Little_Star"/>
          <w:sz w:val="56"/>
          <w:szCs w:val="56"/>
          <w:cs/>
        </w:rPr>
        <w:t>กิจกรรม</w:t>
      </w:r>
      <w:r w:rsidRPr="00B149BE">
        <w:rPr>
          <w:rFonts w:ascii="Little_Star" w:hAnsi="Little_Star" w:cs="Little_Star"/>
          <w:sz w:val="56"/>
          <w:szCs w:val="56"/>
          <w:cs/>
        </w:rPr>
        <w:t>การเรียนรู้การเกิดลักษณะภูมิศาสตร์กายภาพของประเทศไทยในแต่ละภาค</w:t>
      </w:r>
    </w:p>
    <w:p w:rsidR="001B0F37" w:rsidRPr="00B149BE" w:rsidRDefault="001B0F37" w:rsidP="00B149BE">
      <w:pPr>
        <w:spacing w:after="0"/>
        <w:rPr>
          <w:rFonts w:ascii="Little_Star" w:hAnsi="Little_Star" w:cs="Little_Star"/>
          <w:sz w:val="56"/>
          <w:szCs w:val="56"/>
        </w:rPr>
      </w:pPr>
      <w:r w:rsidRPr="00B149BE">
        <w:rPr>
          <w:rFonts w:ascii="Little_Star" w:hAnsi="Little_Star" w:cs="Little_Star"/>
          <w:b/>
          <w:bCs/>
          <w:sz w:val="56"/>
          <w:szCs w:val="56"/>
          <w:cs/>
        </w:rPr>
        <w:t>เป้าหมายหลัก</w:t>
      </w:r>
      <w:r w:rsidRPr="00B149BE">
        <w:rPr>
          <w:rFonts w:ascii="Little_Star" w:hAnsi="Little_Star" w:cs="Little_Star"/>
          <w:sz w:val="56"/>
          <w:szCs w:val="56"/>
          <w:cs/>
        </w:rPr>
        <w:t xml:space="preserve"> </w:t>
      </w:r>
    </w:p>
    <w:p w:rsidR="001B0F37" w:rsidRPr="00B149BE" w:rsidRDefault="001B0F37" w:rsidP="00B149BE">
      <w:pPr>
        <w:spacing w:after="0"/>
        <w:ind w:firstLine="720"/>
        <w:rPr>
          <w:rFonts w:ascii="Little_Star" w:hAnsi="Little_Star" w:cs="Little_Star"/>
          <w:sz w:val="56"/>
          <w:szCs w:val="56"/>
        </w:rPr>
      </w:pPr>
      <w:r w:rsidRPr="00B149BE">
        <w:rPr>
          <w:rFonts w:ascii="Little_Star" w:hAnsi="Little_Star" w:cs="Little_Star"/>
          <w:sz w:val="56"/>
          <w:szCs w:val="56"/>
          <w:cs/>
        </w:rPr>
        <w:t>มีความเข้าใจใ</w:t>
      </w:r>
      <w:r>
        <w:rPr>
          <w:rFonts w:ascii="Little_Star" w:hAnsi="Little_Star" w:cs="Little_Star"/>
          <w:sz w:val="56"/>
          <w:szCs w:val="56"/>
          <w:cs/>
        </w:rPr>
        <w:t>นสาเหตุการเกิดภูมิศาสตร์ภาคต่างๆ</w:t>
      </w:r>
      <w:r w:rsidRPr="00B149BE">
        <w:rPr>
          <w:rFonts w:ascii="Little_Star" w:hAnsi="Little_Star" w:cs="Little_Star"/>
          <w:sz w:val="56"/>
          <w:szCs w:val="56"/>
          <w:cs/>
        </w:rPr>
        <w:t>ของประเทศไทยและอธิบายได้</w:t>
      </w:r>
    </w:p>
    <w:p w:rsidR="001B0F37" w:rsidRPr="00B149BE" w:rsidRDefault="001B0F37" w:rsidP="00B149BE">
      <w:pPr>
        <w:spacing w:after="0"/>
        <w:rPr>
          <w:rFonts w:ascii="Little_Star" w:hAnsi="Little_Star" w:cs="Little_Star"/>
          <w:sz w:val="56"/>
          <w:szCs w:val="56"/>
        </w:rPr>
      </w:pPr>
      <w:r w:rsidRPr="00B149BE">
        <w:rPr>
          <w:rFonts w:ascii="Little_Star" w:hAnsi="Little_Star" w:cs="Little_Star"/>
          <w:b/>
          <w:bCs/>
          <w:sz w:val="56"/>
          <w:szCs w:val="56"/>
          <w:cs/>
        </w:rPr>
        <w:t>สถานการณ์ปัญหาเปิด</w:t>
      </w:r>
      <w:r w:rsidRPr="00B149BE">
        <w:rPr>
          <w:rFonts w:ascii="Little_Star" w:hAnsi="Little_Star" w:cs="Little_Star"/>
          <w:sz w:val="56"/>
          <w:szCs w:val="56"/>
          <w:cs/>
        </w:rPr>
        <w:t xml:space="preserve"> </w:t>
      </w:r>
      <w:r>
        <w:rPr>
          <w:rFonts w:ascii="Little_Star" w:hAnsi="Little_Star" w:cs="Little_Star"/>
          <w:sz w:val="56"/>
          <w:szCs w:val="56"/>
          <w:cs/>
        </w:rPr>
        <w:t xml:space="preserve"> </w:t>
      </w:r>
      <w:r>
        <w:rPr>
          <w:rFonts w:ascii="Little_Star" w:eastAsia="Times New Roman" w:hAnsi="Little_Star" w:cs="Little_Star"/>
          <w:sz w:val="56"/>
          <w:szCs w:val="56"/>
        </w:rPr>
        <w:t>“</w:t>
      </w:r>
      <w:r w:rsidRPr="00B149BE">
        <w:rPr>
          <w:rFonts w:ascii="Little_Star" w:hAnsi="Little_Star" w:cs="Little_Star"/>
          <w:sz w:val="56"/>
          <w:szCs w:val="56"/>
          <w:cs/>
        </w:rPr>
        <w:t xml:space="preserve">ให้สร้าง </w:t>
      </w:r>
      <w:r w:rsidRPr="00B149BE">
        <w:rPr>
          <w:rFonts w:ascii="Little_Star" w:hAnsi="Little_Star" w:cs="Little_Star"/>
          <w:sz w:val="56"/>
          <w:szCs w:val="56"/>
        </w:rPr>
        <w:t xml:space="preserve">pop up </w:t>
      </w:r>
      <w:r w:rsidRPr="00B149BE">
        <w:rPr>
          <w:rFonts w:ascii="Little_Star" w:hAnsi="Little_Star" w:cs="Little_Star"/>
          <w:sz w:val="56"/>
          <w:szCs w:val="56"/>
          <w:cs/>
        </w:rPr>
        <w:t>แผนที่ประเทศไทยจากเงื่อนไข ๓ ข้อ</w:t>
      </w:r>
      <w:r>
        <w:rPr>
          <w:rFonts w:ascii="Little_Star" w:eastAsia="Times New Roman" w:hAnsi="Little_Star" w:cs="Little_Star"/>
          <w:sz w:val="56"/>
          <w:szCs w:val="56"/>
        </w:rPr>
        <w:t>”</w:t>
      </w:r>
    </w:p>
    <w:p w:rsidR="001B0F37" w:rsidRPr="00B149BE" w:rsidRDefault="001B0F37" w:rsidP="00B149BE">
      <w:pPr>
        <w:spacing w:after="0"/>
        <w:ind w:firstLine="720"/>
        <w:rPr>
          <w:rFonts w:ascii="Little_Star" w:hAnsi="Little_Star" w:cs="Little_Star"/>
          <w:b/>
          <w:bCs/>
          <w:sz w:val="56"/>
          <w:szCs w:val="56"/>
        </w:rPr>
      </w:pPr>
      <w:r w:rsidRPr="00B149BE">
        <w:rPr>
          <w:rFonts w:ascii="Little_Star" w:hAnsi="Little_Star" w:cs="Little_Star"/>
          <w:sz w:val="56"/>
          <w:szCs w:val="56"/>
        </w:rPr>
        <w:t xml:space="preserve">What </w:t>
      </w:r>
      <w:r w:rsidRPr="00B149BE">
        <w:rPr>
          <w:rFonts w:ascii="Little_Star" w:hAnsi="Little_Star" w:cs="Little_Star"/>
          <w:sz w:val="56"/>
          <w:szCs w:val="56"/>
          <w:cs/>
        </w:rPr>
        <w:t>-</w:t>
      </w:r>
      <w:r>
        <w:rPr>
          <w:rFonts w:ascii="Little_Star" w:hAnsi="Little_Star" w:cs="Little_Star"/>
          <w:b/>
          <w:bCs/>
          <w:sz w:val="56"/>
          <w:szCs w:val="56"/>
          <w:cs/>
        </w:rPr>
        <w:t xml:space="preserve"> </w:t>
      </w:r>
      <w:r w:rsidRPr="00B149BE">
        <w:rPr>
          <w:rFonts w:ascii="Little_Star" w:hAnsi="Little_Star" w:cs="Little_Star"/>
          <w:sz w:val="56"/>
          <w:szCs w:val="56"/>
          <w:cs/>
        </w:rPr>
        <w:t>การทำให้โจทย์สถานการณ์เปิดท้าทาย เป็นสิ่งที่ทำได้ดีที่สุด</w:t>
      </w:r>
    </w:p>
    <w:p w:rsidR="001B0F37" w:rsidRPr="00B149BE" w:rsidRDefault="001B0F37" w:rsidP="00B149BE">
      <w:pPr>
        <w:spacing w:after="0"/>
        <w:rPr>
          <w:rFonts w:ascii="Little_Star" w:hAnsi="Little_Star" w:cs="Little_Star"/>
          <w:b/>
          <w:bCs/>
          <w:sz w:val="56"/>
          <w:szCs w:val="56"/>
        </w:rPr>
      </w:pPr>
      <w:r w:rsidRPr="00B149BE">
        <w:rPr>
          <w:rFonts w:ascii="Little_Star" w:hAnsi="Little_Star" w:cs="Little_Star"/>
          <w:b/>
          <w:bCs/>
          <w:sz w:val="56"/>
          <w:szCs w:val="56"/>
          <w:cs/>
        </w:rPr>
        <w:t>ความรู้ที่มีมาก่อน</w:t>
      </w:r>
    </w:p>
    <w:p w:rsidR="001B0F37" w:rsidRPr="00B149BE" w:rsidRDefault="001B0F37" w:rsidP="00B149BE">
      <w:pPr>
        <w:spacing w:after="0"/>
        <w:ind w:firstLine="720"/>
        <w:rPr>
          <w:rFonts w:ascii="Little_Star" w:hAnsi="Little_Star" w:cs="Little_Star"/>
          <w:sz w:val="56"/>
          <w:szCs w:val="56"/>
        </w:rPr>
      </w:pPr>
      <w:r w:rsidRPr="00B149BE">
        <w:rPr>
          <w:rFonts w:ascii="Little_Star" w:hAnsi="Little_Star" w:cs="Little_Star"/>
          <w:sz w:val="56"/>
          <w:szCs w:val="56"/>
          <w:cs/>
        </w:rPr>
        <w:t>กระบวนการเกิดลักษณะภูมิประเทศแบบต</w:t>
      </w:r>
      <w:r>
        <w:rPr>
          <w:rFonts w:ascii="Little_Star" w:hAnsi="Little_Star" w:cs="Little_Star"/>
          <w:sz w:val="56"/>
          <w:szCs w:val="56"/>
          <w:cs/>
        </w:rPr>
        <w:t xml:space="preserve">่างๆ </w:t>
      </w:r>
      <w:r w:rsidRPr="00B149BE">
        <w:rPr>
          <w:rFonts w:ascii="Little_Star" w:hAnsi="Little_Star" w:cs="Little_Star"/>
          <w:sz w:val="56"/>
          <w:szCs w:val="56"/>
          <w:cs/>
        </w:rPr>
        <w:t>กระบวนการเกิดเทือเขาหิมาลัย สาเหตุ ลักษณะการเคลื่อนตัวของแผ่นเปลือกโลก</w:t>
      </w:r>
    </w:p>
    <w:p w:rsidR="001B0F37" w:rsidRPr="00B149BE" w:rsidRDefault="001B0F37" w:rsidP="00B149BE">
      <w:pPr>
        <w:spacing w:after="0"/>
        <w:rPr>
          <w:rFonts w:ascii="Little_Star" w:hAnsi="Little_Star" w:cs="Little_Star"/>
          <w:sz w:val="56"/>
          <w:szCs w:val="56"/>
        </w:rPr>
      </w:pPr>
      <w:r w:rsidRPr="00B149BE">
        <w:rPr>
          <w:rFonts w:ascii="Little_Star" w:hAnsi="Little_Star" w:cs="Little_Star"/>
          <w:b/>
          <w:bCs/>
          <w:sz w:val="56"/>
          <w:szCs w:val="56"/>
          <w:cs/>
        </w:rPr>
        <w:t>ประเด็นที่ได้เรียนรู้</w:t>
      </w:r>
    </w:p>
    <w:p w:rsidR="001B0F37" w:rsidRPr="00B149BE" w:rsidRDefault="001B0F37" w:rsidP="00B149BE">
      <w:pPr>
        <w:spacing w:after="0"/>
        <w:ind w:firstLine="720"/>
        <w:rPr>
          <w:rFonts w:ascii="Little_Star" w:hAnsi="Little_Star" w:cs="Little_Star"/>
          <w:sz w:val="56"/>
          <w:szCs w:val="56"/>
        </w:rPr>
      </w:pPr>
      <w:r w:rsidRPr="00B149BE">
        <w:rPr>
          <w:rFonts w:ascii="Little_Star" w:hAnsi="Little_Star" w:cs="Little_Star"/>
          <w:sz w:val="56"/>
          <w:szCs w:val="56"/>
          <w:cs/>
        </w:rPr>
        <w:t>การเรียนรู้มีหลายทางและหลายวิธีจากการกำหนดเงื่อนไขและมีอุปกรณ์ให้เด็กเรียนรู้ การที่เด็กพยายามหยิบอุปกรณ์และพยายามหาคำตอบด้วยตนเอง มีการแลกเปลี่ยนเรียนรู้กับเพื่อนและกลับมาทำชิ้นงานของตนเอง</w:t>
      </w:r>
    </w:p>
    <w:p w:rsidR="001B0F37" w:rsidRPr="00B149BE" w:rsidRDefault="001B0F37" w:rsidP="00B149BE">
      <w:pPr>
        <w:spacing w:after="0"/>
        <w:rPr>
          <w:rFonts w:ascii="Little_Star" w:hAnsi="Little_Star" w:cs="Little_Star"/>
          <w:b/>
          <w:bCs/>
          <w:sz w:val="56"/>
          <w:szCs w:val="56"/>
        </w:rPr>
      </w:pPr>
      <w:r w:rsidRPr="00B149BE">
        <w:rPr>
          <w:rFonts w:ascii="Little_Star" w:hAnsi="Little_Star" w:cs="Little_Star"/>
          <w:b/>
          <w:bCs/>
          <w:sz w:val="56"/>
          <w:szCs w:val="56"/>
          <w:cs/>
        </w:rPr>
        <w:t>ชิ้นงานหรือเอกสาร</w:t>
      </w:r>
    </w:p>
    <w:p w:rsidR="001B0F37" w:rsidRPr="00B149BE" w:rsidRDefault="001B0F37" w:rsidP="00B149BE">
      <w:pPr>
        <w:spacing w:after="0"/>
        <w:ind w:firstLine="720"/>
        <w:rPr>
          <w:rFonts w:ascii="Little_Star" w:hAnsi="Little_Star" w:cs="Little_Star"/>
          <w:sz w:val="56"/>
          <w:szCs w:val="56"/>
        </w:rPr>
      </w:pPr>
      <w:r w:rsidRPr="00B149BE">
        <w:rPr>
          <w:rFonts w:ascii="Little_Star" w:hAnsi="Little_Star" w:cs="Little_Star"/>
          <w:sz w:val="56"/>
          <w:szCs w:val="56"/>
          <w:cs/>
        </w:rPr>
        <w:t xml:space="preserve">เรียนรู้วิธีการคิดแก้ปัญหาของเด็กมีกระบวนการที่ชัดเจน มีขั้นตอน เด็กสามารถแลกเปลี่ยนเรียนรู้กับเพื่อนได้อย่างมีความสุข เด็ก ๕/๑ แลกเปลี่ยนและยอมรับฟังเพื่อนมากขึ้น โดยการทำชิ้นงาน </w:t>
      </w:r>
      <w:r w:rsidRPr="00B149BE">
        <w:rPr>
          <w:rFonts w:ascii="Little_Star" w:hAnsi="Little_Star" w:cs="Little_Star"/>
          <w:sz w:val="56"/>
          <w:szCs w:val="56"/>
        </w:rPr>
        <w:t xml:space="preserve">pop up </w:t>
      </w:r>
      <w:r w:rsidRPr="00B149BE">
        <w:rPr>
          <w:rFonts w:ascii="Little_Star" w:hAnsi="Little_Star" w:cs="Little_Star"/>
          <w:sz w:val="56"/>
          <w:szCs w:val="56"/>
          <w:cs/>
        </w:rPr>
        <w:t>การทำแผนที่ประเทศไทยจากเงื่อนไข ๓ ขั้นตอน โดยไม่มีการกำหนดรูปแบบ</w:t>
      </w:r>
    </w:p>
    <w:p w:rsidR="001B0F37" w:rsidRPr="00B149BE" w:rsidRDefault="001B0F37" w:rsidP="00B149BE">
      <w:pPr>
        <w:spacing w:after="0"/>
        <w:rPr>
          <w:rFonts w:ascii="Little_Star" w:hAnsi="Little_Star" w:cs="Little_Star"/>
          <w:b/>
          <w:bCs/>
          <w:sz w:val="56"/>
          <w:szCs w:val="56"/>
        </w:rPr>
      </w:pPr>
      <w:r w:rsidRPr="00B149BE">
        <w:rPr>
          <w:rFonts w:ascii="Little_Star" w:hAnsi="Little_Star" w:cs="Little_Star"/>
          <w:b/>
          <w:bCs/>
          <w:sz w:val="56"/>
          <w:szCs w:val="56"/>
          <w:cs/>
        </w:rPr>
        <w:t>ปัจจัยความสำเร็จ</w:t>
      </w:r>
    </w:p>
    <w:p w:rsidR="001B0F37" w:rsidRPr="00B149BE" w:rsidRDefault="001B0F37" w:rsidP="00B149BE">
      <w:pPr>
        <w:spacing w:after="0"/>
        <w:ind w:firstLine="720"/>
        <w:rPr>
          <w:rFonts w:ascii="Little_Star" w:hAnsi="Little_Star" w:cs="Little_Star"/>
          <w:sz w:val="56"/>
          <w:szCs w:val="56"/>
        </w:rPr>
      </w:pPr>
      <w:r w:rsidRPr="00B149BE">
        <w:rPr>
          <w:rFonts w:ascii="Little_Star" w:hAnsi="Little_Star" w:cs="Little_Star"/>
          <w:sz w:val="56"/>
          <w:szCs w:val="56"/>
          <w:cs/>
        </w:rPr>
        <w:t>กติกาที่ชัดเจนและเงื่อนไขในการเรียนที่ให้กับเด็กเป็นการตกลงร่วมกัน</w:t>
      </w:r>
    </w:p>
    <w:p w:rsidR="001B0F37" w:rsidRPr="00B149BE" w:rsidRDefault="001B0F37" w:rsidP="00B149BE">
      <w:pPr>
        <w:spacing w:after="0"/>
        <w:ind w:firstLine="720"/>
        <w:rPr>
          <w:rFonts w:ascii="Little_Star" w:hAnsi="Little_Star" w:cs="Little_Star"/>
          <w:sz w:val="56"/>
          <w:szCs w:val="56"/>
        </w:rPr>
      </w:pPr>
      <w:r w:rsidRPr="00B149BE">
        <w:rPr>
          <w:rFonts w:ascii="Little_Star" w:hAnsi="Little_Star" w:cs="Little_Star"/>
          <w:sz w:val="56"/>
          <w:szCs w:val="56"/>
          <w:cs/>
        </w:rPr>
        <w:t>สื่ออุปกรณ์ที่ครบเป็นตัวช่วยในกระบวนการเรียนรู้</w:t>
      </w:r>
      <w:r w:rsidRPr="00B149BE">
        <w:rPr>
          <w:rFonts w:ascii="Little_Star" w:hAnsi="Little_Star" w:cs="Little_Star"/>
          <w:sz w:val="56"/>
          <w:szCs w:val="56"/>
        </w:rPr>
        <w:t xml:space="preserve">  </w:t>
      </w:r>
      <w:r w:rsidRPr="00B149BE">
        <w:rPr>
          <w:rFonts w:ascii="Little_Star" w:hAnsi="Little_Star" w:cs="Little_Star"/>
          <w:sz w:val="56"/>
          <w:szCs w:val="56"/>
          <w:cs/>
        </w:rPr>
        <w:t>ความอยากรู้อยากเห็น</w:t>
      </w:r>
    </w:p>
    <w:p w:rsidR="001B0F37" w:rsidRPr="00B149BE" w:rsidRDefault="001B0F37" w:rsidP="00461ADE">
      <w:pPr>
        <w:spacing w:after="0"/>
        <w:ind w:left="720" w:firstLine="720"/>
        <w:rPr>
          <w:rFonts w:ascii="Little_Star" w:hAnsi="Little_Star" w:cs="Little_Star"/>
          <w:b/>
          <w:bCs/>
          <w:sz w:val="56"/>
          <w:szCs w:val="56"/>
        </w:rPr>
      </w:pPr>
      <w:r w:rsidRPr="00B149BE">
        <w:rPr>
          <w:rFonts w:ascii="Little_Star" w:hAnsi="Little_Star" w:cs="Little_Star"/>
          <w:b/>
          <w:bCs/>
          <w:sz w:val="56"/>
          <w:szCs w:val="56"/>
          <w:cs/>
        </w:rPr>
        <w:t>ประเด็นที่จะนำไปพัฒนาต่อ</w:t>
      </w:r>
    </w:p>
    <w:p w:rsidR="001B0F37" w:rsidRPr="00B149BE" w:rsidRDefault="001B0F37" w:rsidP="00461ADE">
      <w:pPr>
        <w:spacing w:after="0"/>
        <w:ind w:left="2160" w:firstLine="720"/>
        <w:rPr>
          <w:rFonts w:ascii="Little_Star" w:hAnsi="Little_Star" w:cs="Little_Star"/>
          <w:sz w:val="56"/>
          <w:szCs w:val="56"/>
          <w:cs/>
        </w:rPr>
      </w:pPr>
      <w:r w:rsidRPr="00B149BE">
        <w:rPr>
          <w:rFonts w:ascii="Little_Star" w:hAnsi="Little_Star" w:cs="Little_Star"/>
          <w:sz w:val="56"/>
          <w:szCs w:val="56"/>
          <w:cs/>
        </w:rPr>
        <w:t>การบอกเงื่อนไขในการทำงานอย่างชัดเจน</w:t>
      </w:r>
      <w:r w:rsidRPr="00B149BE">
        <w:rPr>
          <w:rFonts w:ascii="Little_Star" w:hAnsi="Little_Star" w:cs="Little_Star"/>
          <w:sz w:val="56"/>
          <w:szCs w:val="56"/>
        </w:rPr>
        <w:t xml:space="preserve"> </w:t>
      </w:r>
      <w:r w:rsidRPr="00B149BE">
        <w:rPr>
          <w:rFonts w:ascii="Little_Star" w:hAnsi="Little_Star" w:cs="Little_Star"/>
          <w:sz w:val="56"/>
          <w:szCs w:val="56"/>
          <w:cs/>
        </w:rPr>
        <w:t>๑ รอบ</w:t>
      </w:r>
      <w:r>
        <w:rPr>
          <w:rFonts w:ascii="Little_Star" w:hAnsi="Little_Star" w:cs="Little_Star"/>
          <w:sz w:val="56"/>
          <w:szCs w:val="56"/>
          <w:cs/>
        </w:rPr>
        <w:t xml:space="preserve"> การ</w:t>
      </w:r>
      <w:r w:rsidRPr="00B149BE">
        <w:rPr>
          <w:rFonts w:ascii="Little_Star" w:hAnsi="Little_Star" w:cs="Little_Star"/>
          <w:sz w:val="56"/>
          <w:szCs w:val="56"/>
          <w:cs/>
        </w:rPr>
        <w:t>พูดเสียงเบา</w:t>
      </w:r>
      <w:r>
        <w:rPr>
          <w:rFonts w:ascii="Little_Star" w:hAnsi="Little_Star" w:cs="Little_Star"/>
          <w:sz w:val="56"/>
          <w:szCs w:val="56"/>
          <w:cs/>
        </w:rPr>
        <w:t xml:space="preserve"> การฝึกทักษะการฟังให้เด็กรู้จักฟั  </w:t>
      </w:r>
      <w:r w:rsidRPr="00B149BE">
        <w:rPr>
          <w:rFonts w:ascii="Little_Star" w:hAnsi="Little_Star" w:cs="Little_Star"/>
          <w:sz w:val="56"/>
          <w:szCs w:val="56"/>
          <w:cs/>
        </w:rPr>
        <w:t>การ</w:t>
      </w:r>
      <w:r>
        <w:rPr>
          <w:rFonts w:ascii="Little_Star" w:hAnsi="Little_Star" w:cs="Little_Star"/>
          <w:sz w:val="56"/>
          <w:szCs w:val="56"/>
          <w:cs/>
        </w:rPr>
        <w:t>เตรียม</w:t>
      </w:r>
      <w:r w:rsidRPr="00B149BE">
        <w:rPr>
          <w:rFonts w:ascii="Little_Star" w:hAnsi="Little_Star" w:cs="Little_Star"/>
          <w:sz w:val="56"/>
          <w:szCs w:val="56"/>
          <w:cs/>
        </w:rPr>
        <w:t>สื่ออุปกรณ์ที่ครบ</w:t>
      </w:r>
      <w:r>
        <w:rPr>
          <w:rFonts w:ascii="Little_Star" w:hAnsi="Little_Star" w:cs="Little_Star"/>
          <w:sz w:val="56"/>
          <w:szCs w:val="56"/>
          <w:cs/>
        </w:rPr>
        <w:t>ถ้วน และ</w:t>
      </w:r>
      <w:r w:rsidRPr="00B149BE">
        <w:rPr>
          <w:rFonts w:ascii="Little_Star" w:hAnsi="Little_Star" w:cs="Little_Star"/>
          <w:sz w:val="56"/>
          <w:szCs w:val="56"/>
          <w:cs/>
        </w:rPr>
        <w:t>การมี</w:t>
      </w:r>
      <w:r>
        <w:rPr>
          <w:rFonts w:ascii="Little_Star" w:hAnsi="Little_Star" w:cs="Little_Star"/>
          <w:sz w:val="56"/>
          <w:szCs w:val="56"/>
          <w:cs/>
        </w:rPr>
        <w:t>ครูคู่วิชา</w:t>
      </w:r>
      <w:r w:rsidRPr="00B149BE">
        <w:rPr>
          <w:rFonts w:ascii="Little_Star" w:hAnsi="Little_Star" w:cs="Little_Star"/>
          <w:sz w:val="56"/>
          <w:szCs w:val="56"/>
          <w:cs/>
        </w:rPr>
        <w:t>ช่วยสะท้อนวิธีสอนทำให้มองเห็น</w:t>
      </w:r>
      <w:r>
        <w:rPr>
          <w:rFonts w:ascii="Little_Star" w:hAnsi="Little_Star" w:cs="Little_Star"/>
          <w:sz w:val="56"/>
          <w:szCs w:val="56"/>
          <w:cs/>
        </w:rPr>
        <w:t>สิ่งที่ต้องพัฒนาใน</w:t>
      </w:r>
      <w:r w:rsidRPr="00B149BE">
        <w:rPr>
          <w:rFonts w:ascii="Little_Star" w:hAnsi="Little_Star" w:cs="Little_Star"/>
          <w:sz w:val="56"/>
          <w:szCs w:val="56"/>
          <w:cs/>
        </w:rPr>
        <w:t>ตนเอง</w:t>
      </w:r>
    </w:p>
    <w:sectPr w:rsidR="001B0F37" w:rsidRPr="00B149BE" w:rsidSect="00B149BE">
      <w:pgSz w:w="16840" w:h="23814" w:code="8"/>
      <w:pgMar w:top="720" w:right="640" w:bottom="540" w:left="108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Little_Star">
    <w:panose1 w:val="02000000000000000000"/>
    <w:charset w:val="00"/>
    <w:family w:val="auto"/>
    <w:pitch w:val="variable"/>
    <w:sig w:usb0="A1000AAF" w:usb1="500078FB" w:usb2="00000000" w:usb3="00000000" w:csb0="000101B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embedSystemFonts/>
  <w:defaultTabStop w:val="720"/>
  <w:doNotHyphenateCaps/>
  <w:characterSpacingControl w:val="doNotCompress"/>
  <w:doNotValidateAgainstSchema/>
  <w:doNotDemarcateInvalidXml/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2E2A66"/>
    <w:rsid w:val="000E6A99"/>
    <w:rsid w:val="001B0F37"/>
    <w:rsid w:val="002E2A66"/>
    <w:rsid w:val="003B2E9C"/>
    <w:rsid w:val="0043701F"/>
    <w:rsid w:val="00460C31"/>
    <w:rsid w:val="00461ADE"/>
    <w:rsid w:val="00557278"/>
    <w:rsid w:val="00582F7B"/>
    <w:rsid w:val="005C4395"/>
    <w:rsid w:val="00774B33"/>
    <w:rsid w:val="00907728"/>
    <w:rsid w:val="00915B36"/>
    <w:rsid w:val="009E09B0"/>
    <w:rsid w:val="00A1301C"/>
    <w:rsid w:val="00AA4C9E"/>
    <w:rsid w:val="00B149BE"/>
    <w:rsid w:val="00D279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ngsana New" w:eastAsia="Calibri" w:hAnsi="Angsana New" w:cs="Angsana New"/>
        <w:sz w:val="22"/>
        <w:szCs w:val="28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7903"/>
    <w:pPr>
      <w:spacing w:after="200" w:line="276" w:lineRule="auto"/>
    </w:pPr>
    <w:rPr>
      <w:sz w:val="32"/>
      <w:szCs w:val="32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TotalTime>90</TotalTime>
  <Pages>1</Pages>
  <Words>195</Words>
  <Characters>1115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Sathita</dc:creator>
  <cp:keywords/>
  <dc:description/>
  <cp:lastModifiedBy>soranai_k</cp:lastModifiedBy>
  <cp:revision>8</cp:revision>
  <dcterms:created xsi:type="dcterms:W3CDTF">2012-05-04T06:51:00Z</dcterms:created>
  <dcterms:modified xsi:type="dcterms:W3CDTF">2012-05-04T10:10:00Z</dcterms:modified>
</cp:coreProperties>
</file>