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E6C8B" w:rsidRDefault="00AE6C8B" w:rsidP="0061552A">
      <w:pPr>
        <w:rPr>
          <w:rFonts w:ascii="Little_Star" w:hAnsi="Little_Star" w:cs="Little_Star"/>
          <w:sz w:val="56"/>
          <w:szCs w:val="56"/>
        </w:rPr>
      </w:pPr>
      <w:r>
        <w:rPr>
          <w:noProof/>
        </w:rPr>
        <w:pict>
          <v:group id="_x0000_s1026" style="position:absolute;margin-left:-27pt;margin-top:-9pt;width:189pt;height:198pt;z-index:251659264" coordorigin="2517,2700" coordsize="3780,3960">
            <v:rect id="_x0000_s1027" style="position:absolute;left:2517;top:2700;width:3780;height:3960" fillcolor="#09f" stroked="f">
              <v:fill color2="fill darken(118)" rotate="t" method="linear sigma" focus="-50%" type="gradient"/>
              <v:textbox>
                <w:txbxContent>
                  <w:p w:rsidR="00AE6C8B" w:rsidRPr="000E5656" w:rsidRDefault="00AE6C8B" w:rsidP="0061552A">
                    <w:pPr>
                      <w:rPr>
                        <w:rFonts w:ascii="Little_Star" w:hAnsi="Little_Star" w:cs="Little_Star"/>
                        <w:sz w:val="64"/>
                        <w:szCs w:val="64"/>
                      </w:rPr>
                    </w:pPr>
                  </w:p>
                </w:txbxContent>
              </v:textbox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2757;top:2880;width:3300;height:3600">
              <v:imagedata r:id="rId5" o:title="" cropbottom="17387f" cropleft="6242f" cropright="29870f"/>
            </v:shape>
          </v:group>
        </w:pict>
      </w:r>
      <w:r>
        <w:rPr>
          <w:noProof/>
        </w:rP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s1029" type="#_x0000_t136" style="position:absolute;margin-left:198pt;margin-top:-18pt;width:513pt;height:108pt;z-index:251656192" adj=",10800" fillcolor="red" stroked="f">
            <v:fill color2="#f60" rotate="t" focus="100%" type="gradient"/>
            <v:shadow on="t" color="silver" opacity="52429f" offset="3pt,3pt"/>
            <v:textpath style="font-family:&quot;Little_Star&quot;;v-text-kern:t" trim="t" fitpath="t" string="“ภาคสนาม” ... &#10;ประสบการณ์ที่ได้เรียนรู้ "/>
            <w10:wrap type="square"/>
          </v:shape>
        </w:pict>
      </w:r>
      <w:r>
        <w:rPr>
          <w:noProof/>
        </w:rPr>
        <w:pict>
          <v:group id="_x0000_s1030" style="position:absolute;margin-left:-99pt;margin-top:-99pt;width:855pt;height:1251pt;z-index:-251659264" coordorigin="-183,-180" coordsize="17100,25020">
            <v:rect id="_x0000_s1031" style="position:absolute;left:-3;top:-180;width:16920;height:17280" fillcolor="aqua" stroked="f">
              <v:fill rotate="t" focusposition=".5,.5" focussize="" focus="100%" type="gradient"/>
            </v:rect>
            <v:shape id="_x0000_s1032" type="#_x0000_t75" style="position:absolute;left:-183;top:17820;width:17100;height:7020">
              <v:imagedata r:id="rId6" o:title="" croptop="14345f" cropbottom="11231f" blacklevel="5898f"/>
            </v:shape>
          </v:group>
        </w:pict>
      </w:r>
    </w:p>
    <w:p w:rsidR="00AE6C8B" w:rsidRDefault="00AE6C8B" w:rsidP="00CB79BE">
      <w:pPr>
        <w:ind w:firstLine="720"/>
        <w:rPr>
          <w:rFonts w:ascii="Little_Star" w:hAnsi="Little_Star" w:cs="Little_Star"/>
          <w:sz w:val="56"/>
          <w:szCs w:val="56"/>
        </w:rPr>
      </w:pPr>
    </w:p>
    <w:p w:rsidR="00AE6C8B" w:rsidRDefault="00AE6C8B" w:rsidP="00CB79BE">
      <w:pPr>
        <w:ind w:firstLine="720"/>
        <w:rPr>
          <w:rFonts w:ascii="Little_Star" w:hAnsi="Little_Star" w:cs="Little_Star"/>
          <w:sz w:val="56"/>
          <w:szCs w:val="56"/>
        </w:rPr>
      </w:pPr>
      <w:r>
        <w:rPr>
          <w:noProof/>
        </w:rPr>
        <w:pict>
          <v:shapetype id="_x0000_t176" coordsize="21600,21600" o:spt="176" adj="2700" path="m@0,qx0@0l0@2qy@0,21600l@1,21600qx21600@2l21600@0qy@1,xe">
            <v:stroke joinstyle="miter"/>
            <v:formulas>
              <v:f eqn="val #0"/>
              <v:f eqn="sum width 0 #0"/>
              <v:f eqn="sum height 0 #0"/>
              <v:f eqn="prod @0 2929 10000"/>
              <v:f eqn="sum width 0 @3"/>
              <v:f eqn="sum height 0 @3"/>
              <v:f eqn="val width"/>
              <v:f eqn="val height"/>
              <v:f eqn="prod width 1 2"/>
              <v:f eqn="prod height 1 2"/>
            </v:formulas>
            <v:path gradientshapeok="t" limo="10800,10800" o:connecttype="custom" o:connectlocs="@8,0;0,@9;@8,@7;@6,@9" textboxrect="@3,@3,@4,@5"/>
          </v:shapetype>
          <v:shape id="_x0000_s1033" type="#_x0000_t176" style="position:absolute;left:0;text-align:left;margin-left:3in;margin-top:30.4pt;width:6in;height:90pt;z-index:251658240" fillcolor="#09f" stroked="f">
            <v:fill color2="#004776" rotate="t"/>
            <v:textbox>
              <w:txbxContent>
                <w:p w:rsidR="00AE6C8B" w:rsidRPr="00612EF4" w:rsidRDefault="00AE6C8B" w:rsidP="000E5656">
                  <w:pPr>
                    <w:rPr>
                      <w:rFonts w:ascii="Little_Star" w:hAnsi="Little_Star" w:cs="Little_Star"/>
                      <w:sz w:val="64"/>
                      <w:szCs w:val="64"/>
                    </w:rPr>
                  </w:pPr>
                  <w:r w:rsidRPr="00612EF4">
                    <w:rPr>
                      <w:rFonts w:ascii="Little_Star (Thai)" w:hAnsi="Little_Star (Thai)" w:cs="Little_Star (Thai)"/>
                      <w:sz w:val="64"/>
                      <w:szCs w:val="64"/>
                      <w:cs/>
                    </w:rPr>
                    <w:t>คุณครูสรนัย กนกกาญจนะ</w:t>
                  </w:r>
                  <w:r w:rsidRPr="00612EF4">
                    <w:rPr>
                      <w:rFonts w:ascii="Little_Star" w:hAnsi="Little_Star" w:cs="Little_Star"/>
                      <w:sz w:val="64"/>
                      <w:szCs w:val="64"/>
                    </w:rPr>
                    <w:t xml:space="preserve"> </w:t>
                  </w:r>
                  <w:r w:rsidRPr="00612EF4">
                    <w:rPr>
                      <w:rFonts w:ascii="Little_Star (Thai)" w:hAnsi="Little_Star (Thai)" w:cs="Little_Star (Thai)"/>
                      <w:sz w:val="64"/>
                      <w:szCs w:val="64"/>
                      <w:cs/>
                    </w:rPr>
                    <w:t>(ครูแป๊ะ)</w:t>
                  </w:r>
                </w:p>
                <w:p w:rsidR="00AE6C8B" w:rsidRPr="00612EF4" w:rsidRDefault="00AE6C8B" w:rsidP="000E5656">
                  <w:pPr>
                    <w:rPr>
                      <w:rFonts w:ascii="Little_Star" w:hAnsi="Little_Star" w:cs="Little_Star"/>
                      <w:sz w:val="64"/>
                      <w:szCs w:val="64"/>
                    </w:rPr>
                  </w:pPr>
                  <w:r w:rsidRPr="00612EF4">
                    <w:rPr>
                      <w:rFonts w:ascii="Little_Star (Thai)" w:hAnsi="Little_Star (Thai)" w:cs="Little_Star (Thai)"/>
                      <w:sz w:val="64"/>
                      <w:szCs w:val="64"/>
                      <w:cs/>
                    </w:rPr>
                    <w:t>หน่วยวิชาธรรมชาติศึกษาและประยุกต์วิทยา</w:t>
                  </w:r>
                  <w:r w:rsidRPr="00612EF4">
                    <w:rPr>
                      <w:rFonts w:ascii="Little_Star" w:hAnsi="Little_Star" w:cs="Little_Star"/>
                      <w:sz w:val="64"/>
                      <w:szCs w:val="64"/>
                      <w:cs/>
                    </w:rPr>
                    <w:t xml:space="preserve"> </w:t>
                  </w:r>
                  <w:r w:rsidRPr="00612EF4">
                    <w:rPr>
                      <w:rFonts w:ascii="Little_Star (Thai)" w:hAnsi="Little_Star (Thai)" w:cs="Little_Star (Thai)"/>
                      <w:sz w:val="64"/>
                      <w:szCs w:val="64"/>
                      <w:cs/>
                    </w:rPr>
                    <w:t>ชั้น</w:t>
                  </w:r>
                  <w:r w:rsidRPr="00612EF4">
                    <w:rPr>
                      <w:rFonts w:ascii="Little_Star" w:hAnsi="Little_Star" w:cs="Little_Star"/>
                      <w:sz w:val="64"/>
                      <w:szCs w:val="64"/>
                      <w:cs/>
                    </w:rPr>
                    <w:t xml:space="preserve"> 5</w:t>
                  </w:r>
                </w:p>
              </w:txbxContent>
            </v:textbox>
            <w10:wrap type="square"/>
          </v:shape>
        </w:pict>
      </w:r>
    </w:p>
    <w:p w:rsidR="00AE6C8B" w:rsidRDefault="00AE6C8B" w:rsidP="00CB79BE">
      <w:pPr>
        <w:ind w:firstLine="720"/>
        <w:rPr>
          <w:rFonts w:ascii="Little_Star" w:hAnsi="Little_Star" w:cs="Little_Star"/>
          <w:sz w:val="56"/>
          <w:szCs w:val="56"/>
        </w:rPr>
      </w:pPr>
    </w:p>
    <w:p w:rsidR="00AE6C8B" w:rsidRDefault="00AE6C8B" w:rsidP="00CB79BE">
      <w:pPr>
        <w:ind w:firstLine="720"/>
        <w:rPr>
          <w:rFonts w:ascii="Little_Star" w:hAnsi="Little_Star" w:cs="Little_Star"/>
          <w:sz w:val="56"/>
          <w:szCs w:val="56"/>
        </w:rPr>
      </w:pPr>
    </w:p>
    <w:p w:rsidR="00AE6C8B" w:rsidRDefault="00AE6C8B" w:rsidP="0061552A">
      <w:pPr>
        <w:rPr>
          <w:rFonts w:ascii="Little_Star" w:hAnsi="Little_Star" w:cs="Little_Star"/>
          <w:sz w:val="56"/>
          <w:szCs w:val="56"/>
        </w:rPr>
      </w:pPr>
    </w:p>
    <w:p w:rsidR="00AE6C8B" w:rsidRPr="00CB79BE" w:rsidRDefault="00AE6C8B" w:rsidP="00134072">
      <w:pPr>
        <w:ind w:firstLine="720"/>
        <w:jc w:val="thaiDistribute"/>
        <w:rPr>
          <w:rFonts w:ascii="Little_Star" w:hAnsi="Little_Star" w:cs="Little_Star"/>
          <w:sz w:val="56"/>
          <w:szCs w:val="56"/>
        </w:rPr>
      </w:pPr>
      <w:r>
        <w:rPr>
          <w:rFonts w:ascii="Little_Star (Thai)" w:hAnsi="Little_Star (Thai)" w:cs="Little_Star (Thai)"/>
          <w:sz w:val="56"/>
          <w:szCs w:val="56"/>
          <w:cs/>
        </w:rPr>
        <w:t>กิจกรรมที่ก่อให้เกิด</w:t>
      </w:r>
      <w:r w:rsidRPr="00CB79BE">
        <w:rPr>
          <w:rFonts w:ascii="Little_Star (Thai)" w:hAnsi="Little_Star (Thai)" w:cs="Little_Star (Thai)"/>
          <w:sz w:val="56"/>
          <w:szCs w:val="56"/>
          <w:cs/>
        </w:rPr>
        <w:t>การเรียนรู้มากที่สุด</w:t>
      </w:r>
      <w:r>
        <w:rPr>
          <w:rFonts w:ascii="Little_Star (Thai)" w:hAnsi="Little_Star (Thai)" w:cs="Little_Star (Thai)"/>
          <w:sz w:val="56"/>
          <w:szCs w:val="56"/>
          <w:cs/>
        </w:rPr>
        <w:t xml:space="preserve"> คือ ภาคสนามในชั้น 5 ภาควิมังสา ซึ่งเป็นภาคสนาม</w:t>
      </w:r>
      <w:r w:rsidRPr="00CB79BE">
        <w:rPr>
          <w:rFonts w:ascii="Little_Star (Thai)" w:hAnsi="Little_Star (Thai)" w:cs="Little_Star (Thai)"/>
          <w:sz w:val="56"/>
          <w:szCs w:val="56"/>
          <w:cs/>
        </w:rPr>
        <w:t>เชิงโครงงาน</w:t>
      </w:r>
      <w:r>
        <w:rPr>
          <w:rFonts w:ascii="Little_Star" w:hAnsi="Little_Star" w:cs="Little_Star"/>
          <w:sz w:val="56"/>
          <w:szCs w:val="56"/>
          <w:cs/>
        </w:rPr>
        <w:t xml:space="preserve"> </w:t>
      </w:r>
      <w:r w:rsidRPr="00CB79BE">
        <w:rPr>
          <w:rFonts w:ascii="Little_Star (Thai)" w:hAnsi="Little_Star (Thai)" w:cs="Little_Star (Thai)"/>
          <w:sz w:val="56"/>
          <w:szCs w:val="56"/>
          <w:cs/>
        </w:rPr>
        <w:t>เพื่อให้นักเรียนได้เรียนรู้เศรษฐกิจอันมีความเกี่ยวเนื่องเชื่อมโยงกับภูมิศาสตร์ โดยให้นักเรียนเดินเรื่องผ่านการทำผลิตภัณฑ์ ตั้งแต่เรียนรู้วิถีชีวิต เลือกผลิตภัณฑ์ที่สัมพันธ์กับภูมิศาสตร์ท้องถิ่น เรียนรู้พัฒนากระบวนการทำ และฝึกฝนทักษะเพิ่มเติมในการจำหน่ายจ่ายแจก ทางวิชาธรรมชาติฯได้เข้ามามีส่วนร่วมในเรื่องการอธิบายวิธีการแปรรูปอาหาร หลักการทำแหนมปลา น้ำมะพร้าวกลั่นเย็น โดยคุณครูชวนนักเรียนเชื่อมโยงความรู้เก่าเพื่อนำมาอธิบายหลักการทำผลิตภัณฑ์ต่างๆ ซึ่งนักเรียนสามารถช่วยกันอธิบายหลักการผ่านการตอบคำถามสนุกๆในภาคสนามได้เป็นอย่างดี</w:t>
      </w:r>
    </w:p>
    <w:p w:rsidR="00AE6C8B" w:rsidRDefault="00AE6C8B" w:rsidP="00134072">
      <w:pPr>
        <w:ind w:firstLine="720"/>
        <w:jc w:val="thaiDistribute"/>
        <w:rPr>
          <w:rFonts w:ascii="Little_Star" w:hAnsi="Little_Star" w:cs="Little_Star"/>
          <w:sz w:val="56"/>
          <w:szCs w:val="56"/>
        </w:rPr>
      </w:pPr>
      <w:r>
        <w:rPr>
          <w:rFonts w:ascii="Little_Star (Thai)" w:hAnsi="Little_Star (Thai)" w:cs="Little_Star (Thai)"/>
          <w:sz w:val="56"/>
          <w:szCs w:val="56"/>
          <w:cs/>
        </w:rPr>
        <w:t>สำหรับ</w:t>
      </w:r>
      <w:r w:rsidRPr="00CB79BE">
        <w:rPr>
          <w:rFonts w:ascii="Little_Star (Thai)" w:hAnsi="Little_Star (Thai)" w:cs="Little_Star (Thai)"/>
          <w:sz w:val="56"/>
          <w:szCs w:val="56"/>
          <w:cs/>
        </w:rPr>
        <w:t>ความรู้ที่มีมาก่อน</w:t>
      </w:r>
      <w:r>
        <w:rPr>
          <w:rFonts w:ascii="Little_Star (Thai)" w:hAnsi="Little_Star (Thai)" w:cs="Little_Star (Thai)"/>
          <w:sz w:val="56"/>
          <w:szCs w:val="56"/>
          <w:cs/>
        </w:rPr>
        <w:t xml:space="preserve"> ได้แก่ </w:t>
      </w:r>
      <w:r w:rsidRPr="00CB79BE">
        <w:rPr>
          <w:rFonts w:ascii="Little_Star (Thai)" w:hAnsi="Little_Star (Thai)" w:cs="Little_Star (Thai)"/>
          <w:sz w:val="56"/>
          <w:szCs w:val="56"/>
          <w:cs/>
        </w:rPr>
        <w:t xml:space="preserve">พื้นความรู้เรื่อง </w:t>
      </w:r>
      <w:r w:rsidRPr="00CB79BE">
        <w:rPr>
          <w:rFonts w:ascii="Little_Star" w:hAnsi="Little_Star" w:cs="Little_Star"/>
          <w:sz w:val="56"/>
          <w:szCs w:val="56"/>
        </w:rPr>
        <w:t>“</w:t>
      </w:r>
      <w:r>
        <w:rPr>
          <w:rFonts w:ascii="Little_Star (Thai)" w:hAnsi="Little_Star (Thai)" w:cs="Little_Star (Thai)"/>
          <w:sz w:val="56"/>
          <w:szCs w:val="56"/>
          <w:cs/>
        </w:rPr>
        <w:t>ก</w:t>
      </w:r>
      <w:r w:rsidRPr="00CB79BE">
        <w:rPr>
          <w:rFonts w:ascii="Little_Star (Thai)" w:hAnsi="Little_Star (Thai)" w:cs="Little_Star (Thai)"/>
          <w:sz w:val="56"/>
          <w:szCs w:val="56"/>
          <w:cs/>
        </w:rPr>
        <w:t>ารแบ่งแยก แตกสลาย กลายร่าง สร้างใหม่</w:t>
      </w:r>
      <w:r w:rsidRPr="00CB79BE">
        <w:rPr>
          <w:rFonts w:ascii="Little_Star" w:hAnsi="Little_Star" w:cs="Little_Star"/>
          <w:sz w:val="56"/>
          <w:szCs w:val="56"/>
        </w:rPr>
        <w:t xml:space="preserve">” </w:t>
      </w:r>
      <w:r w:rsidRPr="00CB79BE">
        <w:rPr>
          <w:rFonts w:ascii="Little_Star (Thai)" w:hAnsi="Little_Star (Thai)" w:cs="Little_Star (Thai)"/>
          <w:sz w:val="56"/>
          <w:szCs w:val="56"/>
          <w:cs/>
        </w:rPr>
        <w:t>ซึ่งเป็นเรื่องราวเกี่ยวกับการทำโครงงานการทดลองสร้างเครื่องดื่ม การแยกของกินของใช้ในตู้เย็น แปลงหินให้เป็นดินที่ปลูกพืชได้ ด้วยความรู้ที่เรียนมา เป็นการสร้างฐานความรู้สาร สมบัติสาร และการแยกสารผ่านการทำกิจกรรม</w:t>
      </w:r>
    </w:p>
    <w:p w:rsidR="00AE6C8B" w:rsidRDefault="00AE6C8B" w:rsidP="0061552A">
      <w:pPr>
        <w:ind w:firstLine="720"/>
        <w:jc w:val="thaiDistribute"/>
        <w:rPr>
          <w:rFonts w:ascii="Little_Star" w:hAnsi="Little_Star" w:cs="Little_Star"/>
          <w:sz w:val="56"/>
          <w:szCs w:val="56"/>
        </w:rPr>
      </w:pPr>
      <w:r w:rsidRPr="00CB79BE">
        <w:rPr>
          <w:rFonts w:ascii="Little_Star (Thai)" w:hAnsi="Little_Star (Thai)" w:cs="Little_Star (Thai)"/>
          <w:sz w:val="56"/>
          <w:szCs w:val="56"/>
          <w:cs/>
        </w:rPr>
        <w:t xml:space="preserve">โจทย์สถานการณ์เปิด </w:t>
      </w:r>
      <w:r w:rsidRPr="00CB79BE">
        <w:rPr>
          <w:rFonts w:ascii="Little_Star" w:hAnsi="Little_Star" w:cs="Little_Star"/>
          <w:sz w:val="56"/>
          <w:szCs w:val="56"/>
        </w:rPr>
        <w:t xml:space="preserve">: </w:t>
      </w:r>
      <w:r w:rsidRPr="00CB79BE">
        <w:rPr>
          <w:rFonts w:ascii="Little_Star (Thai)" w:hAnsi="Little_Star (Thai)" w:cs="Little_Star (Thai)"/>
          <w:sz w:val="56"/>
          <w:szCs w:val="56"/>
          <w:cs/>
        </w:rPr>
        <w:t>การทำขิงผง การทำแหนมปลา การทำน้ำยาล้างจาน การสกัดน้ำมะพร้าวด้วยวิธีกลั่นเย็น</w:t>
      </w:r>
    </w:p>
    <w:p w:rsidR="00AE6C8B" w:rsidRPr="000E5656" w:rsidRDefault="00AE6C8B" w:rsidP="0061552A">
      <w:pPr>
        <w:ind w:firstLine="720"/>
        <w:jc w:val="thaiDistribute"/>
        <w:rPr>
          <w:rFonts w:ascii="Little_Star" w:hAnsi="Little_Star" w:cs="Little_Star"/>
          <w:sz w:val="18"/>
          <w:szCs w:val="18"/>
        </w:rPr>
      </w:pPr>
    </w:p>
    <w:p w:rsidR="00AE6C8B" w:rsidRDefault="00AE6C8B" w:rsidP="0061552A">
      <w:pPr>
        <w:ind w:firstLine="720"/>
        <w:jc w:val="thaiDistribute"/>
        <w:rPr>
          <w:rFonts w:ascii="Little_Star" w:hAnsi="Little_Star" w:cs="Little_Star"/>
          <w:sz w:val="56"/>
          <w:szCs w:val="56"/>
        </w:rPr>
      </w:pPr>
      <w:r w:rsidRPr="00CB79BE">
        <w:rPr>
          <w:rFonts w:ascii="Little_Star (Thai)" w:hAnsi="Little_Star (Thai)" w:cs="Little_Star (Thai)"/>
          <w:sz w:val="56"/>
          <w:szCs w:val="56"/>
          <w:cs/>
        </w:rPr>
        <w:t xml:space="preserve">ชิ้นงาน </w:t>
      </w:r>
      <w:r w:rsidRPr="00CB79BE">
        <w:rPr>
          <w:rFonts w:ascii="Little_Star" w:hAnsi="Little_Star" w:cs="Little_Star"/>
          <w:sz w:val="56"/>
          <w:szCs w:val="56"/>
        </w:rPr>
        <w:t xml:space="preserve">: </w:t>
      </w:r>
      <w:r w:rsidRPr="00CB79BE">
        <w:rPr>
          <w:rFonts w:ascii="Little_Star (Thai)" w:hAnsi="Little_Star (Thai)" w:cs="Little_Star (Thai)"/>
          <w:sz w:val="56"/>
          <w:szCs w:val="56"/>
          <w:cs/>
        </w:rPr>
        <w:t>ผลิตภัณฑ์ต่างๆ เช่น ขิงผง แหนมปลา น้ำยาล้างจาน น้ำมะพร้าวกลั่นเย็น และ สมุดภาคสนาม</w:t>
      </w:r>
    </w:p>
    <w:p w:rsidR="00AE6C8B" w:rsidRPr="000E5656" w:rsidRDefault="00AE6C8B" w:rsidP="0061552A">
      <w:pPr>
        <w:ind w:firstLine="720"/>
        <w:jc w:val="thaiDistribute"/>
        <w:rPr>
          <w:rFonts w:ascii="Little_Star" w:hAnsi="Little_Star" w:cs="Little_Star"/>
          <w:sz w:val="18"/>
          <w:szCs w:val="18"/>
        </w:rPr>
      </w:pPr>
    </w:p>
    <w:p w:rsidR="00AE6C8B" w:rsidRDefault="00AE6C8B" w:rsidP="0061552A">
      <w:pPr>
        <w:ind w:firstLine="720"/>
        <w:jc w:val="thaiDistribute"/>
        <w:rPr>
          <w:rFonts w:ascii="Little_Star" w:hAnsi="Little_Star" w:cs="Little_Star"/>
          <w:sz w:val="56"/>
          <w:szCs w:val="56"/>
        </w:rPr>
      </w:pPr>
      <w:r w:rsidRPr="00CB79BE">
        <w:rPr>
          <w:rFonts w:ascii="Little_Star (Thai)" w:hAnsi="Little_Star (Thai)" w:cs="Little_Star (Thai)"/>
          <w:sz w:val="56"/>
          <w:szCs w:val="56"/>
          <w:cs/>
        </w:rPr>
        <w:t xml:space="preserve">ประเด็นที่ได้เรียนรู้ </w:t>
      </w:r>
      <w:r w:rsidRPr="00CB79BE">
        <w:rPr>
          <w:rFonts w:ascii="Little_Star" w:hAnsi="Little_Star" w:cs="Little_Star"/>
          <w:sz w:val="56"/>
          <w:szCs w:val="56"/>
        </w:rPr>
        <w:t xml:space="preserve">: </w:t>
      </w:r>
      <w:r w:rsidRPr="00CB79BE">
        <w:rPr>
          <w:rFonts w:ascii="Little_Star (Thai)" w:hAnsi="Little_Star (Thai)" w:cs="Little_Star (Thai)"/>
          <w:sz w:val="56"/>
          <w:szCs w:val="56"/>
          <w:cs/>
        </w:rPr>
        <w:t>การเรียนรู้ที่ดีในวันนี้ส่งผลให้เกิดการเรียนรู้ที่ดีในครั้งต่อไป</w:t>
      </w:r>
    </w:p>
    <w:p w:rsidR="00AE6C8B" w:rsidRPr="000E5656" w:rsidRDefault="00AE6C8B" w:rsidP="0061552A">
      <w:pPr>
        <w:ind w:firstLine="720"/>
        <w:jc w:val="thaiDistribute"/>
        <w:rPr>
          <w:rFonts w:ascii="Little_Star" w:hAnsi="Little_Star" w:cs="Little_Star"/>
          <w:sz w:val="18"/>
          <w:szCs w:val="18"/>
        </w:rPr>
      </w:pPr>
    </w:p>
    <w:p w:rsidR="00AE6C8B" w:rsidRDefault="00AE6C8B" w:rsidP="0061552A">
      <w:pPr>
        <w:ind w:firstLine="720"/>
        <w:jc w:val="thaiDistribute"/>
        <w:rPr>
          <w:rFonts w:ascii="Little_Star" w:hAnsi="Little_Star" w:cs="Little_Star"/>
          <w:sz w:val="56"/>
          <w:szCs w:val="56"/>
        </w:rPr>
      </w:pPr>
      <w:r w:rsidRPr="00CB79BE">
        <w:rPr>
          <w:rFonts w:ascii="Little_Star (Thai)" w:hAnsi="Little_Star (Thai)" w:cs="Little_Star (Thai)"/>
          <w:sz w:val="56"/>
          <w:szCs w:val="56"/>
          <w:cs/>
        </w:rPr>
        <w:t xml:space="preserve">ปัจจัยความสำเร็จ </w:t>
      </w:r>
      <w:r w:rsidRPr="00CB79BE">
        <w:rPr>
          <w:rFonts w:ascii="Little_Star" w:hAnsi="Little_Star" w:cs="Little_Star"/>
          <w:sz w:val="56"/>
          <w:szCs w:val="56"/>
        </w:rPr>
        <w:t xml:space="preserve">: </w:t>
      </w:r>
      <w:r w:rsidRPr="00CB79BE">
        <w:rPr>
          <w:rFonts w:ascii="Little_Star (Thai)" w:hAnsi="Little_Star (Thai)" w:cs="Little_Star (Thai)"/>
          <w:sz w:val="56"/>
          <w:szCs w:val="56"/>
          <w:cs/>
        </w:rPr>
        <w:t>พื้นความรู้ พลังกลุ่ม</w:t>
      </w:r>
    </w:p>
    <w:p w:rsidR="00AE6C8B" w:rsidRPr="000E5656" w:rsidRDefault="00AE6C8B" w:rsidP="0061552A">
      <w:pPr>
        <w:ind w:firstLine="720"/>
        <w:jc w:val="thaiDistribute"/>
        <w:rPr>
          <w:rFonts w:ascii="Little_Star" w:hAnsi="Little_Star" w:cs="Little_Star"/>
          <w:sz w:val="18"/>
          <w:szCs w:val="18"/>
        </w:rPr>
      </w:pPr>
    </w:p>
    <w:p w:rsidR="00AE6C8B" w:rsidRPr="00CB79BE" w:rsidRDefault="00AE6C8B" w:rsidP="0061552A">
      <w:pPr>
        <w:ind w:firstLine="720"/>
        <w:jc w:val="thaiDistribute"/>
        <w:rPr>
          <w:rFonts w:ascii="Little_Star" w:hAnsi="Little_Star" w:cs="Little_Star"/>
          <w:sz w:val="56"/>
          <w:szCs w:val="56"/>
          <w:cs/>
        </w:rPr>
      </w:pPr>
      <w:r w:rsidRPr="00CB79BE">
        <w:rPr>
          <w:rFonts w:ascii="Little_Star (Thai)" w:hAnsi="Little_Star (Thai)" w:cs="Little_Star (Thai)"/>
          <w:sz w:val="56"/>
          <w:szCs w:val="56"/>
          <w:cs/>
        </w:rPr>
        <w:t xml:space="preserve">ประโยชน์ที่จะนำไปพัฒนาต่อไป </w:t>
      </w:r>
      <w:r w:rsidRPr="00CB79BE">
        <w:rPr>
          <w:rFonts w:ascii="Little_Star" w:hAnsi="Little_Star" w:cs="Little_Star"/>
          <w:sz w:val="56"/>
          <w:szCs w:val="56"/>
        </w:rPr>
        <w:t xml:space="preserve">: </w:t>
      </w:r>
      <w:r w:rsidRPr="00CB79BE">
        <w:rPr>
          <w:rFonts w:ascii="Little_Star (Thai)" w:hAnsi="Little_Star (Thai)" w:cs="Little_Star (Thai)"/>
          <w:sz w:val="56"/>
          <w:szCs w:val="56"/>
          <w:cs/>
        </w:rPr>
        <w:t>ออกแบบแผนการสอนโดยคำนึงถึงพื้นความรู้ของนักเรียนเป็นหลัก</w:t>
      </w:r>
    </w:p>
    <w:sectPr w:rsidR="00AE6C8B" w:rsidRPr="00CB79BE" w:rsidSect="0061552A">
      <w:pgSz w:w="16840" w:h="23814" w:code="8"/>
      <w:pgMar w:top="1440" w:right="1360" w:bottom="1440" w:left="1797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Little_Star">
    <w:panose1 w:val="00000000000000000000"/>
    <w:charset w:val="00"/>
    <w:family w:val="auto"/>
    <w:notTrueType/>
    <w:pitch w:val="variable"/>
    <w:sig w:usb0="00000003" w:usb1="00000000" w:usb2="00000000" w:usb3="00000000" w:csb0="00000001" w:csb1="00000000"/>
  </w:font>
  <w:font w:name="Little_Star (Thai)">
    <w:panose1 w:val="00000000000000000000"/>
    <w:charset w:val="DE"/>
    <w:family w:val="auto"/>
    <w:notTrueType/>
    <w:pitch w:val="variable"/>
    <w:sig w:usb0="01000001" w:usb1="00000000" w:usb2="00000000" w:usb3="00000000" w:csb0="0001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1721ED1"/>
    <w:multiLevelType w:val="hybridMultilevel"/>
    <w:tmpl w:val="02445C8E"/>
    <w:lvl w:ilvl="0" w:tplc="3F1CA3CC">
      <w:start w:val="1"/>
      <w:numFmt w:val="thaiNumbers"/>
      <w:lvlText w:val="%1."/>
      <w:lvlJc w:val="left"/>
      <w:pPr>
        <w:tabs>
          <w:tab w:val="num" w:pos="540"/>
        </w:tabs>
        <w:ind w:left="540" w:hanging="360"/>
      </w:pPr>
      <w:rPr>
        <w:rFonts w:ascii="Browallia New" w:hAnsi="Browallia New" w:cs="Browallia New"/>
        <w:szCs w:val="28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  <w:rPr>
        <w:rFonts w:cs="Times New Roman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50"/>
  <w:stylePaneFormatFilter w:val="3F01"/>
  <w:doNotTrackMoves/>
  <w:defaultTabStop w:val="720"/>
  <w:characterSpacingControl w:val="doNotCompress"/>
  <w:compat>
    <w:applyBreakingRules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395869"/>
    <w:rsid w:val="00046D4D"/>
    <w:rsid w:val="000E5656"/>
    <w:rsid w:val="00134072"/>
    <w:rsid w:val="001C58C3"/>
    <w:rsid w:val="002D2907"/>
    <w:rsid w:val="00323224"/>
    <w:rsid w:val="00395869"/>
    <w:rsid w:val="003D0BC7"/>
    <w:rsid w:val="00611590"/>
    <w:rsid w:val="00612EF4"/>
    <w:rsid w:val="0061552A"/>
    <w:rsid w:val="00701C07"/>
    <w:rsid w:val="00AE6C8B"/>
    <w:rsid w:val="00BA3E19"/>
    <w:rsid w:val="00CB79BE"/>
    <w:rsid w:val="00D274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forceUpgrade/>
  <w:shapeDefaults>
    <o:shapedefaults v:ext="edit" spidmax="103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th-TH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rFonts w:cs="Angsana New"/>
      <w:sz w:val="24"/>
      <w:szCs w:val="28"/>
    </w:rPr>
  </w:style>
  <w:style w:type="character" w:default="1" w:styleId="DefaultParagraphFont">
    <w:name w:val="Default Paragraph Font"/>
    <w:uiPriority w:val="1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39</TotalTime>
  <Pages>1</Pages>
  <Words>201</Words>
  <Characters>1149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ชีวิตที่เรียนรู้</dc:title>
  <dc:subject/>
  <dc:creator>soranai_k</dc:creator>
  <cp:keywords/>
  <dc:description/>
  <cp:lastModifiedBy>soranai_k</cp:lastModifiedBy>
  <cp:revision>6</cp:revision>
  <cp:lastPrinted>2012-05-04T09:46:00Z</cp:lastPrinted>
  <dcterms:created xsi:type="dcterms:W3CDTF">2012-05-04T07:18:00Z</dcterms:created>
  <dcterms:modified xsi:type="dcterms:W3CDTF">2012-05-04T09:48:00Z</dcterms:modified>
</cp:coreProperties>
</file>