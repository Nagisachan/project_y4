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251" w:rsidRPr="00AC43A6" w:rsidRDefault="00793251" w:rsidP="009337DE">
      <w:pPr>
        <w:jc w:val="center"/>
        <w:rPr>
          <w:rFonts w:ascii="Cordia New" w:hAnsi="Cordia New"/>
          <w:b/>
          <w:bCs/>
          <w:sz w:val="72"/>
          <w:szCs w:val="7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imagesCAF4POF5.jpg" style="position:absolute;left:0;text-align:left;margin-left:155.85pt;margin-top:-57.8pt;width:418.3pt;height:65.55pt;z-index:-251661824;visibility:visible">
            <v:imagedata r:id="rId4" o:title="" cropbottom="33296f" chromakey="#c0dcf4" blacklevel="3277f"/>
          </v:shape>
        </w:pict>
      </w:r>
      <w:r>
        <w:rPr>
          <w:noProof/>
        </w:rPr>
        <w:pict>
          <v:shape id="รูปภาพ 6" o:spid="_x0000_s1027" type="#_x0000_t75" alt="imagesCAF4POF5.jpg" style="position:absolute;left:0;text-align:left;margin-left:-27.95pt;margin-top:-57.8pt;width:418.15pt;height:97.95pt;z-index:-251662848;visibility:visible">
            <v:imagedata r:id="rId4" o:title="" cropbottom="17344f" chromakey="#c0dcf4" blacklevel="3277f"/>
          </v:shape>
        </w:pict>
      </w:r>
      <w:r>
        <w:rPr>
          <w:noProof/>
        </w:rPr>
        <w:pict>
          <v:shape id="รูปภาพ 1" o:spid="_x0000_s1028" type="#_x0000_t75" alt="DSCF3464.JPG" style="position:absolute;left:0;text-align:left;margin-left:433.7pt;margin-top:6.8pt;width:100.3pt;height:91.2pt;z-index:-251666944;visibility:visible;mso-wrap-distance-left:9.48pt;mso-wrap-distance-top:.96pt;mso-wrap-distance-right:9.55pt;mso-wrap-distance-bottom:1.34pt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">
            <v:imagedata r:id="rId5" o:title=""/>
            <o:lock v:ext="edit" aspectratio="f"/>
            <w10:wrap type="square"/>
          </v:shape>
        </w:pict>
      </w:r>
      <w:r w:rsidRPr="00AC43A6">
        <w:rPr>
          <w:rFonts w:ascii="Cordia New" w:hAnsi="Cordia New"/>
          <w:b/>
          <w:bCs/>
          <w:sz w:val="72"/>
          <w:szCs w:val="72"/>
          <w:cs/>
        </w:rPr>
        <w:t>กว่าจะมาเป็น  “เล่นริมเลน”</w:t>
      </w:r>
    </w:p>
    <w:p w:rsidR="00793251" w:rsidRPr="00AC43A6" w:rsidRDefault="00793251" w:rsidP="009337DE">
      <w:pPr>
        <w:rPr>
          <w:rFonts w:ascii="Cordia New" w:hAnsi="Cordia New"/>
          <w:b/>
          <w:bCs/>
          <w:sz w:val="32"/>
          <w:szCs w:val="32"/>
        </w:rPr>
      </w:pPr>
      <w:r w:rsidRPr="00AC43A6">
        <w:rPr>
          <w:rFonts w:ascii="Cordia New" w:hAnsi="Cordia New"/>
          <w:b/>
          <w:bCs/>
          <w:sz w:val="32"/>
          <w:szCs w:val="32"/>
          <w:cs/>
        </w:rPr>
        <w:t>ประสบการณ์จากการสอนในภาค  “ฉันทะ”</w:t>
      </w:r>
    </w:p>
    <w:p w:rsidR="00793251" w:rsidRPr="00AC43A6" w:rsidRDefault="00793251" w:rsidP="009337DE">
      <w:pPr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b/>
          <w:bCs/>
          <w:sz w:val="32"/>
          <w:szCs w:val="32"/>
          <w:cs/>
        </w:rPr>
        <w:tab/>
      </w:r>
      <w:r w:rsidRPr="00AC43A6">
        <w:rPr>
          <w:rFonts w:ascii="Cordia New" w:hAnsi="Cordia New"/>
          <w:sz w:val="32"/>
          <w:szCs w:val="32"/>
          <w:cs/>
        </w:rPr>
        <w:t>เป้าประสงค์หลักในการจัดการเรียนการสอนในวิชาภูมิปัญญาภาษาไทยในภาคเรียนแรกสำหรับเด็กชั้นประถม  ๑  เน้นไปที่เสียงพยัญชนะและเสียงสระ เพื่อเป็นพื้นฐานไปสู่การอ่านและการเขียนสะกดคำ  โดยรูปแบบที่ใช้ในการจัดการเรียนการสอน คือ  การเรียนรู้ผ่านชื่อของตนเอง  การเล่านิทาน  เรื่องสั้น  บทร้องเล่น ตลอดจนการเคลื่อนไหวร่างการ เพื่อให้เด็กๆ  ได้รู้จักคลังคำ  การใช้ภาษาในบริบทที่ใกล้ตัว  ซึ่งเนื้อหาและกระบวนการทั้งหมดมีการบูรณาการกับวิชามานุษกับโลกที่เด็กๆ  ได้เรียนรู้เรื่องสัตว์และได้เลือกสัตว์ที่มีความเชื่อมโยงกับตนเองทั้งด้านพฤติกรรม  ลักษณะนิสัย  หรือเสียงพยัญชนะ  สระที่เหมือนกับตัวของเด็กเอง  ดังนั้น  คลังคำทั้งหลายที่ได้มาจึงมีความเกี่ยวพันกับตัวเด็กและสัตว์ที่เด็กเลือกเท่านั้น   ชิ้นงานสุดท้ายที่เป็นโจทย์สำคัญในภาคเรียนนี้คือ  การแต่งบทร้องเล่นที่เกี่ยวข้องกับสัตว์โดยที่ครูได้นำตัวอย่างของบทร้องเล่นมาให้ได้ร้องเล่น</w:t>
      </w:r>
      <w:r>
        <w:rPr>
          <w:rFonts w:ascii="Cordia New" w:hAnsi="Cordia New"/>
          <w:sz w:val="32"/>
          <w:szCs w:val="32"/>
          <w:cs/>
        </w:rPr>
        <w:t>กัน</w:t>
      </w:r>
      <w:r w:rsidRPr="00AC43A6">
        <w:rPr>
          <w:rFonts w:ascii="Cordia New" w:hAnsi="Cordia New"/>
          <w:sz w:val="32"/>
          <w:szCs w:val="32"/>
          <w:cs/>
        </w:rPr>
        <w:t>ก่อนลงมือทำ</w:t>
      </w:r>
      <w:r>
        <w:rPr>
          <w:rFonts w:ascii="Cordia New" w:hAnsi="Cordia New"/>
          <w:sz w:val="32"/>
          <w:szCs w:val="32"/>
          <w:cs/>
        </w:rPr>
        <w:t>ชิ้นงานของตัวเอง</w:t>
      </w:r>
    </w:p>
    <w:p w:rsidR="00793251" w:rsidRPr="00AC43A6" w:rsidRDefault="00793251" w:rsidP="009337DE">
      <w:pPr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sz w:val="32"/>
          <w:szCs w:val="32"/>
          <w:cs/>
        </w:rPr>
        <w:tab/>
        <w:t>เมื่อจบสิ้นภาคเรียนฉันทะ ได้มีการทบทวนแผนการสอนทั้งหมดอีกครั้ง  รวมทั้งประเมินสิ่งที่เด็กได้เรียนรู้โดยภาพรวม จึงได้เห็นว่ามีบางอย่างที่ยังขาดหายไปซึ่งส่งผลให้ประสิทธิภาพในการเรียนรู้ของเด็กไม่บรรลุตามเป้าหมายที่ได้วางไว้แต่แรก  โดยแผนการสอนตลอดทั้งภาคเรียนเอื้อต่อการเรียนรู้กับเด็กเฉพาะบางกลุ่มเท่านั้น  สาเหตุที่ได้วิเคราะห์จากทั้งตัวครูผู้สอนเองและผู้ร่วมการจัดทำแผนการเรียนการสอนเห็นข้อบกพร่องหลายข้อ  คือ  เด็กยังไม่แม่นกับการฟังเสียงพยัญชนะ  จึงมีผลต่อการอ่านคำที่ผิดพลาด คลังคำของเด็กยังมีอยู่ในแวดวงที่จำกัด   รวมถึงเด็กได้ทักษะฟัง  พูด  อ่าน  เขียน ไม่ครบถ้วน  ซึ่งเด็กๆ ได้ทักษะการฟังจากการฟังนิทาน  บทร้องเล่น  ได้ทักษะการพูดจากการคิด  พูดนำเสนอคำ  แต่ยังไม่มีการย้ำซ้ำทวนให้อ่านแจกลูกคำและเขียนในทุกๆ คาบเรียนหรือมีในสัดส่วนที่น้อยเกินไป  ซึ่งครูเห็นว่าสิ่งที่ขาดหายไปนี้จำเป็นอย่างยิ่งต่อการอ่านออก  เขียนได้ของเด็กๆ  ที่ควรนำไปเติมเต็มในภาคเรียนต่อไป</w:t>
      </w:r>
    </w:p>
    <w:p w:rsidR="00793251" w:rsidRPr="00AC43A6" w:rsidRDefault="00793251" w:rsidP="009337DE">
      <w:pPr>
        <w:rPr>
          <w:rFonts w:ascii="Cordia New" w:hAnsi="Cordia New"/>
          <w:b/>
          <w:bCs/>
          <w:sz w:val="32"/>
          <w:szCs w:val="32"/>
        </w:rPr>
      </w:pPr>
      <w:r w:rsidRPr="00AC43A6">
        <w:rPr>
          <w:rFonts w:ascii="Cordia New" w:hAnsi="Cordia New"/>
          <w:b/>
          <w:bCs/>
          <w:sz w:val="32"/>
          <w:szCs w:val="32"/>
          <w:cs/>
        </w:rPr>
        <w:t>นำประสบการณ์มาเรียนรู้</w:t>
      </w:r>
    </w:p>
    <w:p w:rsidR="00793251" w:rsidRPr="00AC43A6" w:rsidRDefault="00793251" w:rsidP="009337DE">
      <w:pPr>
        <w:rPr>
          <w:rFonts w:ascii="Cordia New" w:hAnsi="Cordia New"/>
          <w:sz w:val="32"/>
          <w:szCs w:val="32"/>
          <w:cs/>
        </w:rPr>
      </w:pPr>
      <w:r>
        <w:rPr>
          <w:noProof/>
        </w:rPr>
        <w:pict>
          <v:shape id="_x0000_s1029" type="#_x0000_t75" alt="rainbow-sky-1024x768.jpg" style="position:absolute;margin-left:384.75pt;margin-top:93.45pt;width:180.1pt;height:140.8pt;z-index:-251656704;visibility:visible">
            <v:imagedata r:id="rId6" o:title="" croptop="45239f" cropleft="27247f" cropright="16554f" chromakey="#4bbad8" gain="109227f" blacklevel="13107f"/>
          </v:shape>
        </w:pict>
      </w:r>
      <w:r>
        <w:rPr>
          <w:noProof/>
        </w:rPr>
        <w:pict>
          <v:shape id="รูปภาพ 14" o:spid="_x0000_s1030" type="#_x0000_t75" alt="rainbow-sky-1024x768.jpg" style="position:absolute;margin-left:-27.9pt;margin-top:93.45pt;width:501.45pt;height:140.8pt;z-index:-251667968;visibility:visible">
            <v:imagedata r:id="rId6" o:title="" croptop="45239f" cropright="5169f" chromakey="#4bbad8" gain="109227f" blacklevel="13107f"/>
          </v:shape>
        </w:pict>
      </w:r>
      <w:r w:rsidRPr="00AC43A6">
        <w:rPr>
          <w:rFonts w:ascii="Cordia New" w:hAnsi="Cordia New"/>
          <w:sz w:val="32"/>
          <w:szCs w:val="32"/>
          <w:cs/>
        </w:rPr>
        <w:tab/>
        <w:t>เมื่อครูได้ทราบถึงเนื้อหาที่เด็กๆ จะได้เรียนรู้จากภาควิริยะและความรู้ที่เด็กๆ มีอยู่ในขณะนั้น ก็เห็นถึงช่องว่างของความลำบากเกิน</w:t>
      </w:r>
      <w:r>
        <w:rPr>
          <w:rFonts w:ascii="Cordia New" w:hAnsi="Cordia New"/>
          <w:sz w:val="32"/>
          <w:szCs w:val="32"/>
          <w:cs/>
        </w:rPr>
        <w:t>กว่า</w:t>
      </w:r>
      <w:r w:rsidRPr="00AC43A6">
        <w:rPr>
          <w:rFonts w:ascii="Cordia New" w:hAnsi="Cordia New"/>
          <w:sz w:val="32"/>
          <w:szCs w:val="32"/>
          <w:cs/>
        </w:rPr>
        <w:t>ที่เด็กจะก้าวไปถึงได้  ครูจึงตัดสินใจที่จะยกเนื้อหาใหม่ออกไปก่อนและเลือกที่จะย่ำอยู่บนความรู้เดิมของเด็กให้แม่นยำมากขึ้นแล้วค่อยๆ เพิ่มเติมสระบางตัวเพื่อให้เด็กๆ  สามารถอ่านและเขียนคลังคำได้มากขึ้น  แต่สิ่งที่จะยังรักษาไว้ คือ การทำชิ้นงานสุดท้าย คือการแต่งบทร้องเล่น เพราะเห็นว่าเป็นการนำภาษามาใช้ได้เหมาะสมกับวัยมากที่สุด แต่ครั้งนี้การแต่งบทร้องเล่นของเด็กจะต้องมีพัฒนาการเกิดขึ้นโดยมีเงื่อนไขในการแต่งมากขึ้นไปด้วย</w:t>
      </w:r>
    </w:p>
    <w:p w:rsidR="00793251" w:rsidRPr="00AC43A6" w:rsidRDefault="00793251">
      <w:pPr>
        <w:rPr>
          <w:rFonts w:ascii="Cordia New" w:hAnsi="Cordia New"/>
          <w:b/>
          <w:bCs/>
          <w:sz w:val="32"/>
          <w:szCs w:val="32"/>
        </w:rPr>
      </w:pPr>
    </w:p>
    <w:p w:rsidR="00793251" w:rsidRPr="00AC43A6" w:rsidRDefault="00793251">
      <w:pPr>
        <w:rPr>
          <w:rFonts w:ascii="Cordia New" w:hAnsi="Cordia New"/>
          <w:b/>
          <w:bCs/>
          <w:sz w:val="32"/>
          <w:szCs w:val="32"/>
        </w:rPr>
      </w:pPr>
    </w:p>
    <w:p w:rsidR="00793251" w:rsidRPr="00AC43A6" w:rsidRDefault="00793251">
      <w:pPr>
        <w:rPr>
          <w:rFonts w:ascii="Cordia New" w:hAnsi="Cordia New"/>
          <w:b/>
          <w:bCs/>
          <w:sz w:val="32"/>
          <w:szCs w:val="32"/>
        </w:rPr>
      </w:pPr>
      <w:r>
        <w:rPr>
          <w:noProof/>
        </w:rPr>
        <w:pict>
          <v:shape id="_x0000_s1031" type="#_x0000_t75" alt="imagesCAF4POF5.jpg" style="position:absolute;margin-left:155.85pt;margin-top:-57.8pt;width:418.7pt;height:65.55pt;z-index:-251659776;visibility:visible">
            <v:imagedata r:id="rId4" o:title="" cropbottom="33296f" chromakey="#c0dcf4" blacklevel="3277f"/>
          </v:shape>
        </w:pict>
      </w:r>
      <w:r>
        <w:rPr>
          <w:noProof/>
        </w:rPr>
        <w:pict>
          <v:shape id="_x0000_s1032" type="#_x0000_t75" alt="imagesCAF4POF5.jpg" style="position:absolute;margin-left:-27.9pt;margin-top:-59.95pt;width:418.55pt;height:65.55pt;z-index:-251660800;visibility:visible">
            <v:imagedata r:id="rId4" o:title="" cropbottom="33296f" chromakey="#c0dcf4" blacklevel="3277f"/>
          </v:shape>
        </w:pict>
      </w:r>
      <w:r w:rsidRPr="00AC43A6">
        <w:rPr>
          <w:rFonts w:ascii="Cordia New" w:hAnsi="Cordia New"/>
          <w:b/>
          <w:bCs/>
          <w:sz w:val="32"/>
          <w:szCs w:val="32"/>
          <w:cs/>
        </w:rPr>
        <w:t>สิ่งที่เกิดขึ้นในภาคเรียนวิริยะ</w:t>
      </w:r>
    </w:p>
    <w:p w:rsidR="00793251" w:rsidRPr="00AC43A6" w:rsidRDefault="00793251">
      <w:pPr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b/>
          <w:bCs/>
          <w:sz w:val="32"/>
          <w:szCs w:val="32"/>
          <w:cs/>
        </w:rPr>
        <w:tab/>
      </w:r>
      <w:r w:rsidRPr="00AC43A6">
        <w:rPr>
          <w:rFonts w:ascii="Cordia New" w:hAnsi="Cordia New"/>
          <w:sz w:val="32"/>
          <w:szCs w:val="32"/>
          <w:cs/>
        </w:rPr>
        <w:t xml:space="preserve">แผนการสอนในภาคเรียนวิริยะทั้งภาคเรียนนี้ถูกออกแบบโดย ใช้หลักการเดียวกันกับการทำแผน </w:t>
      </w:r>
      <w:r w:rsidRPr="00AC43A6">
        <w:rPr>
          <w:rFonts w:ascii="Cordia New" w:hAnsi="Cordia New"/>
          <w:sz w:val="32"/>
          <w:szCs w:val="32"/>
        </w:rPr>
        <w:t xml:space="preserve">Open Approach </w:t>
      </w:r>
      <w:r w:rsidRPr="00AC43A6">
        <w:rPr>
          <w:rFonts w:ascii="Cordia New" w:hAnsi="Cordia New"/>
          <w:sz w:val="32"/>
          <w:szCs w:val="32"/>
          <w:cs/>
        </w:rPr>
        <w:t>ที่ทำอยู่แล้วในทุกคาบเรียน</w:t>
      </w:r>
      <w:r w:rsidRPr="00AC43A6">
        <w:rPr>
          <w:rFonts w:ascii="Cordia New" w:hAnsi="Cordia New"/>
          <w:sz w:val="32"/>
          <w:szCs w:val="32"/>
        </w:rPr>
        <w:t xml:space="preserve"> </w:t>
      </w:r>
      <w:r w:rsidRPr="00AC43A6">
        <w:rPr>
          <w:rFonts w:ascii="Cordia New" w:hAnsi="Cordia New"/>
          <w:sz w:val="32"/>
          <w:szCs w:val="32"/>
          <w:cs/>
        </w:rPr>
        <w:t>เพียงแต่เป็นการวางแผนทั้งภาคเรียนโดยเริ่มจากการแบ่งระยะเวลาในการดำเนินการในแต่ละขั้นตอน ดังนี้</w:t>
      </w:r>
    </w:p>
    <w:p w:rsidR="00793251" w:rsidRPr="00AC43A6" w:rsidRDefault="00793251">
      <w:pPr>
        <w:rPr>
          <w:rFonts w:ascii="Cordia New" w:hAnsi="Cordia New"/>
          <w:b/>
          <w:bCs/>
          <w:sz w:val="32"/>
          <w:szCs w:val="32"/>
        </w:rPr>
      </w:pPr>
      <w:r w:rsidRPr="00AC43A6">
        <w:rPr>
          <w:rFonts w:ascii="Cordia New" w:hAnsi="Cordia New"/>
          <w:b/>
          <w:bCs/>
          <w:sz w:val="32"/>
          <w:szCs w:val="32"/>
          <w:cs/>
        </w:rPr>
        <w:t>ขั้นแนะนำ</w:t>
      </w:r>
    </w:p>
    <w:p w:rsidR="00793251" w:rsidRPr="00AC43A6" w:rsidRDefault="00793251">
      <w:pPr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sz w:val="32"/>
          <w:szCs w:val="32"/>
        </w:rPr>
        <w:tab/>
      </w:r>
      <w:r w:rsidRPr="00AC43A6">
        <w:rPr>
          <w:rFonts w:ascii="Cordia New" w:hAnsi="Cordia New"/>
          <w:sz w:val="32"/>
          <w:szCs w:val="32"/>
          <w:cs/>
        </w:rPr>
        <w:t>ในสองสัปดาห์แรก  เป็นการทบทวนเสียงพยัญชนะและสระเดี่ยวทั้งหมดที่ได้เรียนในภาคเรียนฉันทะ  โดยเปลี่ยนรูปแบบจากการเรียนรู้ผ่านนิทาน มาเป็นการเรียนรู้จากตำแหน่งของสระ  เช่น  สระที่อยู่ตำแหน่งหลังคำ  เลือกสระ   า  เป็นสระต้นแบบ และให้นักเรียนคิดต่อว่ามีสระใดที่อยู่ในตำแหน่งเดียวกับสระ  า  พร้อมทั้งให้นักเรียนคิดคลังคำที่มีสระที่เรียนในแต่ละคาบเพื่อขยายคลังคำที่ก่อนหน้านี้มีเพียงคลังคำที่เกี่ยวข้องกับสัตว์เท่านั้น  ซึ่งบรรยากาศในห้องเรียนดูมีชีวิตชีวามากขึ้นในช่วงคิดคลังคำเพราะคำที่ได้มาไม่ได้จำกัดแวดวงทางความหมาย  นอกจากนั้นเด็กๆ ยังได้ฝึกอ่านแจกลูกคำที่ร่วมกันคิดและบันทึกลงในสมุดด้วยเพื่อย้ำการอ่านและการเขียนในทุกๆ ครั้ง  ตลอดสองสัปดาห์ที่ได้เรียนรู้สระทุกตำแหน่ง  เด็กๆ  มีพัฒนาการด้านการอ่านที่ดีขึ้นและมีคลังคำสะสมเพิ่มขึ้นโดยเฉพาะคลังคำที่เกี่ยวกับการเล่นที่ได้จากการทำการบ้านโครงงาน</w:t>
      </w:r>
    </w:p>
    <w:p w:rsidR="00793251" w:rsidRPr="00526E8F" w:rsidRDefault="00793251">
      <w:pPr>
        <w:rPr>
          <w:rFonts w:ascii="Cordia New" w:hAnsi="Cordia New"/>
          <w:b/>
          <w:bCs/>
          <w:sz w:val="32"/>
          <w:szCs w:val="32"/>
        </w:rPr>
      </w:pPr>
      <w:r w:rsidRPr="00526E8F">
        <w:rPr>
          <w:rFonts w:ascii="Cordia New" w:hAnsi="Cordia New"/>
          <w:b/>
          <w:bCs/>
          <w:sz w:val="32"/>
          <w:szCs w:val="32"/>
          <w:cs/>
        </w:rPr>
        <w:t>ขั้น</w:t>
      </w:r>
      <w:r w:rsidRPr="00526E8F">
        <w:rPr>
          <w:rFonts w:ascii="Cordia New" w:hAnsi="Cordia New"/>
          <w:b/>
          <w:bCs/>
          <w:sz w:val="32"/>
          <w:szCs w:val="32"/>
        </w:rPr>
        <w:t xml:space="preserve"> Input</w:t>
      </w:r>
    </w:p>
    <w:p w:rsidR="00793251" w:rsidRPr="00AC43A6" w:rsidRDefault="00793251" w:rsidP="00DE6B00">
      <w:pPr>
        <w:ind w:firstLine="720"/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sz w:val="32"/>
          <w:szCs w:val="32"/>
          <w:cs/>
        </w:rPr>
        <w:t xml:space="preserve">หลังจากที่ได้ความพร้อมจากการย้ำทวนสระทุกตำแหน่งแล้ว  ในสัปดาห์ที่  ๓ – ๔  เด็กๆ ก็ได้เรียนรู้สระที่มีสองตำแหน่งเพิ่มเติม  คือ ตำแหน่ง บน-หลัง  ได้แก่  สระ  อำ  และ  อัว  ตำแหน่ง  หน้า-หลัง  ได้แก่  เอา  และ  เออ  โดยใช้รูปแบบการเรียนเดียวกันกับทุกตำแหน่งที่ผ่านมา  ซึ่งครูเห็นว่าจุดเด่นของการเรียนเช่นนี้เด็กๆ  ได้ทักษะทั้ง  ฟัง  พูด  อ่าน  เขียน  ครบถ้วนในทุกคาบ  </w:t>
      </w:r>
    </w:p>
    <w:p w:rsidR="00793251" w:rsidRPr="00AC43A6" w:rsidRDefault="00793251" w:rsidP="00DE6B00">
      <w:pPr>
        <w:ind w:firstLine="720"/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sz w:val="32"/>
          <w:szCs w:val="32"/>
          <w:cs/>
        </w:rPr>
        <w:t xml:space="preserve">เด็กๆ  ได้นำสระทั้งหมดมาฝึกใช้  โดยการฝึกแยกคลังคำที่เกี่ยวข้องกับการเล่นจากโครงงานตามตำแหน่งของสระ  โดยเขียนเป็นแผนภาพ ซึ่งเด็กๆ ตื่นเต้นกับวิธีการบันทึกคลังคำแบบใหม่มากพยายามหาคำที่แตกต่างจากเพื่อนมาเขียนและมีความกระตือรือร้นที่จะตกแต่งงานชิ้นนี้ให้สวยงาม  </w:t>
      </w:r>
    </w:p>
    <w:p w:rsidR="00793251" w:rsidRPr="00AC43A6" w:rsidRDefault="00793251" w:rsidP="00DE6B00">
      <w:pPr>
        <w:rPr>
          <w:rFonts w:ascii="Cordia New" w:hAnsi="Cordia New"/>
          <w:b/>
          <w:bCs/>
          <w:sz w:val="32"/>
          <w:szCs w:val="32"/>
        </w:rPr>
      </w:pPr>
      <w:r w:rsidRPr="00AC43A6">
        <w:rPr>
          <w:rFonts w:ascii="Cordia New" w:hAnsi="Cordia New"/>
          <w:b/>
          <w:bCs/>
          <w:sz w:val="32"/>
          <w:szCs w:val="32"/>
          <w:cs/>
        </w:rPr>
        <w:t>ขั้นเปิดประเด็นโจทย์</w:t>
      </w:r>
    </w:p>
    <w:p w:rsidR="00793251" w:rsidRPr="00AC43A6" w:rsidRDefault="00793251" w:rsidP="00DE6B00">
      <w:pPr>
        <w:rPr>
          <w:rFonts w:ascii="Cordia New" w:hAnsi="Cordia New"/>
          <w:sz w:val="32"/>
          <w:szCs w:val="32"/>
        </w:rPr>
      </w:pPr>
      <w:r>
        <w:rPr>
          <w:noProof/>
        </w:rPr>
        <w:pict>
          <v:shape id="_x0000_s1033" type="#_x0000_t75" alt="imagesCAKM4L1W.jpg" style="position:absolute;margin-left:387.15pt;margin-top:45.2pt;width:179.2pt;height:49.85pt;z-index:-251649536;visibility:visible">
            <v:imagedata r:id="rId7" o:title="" croptop="42851f" gain="72818f"/>
          </v:shape>
        </w:pict>
      </w:r>
      <w:r>
        <w:rPr>
          <w:noProof/>
        </w:rPr>
        <w:pict>
          <v:shape id="_x0000_s1034" type="#_x0000_t75" alt="imagesCAKM4L1W.jpg" style="position:absolute;margin-left:150.4pt;margin-top:44.5pt;width:179.2pt;height:49.85pt;z-index:-251650560;visibility:visible">
            <v:imagedata r:id="rId7" o:title="" croptop="42851f" gain="72818f"/>
          </v:shape>
        </w:pict>
      </w:r>
      <w:r>
        <w:rPr>
          <w:noProof/>
        </w:rPr>
        <w:pict>
          <v:shape id="รูปภาพ 21" o:spid="_x0000_s1035" type="#_x0000_t75" alt="imagesCAKM4L1W.jpg" style="position:absolute;margin-left:-28.95pt;margin-top:44.5pt;width:179.35pt;height:49.85pt;z-index:-251651584;visibility:visible">
            <v:imagedata r:id="rId7" o:title="" croptop="42851f" gain="72818f"/>
          </v:shape>
        </w:pict>
      </w:r>
      <w:r>
        <w:rPr>
          <w:noProof/>
        </w:rPr>
        <w:pict>
          <v:shape id="_x0000_s1036" type="#_x0000_t75" alt="rainbow-sky-1024x768.jpg" style="position:absolute;margin-left:390.35pt;margin-top:44.35pt;width:180.35pt;height:140.2pt;z-index:-251654656;visibility:visible">
            <v:imagedata r:id="rId6" o:title="" croptop="45239f" cropleft="27247f" cropright="16554f" chromakey="#4bbad8" gain="109227f" blacklevel="13107f"/>
          </v:shape>
        </w:pict>
      </w:r>
      <w:r>
        <w:rPr>
          <w:noProof/>
        </w:rPr>
        <w:pict>
          <v:shape id="_x0000_s1037" type="#_x0000_t75" alt="rainbow-sky-1024x768.jpg" style="position:absolute;margin-left:-28.75pt;margin-top:44.5pt;width:500.25pt;height:140.2pt;z-index:-251655680;visibility:visible">
            <v:imagedata r:id="rId6" o:title="" croptop="45239f" cropright="5169f" chromakey="#4bbad8" gain="109227f" blacklevel="13107f"/>
          </v:shape>
        </w:pict>
      </w:r>
      <w:r w:rsidRPr="00AC43A6">
        <w:rPr>
          <w:rFonts w:ascii="Cordia New" w:hAnsi="Cordia New"/>
          <w:b/>
          <w:bCs/>
          <w:sz w:val="32"/>
          <w:szCs w:val="32"/>
          <w:cs/>
        </w:rPr>
        <w:tab/>
      </w:r>
      <w:r w:rsidRPr="00AC43A6">
        <w:rPr>
          <w:rFonts w:ascii="Cordia New" w:hAnsi="Cordia New"/>
          <w:sz w:val="32"/>
          <w:szCs w:val="32"/>
          <w:cs/>
        </w:rPr>
        <w:t>ในสัปดาห์ที่ ๕  เด็กได้ออกเดินทางไปเก็บสะสมคลังคำในป่าชายเลน  พร้อมกับโจทย์ของการไปภาคสนามในหัวข้อ  เล่นริมเลน  คือ  “เลือกมุมโปรดที่ชอบในป่าชายเลนและคิดการละเล่นในมุมโปรดของตนเอง”  ซึ่งแต่ละคนได้วิธีเล่นที่แตกต่างกันออกไป  ทุกคนสนุกสนานกับการได้เรียนรู้นอกโรงเรียนและได้คลังคำเกี่ยวกับป่าชายเลนมากมาย</w:t>
      </w:r>
    </w:p>
    <w:p w:rsidR="00793251" w:rsidRPr="00AC43A6" w:rsidRDefault="00793251" w:rsidP="00DE6B00">
      <w:pPr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sz w:val="32"/>
          <w:szCs w:val="32"/>
          <w:cs/>
        </w:rPr>
        <w:tab/>
        <w:t>แต่โจทย์ที่นักเรียนได้รับไม่ได้จบอยู่เพียงการเขียนบรรยายการละเล่นเท่านั้น  แต่โจทย์หลักของภาคเรียนนี้คือ  การแต่งบทร้องประกอบการละเล่นของตนเอง  ซึ่งเงื่อนไขคือ  ต้องมีคำคล้องจองในบทร้องเล่นอย่างน้อย ๑ คู่ด้วย</w:t>
      </w:r>
    </w:p>
    <w:p w:rsidR="00793251" w:rsidRPr="00AC43A6" w:rsidRDefault="00793251" w:rsidP="006349E3">
      <w:pPr>
        <w:ind w:firstLine="720"/>
        <w:rPr>
          <w:rFonts w:ascii="Cordia New" w:hAnsi="Cordia New"/>
          <w:sz w:val="32"/>
          <w:szCs w:val="32"/>
        </w:rPr>
      </w:pPr>
      <w:r>
        <w:rPr>
          <w:noProof/>
        </w:rPr>
        <w:pict>
          <v:shape id="_x0000_s1038" type="#_x0000_t75" alt="imagesCAF4POF5.jpg" style="position:absolute;left:0;text-align:left;margin-left:155.85pt;margin-top:-57.8pt;width:418.7pt;height:65.55pt;z-index:-251657728;visibility:visible">
            <v:imagedata r:id="rId4" o:title="" cropbottom="33296f" chromakey="#c0dcf4" blacklevel="3277f"/>
          </v:shape>
        </w:pict>
      </w:r>
      <w:r>
        <w:rPr>
          <w:noProof/>
        </w:rPr>
        <w:pict>
          <v:shape id="_x0000_s1039" type="#_x0000_t75" alt="imagesCAF4POF5.jpg" style="position:absolute;left:0;text-align:left;margin-left:-27.95pt;margin-top:-58.9pt;width:418.5pt;height:65.55pt;z-index:-251658752;visibility:visible">
            <v:imagedata r:id="rId4" o:title="" cropbottom="33296f" chromakey="#c0dcf4" blacklevel="3277f"/>
          </v:shape>
        </w:pict>
      </w:r>
      <w:r w:rsidRPr="00AC43A6">
        <w:rPr>
          <w:rFonts w:ascii="Cordia New" w:hAnsi="Cordia New"/>
          <w:sz w:val="32"/>
          <w:szCs w:val="32"/>
          <w:cs/>
        </w:rPr>
        <w:t>ในสัปดาห์ที่  ๖ เด็กๆ ได้นำคลังคำที่ได้จากภาคสนามมาแยกตามตำแหน่งสระอีกครั้งเพื่อง่ายต่อการนำไปใช้  ในขณะเดี่ยวกันก็นำคลังคำชุดนี้มาเรียนรู้เรื่องคำคล้องจองต่อ เพื่อเป็นพื้นฐานในการแต่งบทร้องเล่นริมเลน</w:t>
      </w:r>
    </w:p>
    <w:p w:rsidR="00793251" w:rsidRPr="00AC43A6" w:rsidRDefault="00793251" w:rsidP="006349E3">
      <w:pPr>
        <w:ind w:firstLine="720"/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sz w:val="32"/>
          <w:szCs w:val="32"/>
          <w:cs/>
        </w:rPr>
        <w:t>เด็กๆ ได้รับโจทย์ให้แต่งบทร้องเล่นประกอบการละเล่นในสัปดาห์ที่ ๗  และใช้เวลาทำงานชิ้นนี้ล่วงเลยเข้าไปสู่สัปดาห์ที่ ๘  เด็กๆ ทุกคนจึงมีหนังสือ  “เล่นริมเลน” ที่มีทั้งวิธีการเล่น  และบทร้องเล่นเป็นของตนเอง</w:t>
      </w:r>
    </w:p>
    <w:p w:rsidR="00793251" w:rsidRPr="00AC43A6" w:rsidRDefault="00793251" w:rsidP="006349E3">
      <w:pPr>
        <w:ind w:firstLine="720"/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sz w:val="32"/>
          <w:szCs w:val="32"/>
          <w:cs/>
        </w:rPr>
        <w:t>ขั้นแลกเปลี่ยนเรียนรู้และขั้นสรุป</w:t>
      </w:r>
    </w:p>
    <w:p w:rsidR="00793251" w:rsidRPr="00AC43A6" w:rsidRDefault="00793251" w:rsidP="006349E3">
      <w:pPr>
        <w:ind w:firstLine="720"/>
        <w:rPr>
          <w:rFonts w:ascii="Cordia New" w:hAnsi="Cordia New"/>
          <w:sz w:val="32"/>
          <w:szCs w:val="32"/>
        </w:rPr>
      </w:pPr>
      <w:r w:rsidRPr="00AC43A6">
        <w:rPr>
          <w:rFonts w:ascii="Cordia New" w:hAnsi="Cordia New"/>
          <w:sz w:val="32"/>
          <w:szCs w:val="32"/>
          <w:cs/>
        </w:rPr>
        <w:t>เด็กๆ ได้มีโอกาสทบทวนกระบวนการเรียนทั้งหมดกว่าจะมาเป็น  “เล่นริมเลน” ในสัปดาห์ที่ ๙  เพื่อนำข้อมูลจากการทบทวนนี้และบทร้องเล่นของตนเองไปนำเสนอในงานชื่นใจในสัปดาห์ที่ ๑๐</w:t>
      </w:r>
    </w:p>
    <w:p w:rsidR="00793251" w:rsidRPr="00AC43A6" w:rsidRDefault="00793251" w:rsidP="00526E8F">
      <w:pPr>
        <w:ind w:firstLine="720"/>
        <w:rPr>
          <w:rFonts w:ascii="Cordia New" w:hAnsi="Cordia New"/>
          <w:sz w:val="32"/>
          <w:szCs w:val="32"/>
          <w:cs/>
        </w:rPr>
      </w:pPr>
      <w:r>
        <w:rPr>
          <w:noProof/>
        </w:rPr>
        <w:pict>
          <v:shape id="_x0000_s1040" type="#_x0000_t75" alt="rainbow-sky-1024x768.jpg" style="position:absolute;left:0;text-align:left;margin-left:-28.75pt;margin-top:439pt;width:500.6pt;height:140.2pt;z-index:-251653632;visibility:visible">
            <v:imagedata r:id="rId6" o:title="" croptop="45239f" cropright="5169f" chromakey="#4bbad8" gain="109227f" blacklevel="13107f"/>
          </v:shape>
        </w:pict>
      </w:r>
      <w:r>
        <w:rPr>
          <w:noProof/>
        </w:rPr>
        <w:pict>
          <v:shape id="รูปภาพ 2" o:spid="_x0000_s1041" type="#_x0000_t75" alt="IMG_0628.JPG" style="position:absolute;left:0;text-align:left;margin-left:281.25pt;margin-top:138.9pt;width:255.35pt;height:168.5pt;z-index:251650560;visibility:visible;mso-wrap-distance-left:9.48pt;mso-wrap-distance-top:.96pt;mso-wrap-distance-right:9.46pt;mso-wrap-distance-bottom:1.31pt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">
            <v:imagedata r:id="rId8" o:title=""/>
            <o:lock v:ext="edit" aspectratio="f"/>
            <w10:wrap type="square"/>
          </v:shape>
        </w:pict>
      </w:r>
      <w:r>
        <w:rPr>
          <w:noProof/>
        </w:rPr>
        <w:pict>
          <v:shape id="รูปภาพ 4" o:spid="_x0000_s1042" type="#_x0000_t75" alt="2013-08-30 10.05.33.jpg" style="position:absolute;left:0;text-align:left;margin-left:4.5pt;margin-top:138.9pt;width:276pt;height:168.5pt;z-index:251652608;visibility:visible;mso-wrap-distance-left:9.48pt;mso-wrap-distance-top:.96pt;mso-wrap-distance-right:9.62pt;mso-wrap-distance-bottom:1.66pt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">
            <v:imagedata r:id="rId9" o:title=""/>
            <o:lock v:ext="edit" aspectratio="f"/>
            <w10:wrap type="square"/>
          </v:shape>
        </w:pict>
      </w:r>
      <w:r>
        <w:rPr>
          <w:noProof/>
        </w:rPr>
        <w:pict>
          <v:shape id="รูปภาพ 3" o:spid="_x0000_s1043" type="#_x0000_t75" alt="IMG_0634.JPG" style="position:absolute;left:0;text-align:left;margin-left:4pt;margin-top:310.05pt;width:533.75pt;height:194.9pt;z-index:251651584;visibility:visible;mso-wrap-distance-top:.96pt;mso-wrap-distance-right:9.49pt;mso-wrap-distance-bottom:1.41pt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">
            <v:imagedata r:id="rId10" o:title=""/>
            <o:lock v:ext="edit" aspectratio="f"/>
            <w10:wrap type="square"/>
          </v:shape>
        </w:pict>
      </w:r>
      <w:r w:rsidRPr="00AC43A6">
        <w:rPr>
          <w:rFonts w:ascii="Cordia New" w:hAnsi="Cordia New"/>
          <w:sz w:val="32"/>
          <w:szCs w:val="32"/>
          <w:cs/>
        </w:rPr>
        <w:t>กระบวนการที่เกิดขึ้นทั้งหมดถือว่าประสบความสำเร็จในภาพรวม  เพราะเด็กๆ มีความกระตือรือร้นและทำทุกขั้นตอนด้วยตนเอง  ในด้านการอ่านเขียนก็เห็นพัฒนาการที่เด่นชัดมากขึ้น  ซึ่งเห็นได้จากการทำชิ้นงานที่เด็กๆ ทุกคนพยายามคิดและเขียนด้วยตนเอง  แม้บางคำอาจสะกดถูกบ้าง  ผิดบ้าง  แต่ก็มีความกล้าที่จะเขียน  จากสองภาคเรียนที่ผ่านมา ทำให้เห็นได้ว่าการหยุดเพื่อรอให้เด็กๆ มีเครื่องมือพร้อมที่จะเผชิญกับสิ่งใหม่  ไม่ได้เป็นเรื่องเสียหายหรือเสียเวลา  เมื่อเด็กๆ  มีเครื่องมือ มีอาวุธ</w:t>
      </w:r>
      <w:r>
        <w:rPr>
          <w:rFonts w:ascii="Cordia New" w:hAnsi="Cordia New"/>
          <w:sz w:val="32"/>
          <w:szCs w:val="32"/>
          <w:cs/>
        </w:rPr>
        <w:t>พร้อม</w:t>
      </w:r>
      <w:r w:rsidRPr="00AC43A6">
        <w:rPr>
          <w:rFonts w:ascii="Cordia New" w:hAnsi="Cordia New"/>
          <w:sz w:val="32"/>
          <w:szCs w:val="32"/>
          <w:cs/>
        </w:rPr>
        <w:t>เขาจะสามารถแสดงออกมาอย่างเต็มที่และเต็มศักยภาพ</w:t>
      </w:r>
      <w:r>
        <w:rPr>
          <w:noProof/>
        </w:rPr>
        <w:pict>
          <v:shape id="_x0000_s1044" type="#_x0000_t75" alt="rainbow-sky-1024x768.jpg" style="position:absolute;left:0;text-align:left;margin-left:402pt;margin-top:443.45pt;width:180.4pt;height:140.2pt;z-index:-251652608;visibility:visible;mso-position-horizontal-relative:text;mso-position-vertical-relative:text">
            <v:imagedata r:id="rId6" o:title="" croptop="45239f" cropleft="27247f" cropright="16554f" chromakey="#4bbad8" gain="109227f" blacklevel="13107f"/>
          </v:shape>
        </w:pict>
      </w:r>
    </w:p>
    <w:sectPr w:rsidR="00793251" w:rsidRPr="00AC43A6" w:rsidSect="00824085">
      <w:pgSz w:w="11906" w:h="16838"/>
      <w:pgMar w:top="1135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E2274"/>
    <w:rsid w:val="00003612"/>
    <w:rsid w:val="00012351"/>
    <w:rsid w:val="0002321D"/>
    <w:rsid w:val="00025BF1"/>
    <w:rsid w:val="00045F42"/>
    <w:rsid w:val="00047DE5"/>
    <w:rsid w:val="00051940"/>
    <w:rsid w:val="000545EA"/>
    <w:rsid w:val="000555FA"/>
    <w:rsid w:val="00060C1C"/>
    <w:rsid w:val="00066BD0"/>
    <w:rsid w:val="0007584F"/>
    <w:rsid w:val="00080FCF"/>
    <w:rsid w:val="00096A00"/>
    <w:rsid w:val="000A25FF"/>
    <w:rsid w:val="000C1FA3"/>
    <w:rsid w:val="000C4038"/>
    <w:rsid w:val="000D0E38"/>
    <w:rsid w:val="000E3978"/>
    <w:rsid w:val="000F7BC4"/>
    <w:rsid w:val="00102FBB"/>
    <w:rsid w:val="0012286F"/>
    <w:rsid w:val="001527F4"/>
    <w:rsid w:val="00163DB8"/>
    <w:rsid w:val="0017097C"/>
    <w:rsid w:val="00174472"/>
    <w:rsid w:val="00180071"/>
    <w:rsid w:val="00180D81"/>
    <w:rsid w:val="00182CCF"/>
    <w:rsid w:val="001953DC"/>
    <w:rsid w:val="001A10A8"/>
    <w:rsid w:val="001A343C"/>
    <w:rsid w:val="001A73B3"/>
    <w:rsid w:val="001B4071"/>
    <w:rsid w:val="001B68E6"/>
    <w:rsid w:val="001D3D3F"/>
    <w:rsid w:val="001D5C40"/>
    <w:rsid w:val="001E2274"/>
    <w:rsid w:val="001E4E36"/>
    <w:rsid w:val="001F7772"/>
    <w:rsid w:val="00201517"/>
    <w:rsid w:val="00202F6D"/>
    <w:rsid w:val="00204EC5"/>
    <w:rsid w:val="002136E5"/>
    <w:rsid w:val="00213F40"/>
    <w:rsid w:val="002246F9"/>
    <w:rsid w:val="002248B4"/>
    <w:rsid w:val="00226C20"/>
    <w:rsid w:val="00231D4B"/>
    <w:rsid w:val="00234801"/>
    <w:rsid w:val="002365A2"/>
    <w:rsid w:val="0023676A"/>
    <w:rsid w:val="00244D57"/>
    <w:rsid w:val="00247A76"/>
    <w:rsid w:val="0025022F"/>
    <w:rsid w:val="00252D59"/>
    <w:rsid w:val="002565CA"/>
    <w:rsid w:val="00263632"/>
    <w:rsid w:val="00276654"/>
    <w:rsid w:val="00277E55"/>
    <w:rsid w:val="00286EAE"/>
    <w:rsid w:val="00295C03"/>
    <w:rsid w:val="00297B5C"/>
    <w:rsid w:val="002A0B19"/>
    <w:rsid w:val="002A6C49"/>
    <w:rsid w:val="002A6FD0"/>
    <w:rsid w:val="002B06D3"/>
    <w:rsid w:val="002B0702"/>
    <w:rsid w:val="002C0EFE"/>
    <w:rsid w:val="002C7E5F"/>
    <w:rsid w:val="002D1DED"/>
    <w:rsid w:val="002E20D2"/>
    <w:rsid w:val="002E7300"/>
    <w:rsid w:val="002E77FC"/>
    <w:rsid w:val="002F2441"/>
    <w:rsid w:val="002F3C25"/>
    <w:rsid w:val="002F7006"/>
    <w:rsid w:val="003049EE"/>
    <w:rsid w:val="00331440"/>
    <w:rsid w:val="00332B51"/>
    <w:rsid w:val="00335524"/>
    <w:rsid w:val="00336A57"/>
    <w:rsid w:val="003411D3"/>
    <w:rsid w:val="003424DE"/>
    <w:rsid w:val="00343088"/>
    <w:rsid w:val="00343717"/>
    <w:rsid w:val="00367A4A"/>
    <w:rsid w:val="00372041"/>
    <w:rsid w:val="0038071D"/>
    <w:rsid w:val="00384F4D"/>
    <w:rsid w:val="00392874"/>
    <w:rsid w:val="003973E9"/>
    <w:rsid w:val="003A4F66"/>
    <w:rsid w:val="003B434E"/>
    <w:rsid w:val="003B60A3"/>
    <w:rsid w:val="003B7273"/>
    <w:rsid w:val="003C39D1"/>
    <w:rsid w:val="003F247B"/>
    <w:rsid w:val="003F58AD"/>
    <w:rsid w:val="0040014F"/>
    <w:rsid w:val="004077F8"/>
    <w:rsid w:val="004167D6"/>
    <w:rsid w:val="004300F4"/>
    <w:rsid w:val="00431E52"/>
    <w:rsid w:val="00434A78"/>
    <w:rsid w:val="00437E88"/>
    <w:rsid w:val="0044659F"/>
    <w:rsid w:val="0045614A"/>
    <w:rsid w:val="004753E6"/>
    <w:rsid w:val="00476BA7"/>
    <w:rsid w:val="00482674"/>
    <w:rsid w:val="00485459"/>
    <w:rsid w:val="004961F6"/>
    <w:rsid w:val="004A019D"/>
    <w:rsid w:val="004B677A"/>
    <w:rsid w:val="004C0C79"/>
    <w:rsid w:val="004D08AE"/>
    <w:rsid w:val="004D10ED"/>
    <w:rsid w:val="004D1D77"/>
    <w:rsid w:val="004D24FC"/>
    <w:rsid w:val="004E035E"/>
    <w:rsid w:val="004E248F"/>
    <w:rsid w:val="004E5DC4"/>
    <w:rsid w:val="004F3262"/>
    <w:rsid w:val="004F36A7"/>
    <w:rsid w:val="004F3EC8"/>
    <w:rsid w:val="005220F6"/>
    <w:rsid w:val="0052247B"/>
    <w:rsid w:val="00525FF5"/>
    <w:rsid w:val="00526E8F"/>
    <w:rsid w:val="00533E32"/>
    <w:rsid w:val="005378AD"/>
    <w:rsid w:val="0054373D"/>
    <w:rsid w:val="005448A1"/>
    <w:rsid w:val="005459DE"/>
    <w:rsid w:val="00557333"/>
    <w:rsid w:val="00560446"/>
    <w:rsid w:val="00560E9E"/>
    <w:rsid w:val="00561C68"/>
    <w:rsid w:val="0057011B"/>
    <w:rsid w:val="005753D3"/>
    <w:rsid w:val="00584C06"/>
    <w:rsid w:val="0058619F"/>
    <w:rsid w:val="00592CC9"/>
    <w:rsid w:val="00593572"/>
    <w:rsid w:val="00595B8F"/>
    <w:rsid w:val="005A024E"/>
    <w:rsid w:val="005A39DD"/>
    <w:rsid w:val="005B414D"/>
    <w:rsid w:val="005C3D9E"/>
    <w:rsid w:val="005C4F7D"/>
    <w:rsid w:val="005E6DDC"/>
    <w:rsid w:val="005F1398"/>
    <w:rsid w:val="005F224D"/>
    <w:rsid w:val="005F4E27"/>
    <w:rsid w:val="005F4E5E"/>
    <w:rsid w:val="0060120F"/>
    <w:rsid w:val="00616F51"/>
    <w:rsid w:val="00622CCE"/>
    <w:rsid w:val="0062546D"/>
    <w:rsid w:val="006349E3"/>
    <w:rsid w:val="006350BE"/>
    <w:rsid w:val="00640F7C"/>
    <w:rsid w:val="006459ED"/>
    <w:rsid w:val="00654408"/>
    <w:rsid w:val="0067248F"/>
    <w:rsid w:val="00694E1F"/>
    <w:rsid w:val="00695935"/>
    <w:rsid w:val="006A09A9"/>
    <w:rsid w:val="006B1A77"/>
    <w:rsid w:val="006B38FF"/>
    <w:rsid w:val="006C03A1"/>
    <w:rsid w:val="006C04BA"/>
    <w:rsid w:val="006C3AEC"/>
    <w:rsid w:val="006D3902"/>
    <w:rsid w:val="006E2A0B"/>
    <w:rsid w:val="006F120D"/>
    <w:rsid w:val="007066AA"/>
    <w:rsid w:val="00732883"/>
    <w:rsid w:val="00735282"/>
    <w:rsid w:val="00737088"/>
    <w:rsid w:val="00737470"/>
    <w:rsid w:val="00742A64"/>
    <w:rsid w:val="007544FC"/>
    <w:rsid w:val="00755DD4"/>
    <w:rsid w:val="007633F9"/>
    <w:rsid w:val="007647E5"/>
    <w:rsid w:val="007649E6"/>
    <w:rsid w:val="00766DCE"/>
    <w:rsid w:val="0077062F"/>
    <w:rsid w:val="00773069"/>
    <w:rsid w:val="007850D5"/>
    <w:rsid w:val="00787405"/>
    <w:rsid w:val="00787DF0"/>
    <w:rsid w:val="007922C7"/>
    <w:rsid w:val="0079243F"/>
    <w:rsid w:val="00792AF9"/>
    <w:rsid w:val="00793251"/>
    <w:rsid w:val="00797D55"/>
    <w:rsid w:val="007C5F27"/>
    <w:rsid w:val="007C62EC"/>
    <w:rsid w:val="007D27B2"/>
    <w:rsid w:val="007D4756"/>
    <w:rsid w:val="007D4C92"/>
    <w:rsid w:val="00805E50"/>
    <w:rsid w:val="008200D2"/>
    <w:rsid w:val="00821D2F"/>
    <w:rsid w:val="00824085"/>
    <w:rsid w:val="00831286"/>
    <w:rsid w:val="00834353"/>
    <w:rsid w:val="008408F2"/>
    <w:rsid w:val="00845B8D"/>
    <w:rsid w:val="00851B47"/>
    <w:rsid w:val="00853BCE"/>
    <w:rsid w:val="00855729"/>
    <w:rsid w:val="0086167F"/>
    <w:rsid w:val="0086212D"/>
    <w:rsid w:val="008675CC"/>
    <w:rsid w:val="00881B60"/>
    <w:rsid w:val="0088640D"/>
    <w:rsid w:val="00890BEB"/>
    <w:rsid w:val="008A3D72"/>
    <w:rsid w:val="008C432A"/>
    <w:rsid w:val="008C4389"/>
    <w:rsid w:val="008C46C0"/>
    <w:rsid w:val="008C6CE0"/>
    <w:rsid w:val="008D0730"/>
    <w:rsid w:val="008F2F43"/>
    <w:rsid w:val="009121A9"/>
    <w:rsid w:val="00915102"/>
    <w:rsid w:val="009222F4"/>
    <w:rsid w:val="009337DE"/>
    <w:rsid w:val="009352B6"/>
    <w:rsid w:val="00935C8E"/>
    <w:rsid w:val="00940DA8"/>
    <w:rsid w:val="00943350"/>
    <w:rsid w:val="00953C72"/>
    <w:rsid w:val="00966C83"/>
    <w:rsid w:val="00974F95"/>
    <w:rsid w:val="00977211"/>
    <w:rsid w:val="00977936"/>
    <w:rsid w:val="00980013"/>
    <w:rsid w:val="00980682"/>
    <w:rsid w:val="00987A7A"/>
    <w:rsid w:val="00990026"/>
    <w:rsid w:val="00991E1B"/>
    <w:rsid w:val="00993BFB"/>
    <w:rsid w:val="0099519C"/>
    <w:rsid w:val="009B01B8"/>
    <w:rsid w:val="009C019A"/>
    <w:rsid w:val="009C1612"/>
    <w:rsid w:val="009C4054"/>
    <w:rsid w:val="009C6EED"/>
    <w:rsid w:val="009D1F00"/>
    <w:rsid w:val="009E1040"/>
    <w:rsid w:val="009E243D"/>
    <w:rsid w:val="009F30CD"/>
    <w:rsid w:val="009F5397"/>
    <w:rsid w:val="009F6BC6"/>
    <w:rsid w:val="00A062FC"/>
    <w:rsid w:val="00A21C4E"/>
    <w:rsid w:val="00A26DFF"/>
    <w:rsid w:val="00A42483"/>
    <w:rsid w:val="00A44695"/>
    <w:rsid w:val="00A46969"/>
    <w:rsid w:val="00A469F1"/>
    <w:rsid w:val="00A71644"/>
    <w:rsid w:val="00A716DB"/>
    <w:rsid w:val="00A72A47"/>
    <w:rsid w:val="00A83101"/>
    <w:rsid w:val="00A91955"/>
    <w:rsid w:val="00AA0302"/>
    <w:rsid w:val="00AA21CD"/>
    <w:rsid w:val="00AB07CA"/>
    <w:rsid w:val="00AB39F3"/>
    <w:rsid w:val="00AB4F08"/>
    <w:rsid w:val="00AB6055"/>
    <w:rsid w:val="00AC43A6"/>
    <w:rsid w:val="00AC5305"/>
    <w:rsid w:val="00AE1E3F"/>
    <w:rsid w:val="00AF145A"/>
    <w:rsid w:val="00AF53BE"/>
    <w:rsid w:val="00B00730"/>
    <w:rsid w:val="00B015AB"/>
    <w:rsid w:val="00B04C64"/>
    <w:rsid w:val="00B103C9"/>
    <w:rsid w:val="00B11E4D"/>
    <w:rsid w:val="00B16158"/>
    <w:rsid w:val="00B161D0"/>
    <w:rsid w:val="00B24F84"/>
    <w:rsid w:val="00B47E59"/>
    <w:rsid w:val="00B51A65"/>
    <w:rsid w:val="00B62C66"/>
    <w:rsid w:val="00B7147B"/>
    <w:rsid w:val="00B76740"/>
    <w:rsid w:val="00B8192B"/>
    <w:rsid w:val="00B93230"/>
    <w:rsid w:val="00BA1BD2"/>
    <w:rsid w:val="00BA21FD"/>
    <w:rsid w:val="00BA71D1"/>
    <w:rsid w:val="00BA773E"/>
    <w:rsid w:val="00BB25D0"/>
    <w:rsid w:val="00BD7DCF"/>
    <w:rsid w:val="00BE0649"/>
    <w:rsid w:val="00BE16D1"/>
    <w:rsid w:val="00BF7B74"/>
    <w:rsid w:val="00C200CF"/>
    <w:rsid w:val="00C205D9"/>
    <w:rsid w:val="00C23D90"/>
    <w:rsid w:val="00C24696"/>
    <w:rsid w:val="00C3125F"/>
    <w:rsid w:val="00C315FC"/>
    <w:rsid w:val="00C32B02"/>
    <w:rsid w:val="00C34E2C"/>
    <w:rsid w:val="00C4597E"/>
    <w:rsid w:val="00C53C73"/>
    <w:rsid w:val="00C577B9"/>
    <w:rsid w:val="00C60F28"/>
    <w:rsid w:val="00C634F1"/>
    <w:rsid w:val="00C70D11"/>
    <w:rsid w:val="00C7108A"/>
    <w:rsid w:val="00C815A9"/>
    <w:rsid w:val="00C83777"/>
    <w:rsid w:val="00C91F9C"/>
    <w:rsid w:val="00CA12C1"/>
    <w:rsid w:val="00CB2DD1"/>
    <w:rsid w:val="00CB40C0"/>
    <w:rsid w:val="00CC3CFA"/>
    <w:rsid w:val="00CC6ADD"/>
    <w:rsid w:val="00CC7E96"/>
    <w:rsid w:val="00CD199C"/>
    <w:rsid w:val="00CD1D65"/>
    <w:rsid w:val="00CE18D1"/>
    <w:rsid w:val="00CF26A3"/>
    <w:rsid w:val="00CF3261"/>
    <w:rsid w:val="00CF6A91"/>
    <w:rsid w:val="00D022D1"/>
    <w:rsid w:val="00D07AA3"/>
    <w:rsid w:val="00D10494"/>
    <w:rsid w:val="00D16FE1"/>
    <w:rsid w:val="00D17B99"/>
    <w:rsid w:val="00D21DC9"/>
    <w:rsid w:val="00D445E1"/>
    <w:rsid w:val="00D50F05"/>
    <w:rsid w:val="00D603A1"/>
    <w:rsid w:val="00D61636"/>
    <w:rsid w:val="00D7052F"/>
    <w:rsid w:val="00DB2FBA"/>
    <w:rsid w:val="00DC1194"/>
    <w:rsid w:val="00DC6350"/>
    <w:rsid w:val="00DD27C4"/>
    <w:rsid w:val="00DE1B45"/>
    <w:rsid w:val="00DE6B00"/>
    <w:rsid w:val="00DF0401"/>
    <w:rsid w:val="00DF6DC5"/>
    <w:rsid w:val="00E14F1B"/>
    <w:rsid w:val="00E2449B"/>
    <w:rsid w:val="00E33D4E"/>
    <w:rsid w:val="00E42ED2"/>
    <w:rsid w:val="00E5048B"/>
    <w:rsid w:val="00E6034D"/>
    <w:rsid w:val="00E64DEC"/>
    <w:rsid w:val="00E679CA"/>
    <w:rsid w:val="00E70F3A"/>
    <w:rsid w:val="00E71E01"/>
    <w:rsid w:val="00E73F07"/>
    <w:rsid w:val="00E75663"/>
    <w:rsid w:val="00E847A2"/>
    <w:rsid w:val="00E97273"/>
    <w:rsid w:val="00EB19A8"/>
    <w:rsid w:val="00EB49F8"/>
    <w:rsid w:val="00EB4EA9"/>
    <w:rsid w:val="00EC3ECE"/>
    <w:rsid w:val="00EE0B61"/>
    <w:rsid w:val="00EE2A62"/>
    <w:rsid w:val="00EE6B38"/>
    <w:rsid w:val="00EF2FA2"/>
    <w:rsid w:val="00F140D2"/>
    <w:rsid w:val="00F14C2F"/>
    <w:rsid w:val="00F17EE0"/>
    <w:rsid w:val="00F2390F"/>
    <w:rsid w:val="00F26CB7"/>
    <w:rsid w:val="00F26E2B"/>
    <w:rsid w:val="00F40855"/>
    <w:rsid w:val="00F47529"/>
    <w:rsid w:val="00F52B2D"/>
    <w:rsid w:val="00F538A7"/>
    <w:rsid w:val="00F645AB"/>
    <w:rsid w:val="00F81D74"/>
    <w:rsid w:val="00F8631E"/>
    <w:rsid w:val="00F922B9"/>
    <w:rsid w:val="00F9453F"/>
    <w:rsid w:val="00FA0546"/>
    <w:rsid w:val="00FA213B"/>
    <w:rsid w:val="00FA238C"/>
    <w:rsid w:val="00FA6B13"/>
    <w:rsid w:val="00FC14F5"/>
    <w:rsid w:val="00FC587F"/>
    <w:rsid w:val="00FC7A37"/>
    <w:rsid w:val="00FE5378"/>
    <w:rsid w:val="00FE6E3E"/>
    <w:rsid w:val="00FF60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0CD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3A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C43A6"/>
    <w:rPr>
      <w:rFonts w:ascii="Tahoma" w:hAnsi="Tahoma" w:cs="Angsana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3</Pages>
  <Words>853</Words>
  <Characters>4863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 Se7en V1</dc:creator>
  <cp:keywords/>
  <dc:description/>
  <cp:lastModifiedBy>user</cp:lastModifiedBy>
  <cp:revision>3</cp:revision>
  <dcterms:created xsi:type="dcterms:W3CDTF">2013-10-08T04:14:00Z</dcterms:created>
  <dcterms:modified xsi:type="dcterms:W3CDTF">2013-10-08T09:04:00Z</dcterms:modified>
</cp:coreProperties>
</file>