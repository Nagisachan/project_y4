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C06" w:rsidRPr="00787F3C" w:rsidRDefault="00505C06">
      <w:pPr>
        <w:rPr>
          <w:rFonts w:ascii="Angsana New" w:hAnsi="Angsana New" w:cs="Angsana New"/>
          <w:b/>
          <w:bCs/>
          <w:sz w:val="24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margin-left:305.9pt;margin-top:-23.6pt;width:160.9pt;height:167.6pt;z-index:251658240;visibility:visible">
            <v:imagedata r:id="rId5" o:title=""/>
            <w10:wrap type="square"/>
          </v:shape>
        </w:pict>
      </w:r>
      <w:r>
        <w:rPr>
          <w:noProof/>
        </w:rPr>
        <w:pict>
          <v:shape id="_x0000_s1027" type="#_x0000_t75" style="position:absolute;margin-left:-58.35pt;margin-top:-62.05pt;width:574.2pt;height:811.85pt;z-index:-251657216">
            <v:imagedata r:id="rId6" o:title=""/>
          </v:shape>
        </w:pict>
      </w:r>
      <w:r w:rsidRPr="00787F3C">
        <w:rPr>
          <w:rFonts w:ascii="Angsana New" w:hAnsi="Angsana New" w:cs="Angsana New"/>
          <w:b/>
          <w:bCs/>
          <w:sz w:val="24"/>
          <w:szCs w:val="32"/>
          <w:cs/>
        </w:rPr>
        <w:t xml:space="preserve">มุมดีดีของ   ๑/๑   </w:t>
      </w:r>
    </w:p>
    <w:p w:rsidR="00505C06" w:rsidRDefault="00505C06"/>
    <w:p w:rsidR="00505C06" w:rsidRDefault="00505C06" w:rsidP="007F0B27">
      <w:pPr>
        <w:spacing w:after="120" w:line="240" w:lineRule="auto"/>
        <w:rPr>
          <w:rFonts w:ascii="Cordia New" w:hAnsi="Cordia New"/>
          <w:sz w:val="32"/>
          <w:szCs w:val="32"/>
        </w:rPr>
      </w:pPr>
      <w:r w:rsidRPr="006B4B1B">
        <w:rPr>
          <w:rFonts w:ascii="Cordia New" w:hAnsi="Cordia New"/>
          <w:sz w:val="32"/>
          <w:szCs w:val="32"/>
          <w:cs/>
        </w:rPr>
        <w:t xml:space="preserve"> ห้อง ๑/๑  ใน ๑  ปีการศึกษา ที่ผ่านมา ในห้องเรียนห้องนี้เด็กๆ รู้หน้าที่ของตนเอง ปฏิบัติตนตามกติกา ระเบียบวินัย ได้ดี มาโรงเรียนแต่เช้าเก็บอุปกรณ์การเรียนเข้าที่ได้เรียบร้อย  การแสดงออกในการทำความเคารพด้วยตนเอง เมื่อพบเจอคุณครู รู้จักทักทายสวัสดี  แต่ยังมีเด็กอีกส่วนน้อย ที่ต้องพัฒนาระเบียบวินัย  ในการรับผิดชอบหน้าที่ของตนเอง </w:t>
      </w:r>
    </w:p>
    <w:p w:rsidR="00505C06" w:rsidRPr="006B4B1B" w:rsidRDefault="00505C06" w:rsidP="00283F30">
      <w:pPr>
        <w:spacing w:after="120" w:line="240" w:lineRule="auto"/>
        <w:rPr>
          <w:rFonts w:ascii="Cordia New" w:hAnsi="Cordia New"/>
          <w:b/>
          <w:bCs/>
          <w:sz w:val="32"/>
          <w:szCs w:val="32"/>
          <w:cs/>
        </w:rPr>
      </w:pPr>
      <w:r w:rsidRPr="006B4B1B">
        <w:rPr>
          <w:rFonts w:ascii="Cordia New" w:hAnsi="Cordia New"/>
          <w:b/>
          <w:bCs/>
          <w:sz w:val="32"/>
          <w:szCs w:val="32"/>
          <w:cs/>
        </w:rPr>
        <w:t>สิ่งที่คุณครูประทับใจ</w:t>
      </w:r>
    </w:p>
    <w:p w:rsidR="00505C06" w:rsidRPr="006B4B1B" w:rsidRDefault="00505C06" w:rsidP="00283F30">
      <w:pPr>
        <w:spacing w:after="120" w:line="240" w:lineRule="auto"/>
        <w:ind w:firstLine="720"/>
        <w:rPr>
          <w:rFonts w:ascii="Cordia New" w:hAnsi="Cordia New"/>
          <w:sz w:val="32"/>
          <w:szCs w:val="32"/>
          <w:cs/>
        </w:rPr>
      </w:pPr>
      <w:r w:rsidRPr="006B4B1B">
        <w:rPr>
          <w:rFonts w:ascii="Cordia New" w:hAnsi="Cordia New"/>
          <w:sz w:val="32"/>
          <w:szCs w:val="32"/>
          <w:cs/>
        </w:rPr>
        <w:t>ใน ๑ ปีการศึกษา  เด็กๆ มีพัฒนาการดีขึ้นในทุกด้าน  ด้านร่างกาย อารมณ์สังคม   ด้านการเรียนรู้ในสาระวิในชาต่างๆ เรียนรู้ได้ดี   มีจำนวนน้อยที่ต้องช่วยเหลือเพื่อให้เรียนรู้เข้าใน วิชาคณิตศาสตร์ และภาษาไทย  และสามารถปฏิบัติตามข้อตกลงของห้องได้ดียิ่งขึ้น</w:t>
      </w:r>
    </w:p>
    <w:p w:rsidR="00505C06" w:rsidRPr="006B4B1B" w:rsidRDefault="00505C06" w:rsidP="00283F30">
      <w:pPr>
        <w:spacing w:after="120" w:line="240" w:lineRule="auto"/>
        <w:ind w:firstLine="720"/>
        <w:rPr>
          <w:rFonts w:ascii="Cordia New" w:hAnsi="Cordia New"/>
          <w:sz w:val="32"/>
          <w:szCs w:val="32"/>
          <w:cs/>
        </w:rPr>
      </w:pPr>
      <w:r w:rsidRPr="006B4B1B">
        <w:rPr>
          <w:rFonts w:ascii="Cordia New" w:hAnsi="Cordia New"/>
          <w:sz w:val="32"/>
          <w:szCs w:val="32"/>
          <w:cs/>
        </w:rPr>
        <w:t xml:space="preserve">มีวินัยและมีพัฒนาการในด้านการเขียนดีขึ้น ตัวบรรจงเต็มบรรทัด ขีดเส้นใต้เมื่อทำงานเสร็จ  ยังมีจำนวนน้อยที่ต้องปรับปรุงในส่วนของลายมือในการเขียน สำหรับการอยู่ร่วมกันของนักเรียนชั้น๑ นักเรียนเริ่มแสดงออกถึงการมีน้ำใจช่วยเหลืองานเล็กๆน้อยๆ มากขึ้นโดยไม่หวังผลตอบแทนซึ่งเป็นงานส่วนร่วมในห้องเรียน   แสดงออกถึงความมีน้ำใจ เป็นห่วงเพื่อนๆ คุณครู และมีความไว้วางใจครูมากขึ้น กล้าพูดคุยในเรื่องที่คับข้องใจ เมื่อต้องเผชิญปัญหากับเพื่อน หรือ กับคุณพ่อ คุณแม่เป็นต้น    </w:t>
      </w:r>
    </w:p>
    <w:p w:rsidR="00505C06" w:rsidRDefault="00505C06" w:rsidP="006B4B1B">
      <w:pPr>
        <w:spacing w:after="120" w:line="240" w:lineRule="auto"/>
        <w:rPr>
          <w:rFonts w:ascii="Cordia New" w:hAnsi="Cordia New"/>
          <w:sz w:val="32"/>
          <w:szCs w:val="32"/>
        </w:rPr>
      </w:pPr>
      <w:r w:rsidRPr="006B4B1B">
        <w:rPr>
          <w:rFonts w:ascii="Cordia New" w:hAnsi="Cordia New"/>
          <w:sz w:val="32"/>
          <w:szCs w:val="32"/>
          <w:cs/>
        </w:rPr>
        <w:tab/>
        <w:t>ครูได้เรียนรู้ว่า</w:t>
      </w:r>
      <w:r w:rsidRPr="006B4B1B">
        <w:rPr>
          <w:rFonts w:ascii="Cordia New" w:hAnsi="Cordia New"/>
          <w:sz w:val="32"/>
          <w:szCs w:val="32"/>
        </w:rPr>
        <w:t>………………………………..</w:t>
      </w:r>
      <w:r w:rsidRPr="006B4B1B">
        <w:rPr>
          <w:rFonts w:ascii="Cordia New" w:hAnsi="Cordia New"/>
          <w:sz w:val="32"/>
          <w:szCs w:val="32"/>
          <w:cs/>
        </w:rPr>
        <w:t>สำหรับการเป็นครูประจำชั้น ไม่ง่ายเลยที่ต้องนำพาให้เด็กๆ  เด็กๆ รู้จักหน้าที่ของตนเอง รับผิดชอบตนเองได้ดีขึ้น</w:t>
      </w:r>
      <w:r>
        <w:rPr>
          <w:rFonts w:ascii="Cordia New" w:hAnsi="Cordia New"/>
          <w:sz w:val="32"/>
          <w:szCs w:val="32"/>
          <w:cs/>
        </w:rPr>
        <w:t xml:space="preserve">  ครูเองมิได้</w:t>
      </w:r>
      <w:r w:rsidRPr="006B4B1B">
        <w:rPr>
          <w:rFonts w:ascii="Cordia New" w:hAnsi="Cordia New"/>
          <w:sz w:val="32"/>
          <w:szCs w:val="32"/>
          <w:cs/>
        </w:rPr>
        <w:t>เป็นทั้งครู</w:t>
      </w:r>
      <w:r>
        <w:rPr>
          <w:rFonts w:ascii="Cordia New" w:hAnsi="Cordia New"/>
          <w:sz w:val="32"/>
          <w:szCs w:val="32"/>
          <w:cs/>
        </w:rPr>
        <w:t>เพียงอย่างเดียว</w:t>
      </w:r>
      <w:r w:rsidRPr="006B4B1B">
        <w:rPr>
          <w:rFonts w:ascii="Cordia New" w:hAnsi="Cordia New"/>
          <w:sz w:val="32"/>
          <w:szCs w:val="32"/>
          <w:cs/>
        </w:rPr>
        <w:t xml:space="preserve">  </w:t>
      </w:r>
      <w:r>
        <w:rPr>
          <w:rFonts w:ascii="Cordia New" w:hAnsi="Cordia New"/>
          <w:sz w:val="32"/>
          <w:szCs w:val="32"/>
          <w:cs/>
        </w:rPr>
        <w:t xml:space="preserve">เป็นเพื่อน  เป็นนักเล่านิทาน   ตลก  หรือการเป็น </w:t>
      </w:r>
      <w:r w:rsidRPr="006B4B1B">
        <w:rPr>
          <w:rFonts w:ascii="Cordia New" w:hAnsi="Cordia New"/>
          <w:sz w:val="32"/>
          <w:szCs w:val="32"/>
          <w:cs/>
        </w:rPr>
        <w:t xml:space="preserve">พ่อ  แม่ หรือ </w:t>
      </w:r>
      <w:r>
        <w:rPr>
          <w:rFonts w:ascii="Cordia New" w:hAnsi="Cordia New"/>
          <w:sz w:val="32"/>
          <w:szCs w:val="32"/>
          <w:cs/>
        </w:rPr>
        <w:t>และใน</w:t>
      </w:r>
      <w:r w:rsidRPr="006B4B1B">
        <w:rPr>
          <w:rFonts w:ascii="Cordia New" w:hAnsi="Cordia New"/>
          <w:sz w:val="32"/>
          <w:szCs w:val="32"/>
          <w:cs/>
        </w:rPr>
        <w:t>บางครั้ง</w:t>
      </w:r>
      <w:r>
        <w:rPr>
          <w:rFonts w:ascii="Cordia New" w:hAnsi="Cordia New"/>
          <w:sz w:val="32"/>
          <w:szCs w:val="32"/>
          <w:cs/>
        </w:rPr>
        <w:t>ก็เป็นผู้ที่</w:t>
      </w:r>
      <w:r w:rsidRPr="006B4B1B">
        <w:rPr>
          <w:rFonts w:ascii="Cordia New" w:hAnsi="Cordia New"/>
          <w:sz w:val="32"/>
          <w:szCs w:val="32"/>
          <w:cs/>
        </w:rPr>
        <w:t>ตัดสินคดีความ</w:t>
      </w:r>
      <w:r>
        <w:rPr>
          <w:rFonts w:ascii="Cordia New" w:hAnsi="Cordia New"/>
          <w:sz w:val="32"/>
          <w:szCs w:val="32"/>
          <w:cs/>
        </w:rPr>
        <w:t xml:space="preserve">  </w:t>
      </w:r>
      <w:r w:rsidRPr="006B4B1B">
        <w:rPr>
          <w:rFonts w:ascii="Cordia New" w:hAnsi="Cordia New"/>
          <w:sz w:val="32"/>
          <w:szCs w:val="32"/>
          <w:cs/>
        </w:rPr>
        <w:t>เป็นต้น   แต่ก็ไม่ได้ยากเกินไปสำหรับการเป็นครูประจำชั้น หากเรามี   “ใจ”    เชื่อว่าหาก</w:t>
      </w:r>
      <w:r>
        <w:rPr>
          <w:rFonts w:ascii="Cordia New" w:hAnsi="Cordia New"/>
          <w:sz w:val="32"/>
          <w:szCs w:val="32"/>
          <w:cs/>
        </w:rPr>
        <w:t>เรามี</w:t>
      </w:r>
      <w:r w:rsidRPr="006B4B1B">
        <w:rPr>
          <w:rFonts w:ascii="Cordia New" w:hAnsi="Cordia New"/>
          <w:sz w:val="32"/>
          <w:szCs w:val="32"/>
          <w:cs/>
        </w:rPr>
        <w:t xml:space="preserve"> “ใจ”</w:t>
      </w:r>
      <w:r>
        <w:rPr>
          <w:rFonts w:ascii="Cordia New" w:hAnsi="Cordia New"/>
          <w:sz w:val="32"/>
          <w:szCs w:val="32"/>
          <w:cs/>
        </w:rPr>
        <w:t xml:space="preserve"> มา</w:t>
      </w:r>
      <w:r w:rsidRPr="006B4B1B">
        <w:rPr>
          <w:rFonts w:ascii="Cordia New" w:hAnsi="Cordia New"/>
          <w:sz w:val="32"/>
          <w:szCs w:val="32"/>
          <w:cs/>
        </w:rPr>
        <w:t xml:space="preserve"> ทุกอย่างก็จะมา ในช่วง๑ ปีการศึกษาที่ผ่านมา เป็นช่วงเวลาที่พิสูจน์ครู จริงๆ  มีทั้งสุข และทุกข์ปะปนกันไป  แต่สิ่งหนึ่ง ที่ทำให้ครูอยู่ต่อได้คือ  รอยยิ้มของเด็กๆ  ความห่วงใยของเด็กที่มีให้ครู  เป็</w:t>
      </w:r>
      <w:r>
        <w:rPr>
          <w:rFonts w:ascii="Cordia New" w:hAnsi="Cordia New"/>
          <w:sz w:val="32"/>
          <w:szCs w:val="32"/>
          <w:cs/>
        </w:rPr>
        <w:t>นสิ่งที่ยิ่งใหญ่มาก สำหรับครู</w:t>
      </w:r>
    </w:p>
    <w:p w:rsidR="00505C06" w:rsidRDefault="00505C06" w:rsidP="006B4B1B">
      <w:pPr>
        <w:spacing w:after="120" w:line="240" w:lineRule="auto"/>
        <w:rPr>
          <w:rFonts w:ascii="Cordia New" w:hAnsi="Cordia New"/>
          <w:b/>
          <w:bCs/>
          <w:sz w:val="32"/>
          <w:szCs w:val="32"/>
        </w:rPr>
      </w:pPr>
      <w:r w:rsidRPr="006B4B1B">
        <w:rPr>
          <w:rFonts w:ascii="Cordia New" w:hAnsi="Cordia New"/>
          <w:b/>
          <w:bCs/>
          <w:sz w:val="32"/>
          <w:szCs w:val="32"/>
          <w:cs/>
        </w:rPr>
        <w:t>สิ่งที่อยากพัฒนาต่อ</w:t>
      </w:r>
    </w:p>
    <w:p w:rsidR="00505C06" w:rsidRPr="006B4B1B" w:rsidRDefault="00505C06" w:rsidP="006B4B1B">
      <w:pPr>
        <w:spacing w:after="120" w:line="240" w:lineRule="auto"/>
        <w:rPr>
          <w:rFonts w:ascii="Cordia New" w:hAnsi="Cordia New"/>
          <w:b/>
          <w:bCs/>
          <w:sz w:val="32"/>
          <w:szCs w:val="32"/>
          <w:cs/>
        </w:rPr>
      </w:pPr>
      <w:r>
        <w:rPr>
          <w:rFonts w:ascii="Cordia New" w:hAnsi="Cordia New"/>
          <w:b/>
          <w:bCs/>
          <w:sz w:val="32"/>
          <w:szCs w:val="32"/>
        </w:rPr>
        <w:tab/>
      </w:r>
      <w:r>
        <w:rPr>
          <w:rFonts w:ascii="Cordia New" w:hAnsi="Cordia New"/>
          <w:b/>
          <w:bCs/>
          <w:sz w:val="32"/>
          <w:szCs w:val="32"/>
          <w:cs/>
        </w:rPr>
        <w:t>สำหรับนักเรียน</w:t>
      </w:r>
    </w:p>
    <w:p w:rsidR="00505C06" w:rsidRDefault="00505C06" w:rsidP="006B4B1B">
      <w:pPr>
        <w:spacing w:after="12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</w:rPr>
        <w:tab/>
      </w:r>
      <w:r>
        <w:rPr>
          <w:rFonts w:ascii="Cordia New" w:hAnsi="Cordia New"/>
          <w:sz w:val="32"/>
          <w:szCs w:val="32"/>
        </w:rPr>
        <w:t xml:space="preserve">-   </w:t>
      </w:r>
      <w:r>
        <w:rPr>
          <w:rFonts w:ascii="Cordia New" w:hAnsi="Cordia New"/>
          <w:sz w:val="32"/>
          <w:szCs w:val="32"/>
          <w:cs/>
        </w:rPr>
        <w:t xml:space="preserve">ส่งเสริมและฝึกฝนให้เด็กๆ มีพัฒนาการในทุกด้านดียิ่งขึ้น   </w:t>
      </w:r>
    </w:p>
    <w:p w:rsidR="00505C06" w:rsidRDefault="00505C06" w:rsidP="006B4B1B">
      <w:pPr>
        <w:spacing w:after="12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ab/>
      </w:r>
      <w:r>
        <w:rPr>
          <w:rFonts w:ascii="Cordia New" w:hAnsi="Cordia New"/>
          <w:sz w:val="32"/>
          <w:szCs w:val="32"/>
        </w:rPr>
        <w:t xml:space="preserve">- </w:t>
      </w:r>
      <w:r>
        <w:rPr>
          <w:rFonts w:ascii="Cordia New" w:hAnsi="Cordia New"/>
          <w:sz w:val="32"/>
          <w:szCs w:val="32"/>
          <w:cs/>
        </w:rPr>
        <w:t xml:space="preserve"> มีระเบียบวินัย และแสดงออกได้ทุกกาละเทศะ</w:t>
      </w:r>
    </w:p>
    <w:p w:rsidR="00505C06" w:rsidRDefault="00505C06" w:rsidP="006B4B1B">
      <w:pPr>
        <w:spacing w:after="120" w:line="240" w:lineRule="auto"/>
        <w:rPr>
          <w:rFonts w:ascii="Cordia New" w:hAnsi="Cordia New"/>
          <w:b/>
          <w:bCs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ab/>
      </w:r>
      <w:r w:rsidRPr="00787F3C">
        <w:rPr>
          <w:rFonts w:ascii="Cordia New" w:hAnsi="Cordia New"/>
          <w:b/>
          <w:bCs/>
          <w:sz w:val="32"/>
          <w:szCs w:val="32"/>
          <w:cs/>
        </w:rPr>
        <w:t>สำหรับครู</w:t>
      </w:r>
    </w:p>
    <w:p w:rsidR="00505C06" w:rsidRPr="00787F3C" w:rsidRDefault="00505C06" w:rsidP="00787F3C">
      <w:pPr>
        <w:numPr>
          <w:ilvl w:val="0"/>
          <w:numId w:val="1"/>
        </w:numPr>
        <w:spacing w:after="120" w:line="240" w:lineRule="auto"/>
        <w:rPr>
          <w:rFonts w:ascii="Cordia New" w:hAnsi="Cordia New"/>
          <w:sz w:val="32"/>
          <w:szCs w:val="32"/>
        </w:rPr>
      </w:pPr>
      <w:r w:rsidRPr="00787F3C">
        <w:rPr>
          <w:rFonts w:ascii="Cordia New" w:hAnsi="Cordia New"/>
          <w:sz w:val="32"/>
          <w:szCs w:val="32"/>
          <w:cs/>
        </w:rPr>
        <w:t>ฝึกฝนตนเองให้มองสภาพณ์ความเป็นจริง</w:t>
      </w:r>
    </w:p>
    <w:p w:rsidR="00505C06" w:rsidRPr="00787F3C" w:rsidRDefault="00505C06" w:rsidP="00787F3C">
      <w:pPr>
        <w:numPr>
          <w:ilvl w:val="0"/>
          <w:numId w:val="1"/>
        </w:numPr>
        <w:spacing w:after="120" w:line="240" w:lineRule="auto"/>
        <w:rPr>
          <w:rFonts w:ascii="Cordia New" w:hAnsi="Cordia New"/>
          <w:sz w:val="32"/>
          <w:szCs w:val="32"/>
        </w:rPr>
      </w:pPr>
      <w:r w:rsidRPr="00787F3C">
        <w:rPr>
          <w:rFonts w:ascii="Cordia New" w:hAnsi="Cordia New"/>
          <w:sz w:val="32"/>
          <w:szCs w:val="32"/>
          <w:cs/>
        </w:rPr>
        <w:t>คาดหวังน้อยลง</w:t>
      </w:r>
    </w:p>
    <w:p w:rsidR="00505C06" w:rsidRPr="00787F3C" w:rsidRDefault="00505C06" w:rsidP="00787F3C">
      <w:pPr>
        <w:numPr>
          <w:ilvl w:val="0"/>
          <w:numId w:val="1"/>
        </w:numPr>
        <w:spacing w:after="120" w:line="240" w:lineRule="auto"/>
        <w:rPr>
          <w:rFonts w:ascii="Cordia New" w:hAnsi="Cordia New"/>
          <w:sz w:val="32"/>
          <w:szCs w:val="32"/>
        </w:rPr>
      </w:pPr>
      <w:r w:rsidRPr="00787F3C">
        <w:rPr>
          <w:rFonts w:ascii="Cordia New" w:hAnsi="Cordia New"/>
          <w:sz w:val="32"/>
          <w:szCs w:val="32"/>
          <w:cs/>
        </w:rPr>
        <w:t xml:space="preserve">จะมาทำงานแต่เช้า </w:t>
      </w:r>
      <w:r w:rsidRPr="00787F3C">
        <w:rPr>
          <w:rFonts w:ascii="Cordia New" w:hAnsi="Cordia New"/>
          <w:sz w:val="32"/>
          <w:szCs w:val="32"/>
        </w:rPr>
        <w:t xml:space="preserve"> </w:t>
      </w:r>
    </w:p>
    <w:sectPr w:rsidR="00505C06" w:rsidRPr="00787F3C" w:rsidSect="00787F3C"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10082"/>
    <w:multiLevelType w:val="hybridMultilevel"/>
    <w:tmpl w:val="EF16B96A"/>
    <w:lvl w:ilvl="0" w:tplc="A482A510">
      <w:start w:val="2"/>
      <w:numFmt w:val="bullet"/>
      <w:lvlText w:val="-"/>
      <w:lvlJc w:val="left"/>
      <w:pPr>
        <w:ind w:left="108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83F30"/>
    <w:rsid w:val="000E3F1E"/>
    <w:rsid w:val="00123D4B"/>
    <w:rsid w:val="00212AC7"/>
    <w:rsid w:val="00283F30"/>
    <w:rsid w:val="004C4D77"/>
    <w:rsid w:val="00505C06"/>
    <w:rsid w:val="006923EE"/>
    <w:rsid w:val="006B4B1B"/>
    <w:rsid w:val="00787F3C"/>
    <w:rsid w:val="007F0B27"/>
    <w:rsid w:val="009B3E99"/>
    <w:rsid w:val="00E2491D"/>
    <w:rsid w:val="00EF7B16"/>
    <w:rsid w:val="00FD2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F1E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</TotalTime>
  <Pages>1</Pages>
  <Words>285</Words>
  <Characters>1627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Corporate Edition</dc:creator>
  <cp:keywords/>
  <dc:description/>
  <cp:lastModifiedBy>Corporate Edition</cp:lastModifiedBy>
  <cp:revision>3</cp:revision>
  <dcterms:created xsi:type="dcterms:W3CDTF">2013-05-07T23:56:00Z</dcterms:created>
  <dcterms:modified xsi:type="dcterms:W3CDTF">2013-05-07T23:59:00Z</dcterms:modified>
</cp:coreProperties>
</file>