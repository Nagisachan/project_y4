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DDE" w:rsidRPr="000935E6" w:rsidRDefault="005D1DDE" w:rsidP="000935E6">
      <w:pPr>
        <w:spacing w:after="0" w:line="240" w:lineRule="auto"/>
        <w:ind w:left="5040" w:firstLine="720"/>
        <w:jc w:val="both"/>
        <w:rPr>
          <w:rFonts w:ascii="Cordia New" w:hAnsi="Cordia New"/>
          <w:b/>
          <w:bCs/>
          <w:sz w:val="36"/>
          <w:szCs w:val="36"/>
          <w: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60.65pt;margin-top:-45pt;width:702.7pt;height:1237.8pt;z-index:-251659264;visibility:visible;mso-wrap-distance-top:.48pt;mso-wrap-distance-bottom:.26133mm">
            <v:imagedata r:id="rId4" o:title=""/>
            <o:lock v:ext="edit" aspectratio="f"/>
          </v:shape>
        </w:pict>
      </w:r>
      <w:r w:rsidRPr="000935E6">
        <w:rPr>
          <w:rFonts w:ascii="Cordia New" w:hAnsi="Cordia New"/>
          <w:b/>
          <w:bCs/>
          <w:sz w:val="36"/>
          <w:szCs w:val="36"/>
          <w:cs/>
        </w:rPr>
        <w:t>สุชาดา  อวยจินดา</w:t>
      </w:r>
      <w:r w:rsidRPr="000935E6">
        <w:rPr>
          <w:rFonts w:ascii="Cordia New" w:hAnsi="Cordia New"/>
          <w:b/>
          <w:bCs/>
          <w:sz w:val="36"/>
          <w:szCs w:val="36"/>
        </w:rPr>
        <w:t xml:space="preserve"> </w:t>
      </w:r>
      <w:r w:rsidRPr="000935E6">
        <w:rPr>
          <w:rFonts w:ascii="Cordia New" w:hAnsi="Cordia New"/>
          <w:b/>
          <w:bCs/>
          <w:sz w:val="36"/>
          <w:szCs w:val="36"/>
          <w:cs/>
        </w:rPr>
        <w:t>(ครูออนซ์)</w:t>
      </w:r>
    </w:p>
    <w:p w:rsidR="005D1DDE" w:rsidRPr="000935E6" w:rsidRDefault="005D1DDE" w:rsidP="000935E6">
      <w:pPr>
        <w:spacing w:after="0" w:line="240" w:lineRule="auto"/>
        <w:ind w:left="5760"/>
        <w:jc w:val="both"/>
        <w:rPr>
          <w:rFonts w:ascii="Cordia New" w:hAnsi="Cordia New"/>
          <w:b/>
          <w:bCs/>
          <w:sz w:val="36"/>
          <w:szCs w:val="36"/>
        </w:rPr>
      </w:pPr>
      <w:r w:rsidRPr="000935E6">
        <w:rPr>
          <w:rFonts w:ascii="Cordia New" w:hAnsi="Cordia New"/>
          <w:b/>
          <w:bCs/>
          <w:sz w:val="36"/>
          <w:szCs w:val="36"/>
          <w:cs/>
        </w:rPr>
        <w:t>หน่วยวิชา จินตทัศน์ ชั้น 4 และ</w:t>
      </w:r>
      <w:r w:rsidRPr="000935E6">
        <w:rPr>
          <w:rFonts w:ascii="Cordia New" w:hAnsi="Cordia New"/>
          <w:b/>
          <w:bCs/>
          <w:sz w:val="36"/>
          <w:szCs w:val="36"/>
        </w:rPr>
        <w:t>6</w:t>
      </w:r>
    </w:p>
    <w:p w:rsidR="005D1DDE" w:rsidRDefault="005D1DDE" w:rsidP="006269B9">
      <w:pPr>
        <w:jc w:val="center"/>
        <w:rPr>
          <w:rFonts w:ascii="Cordia New" w:hAnsi="Cordia New"/>
          <w:b/>
          <w:bCs/>
          <w:sz w:val="36"/>
          <w:szCs w:val="36"/>
        </w:rPr>
      </w:pPr>
    </w:p>
    <w:p w:rsidR="005D1DDE" w:rsidRPr="00257BBD" w:rsidRDefault="005D1DDE" w:rsidP="006269B9">
      <w:pPr>
        <w:jc w:val="center"/>
        <w:rPr>
          <w:rFonts w:ascii="Cordia New" w:hAnsi="Cordia New"/>
          <w:b/>
          <w:bCs/>
          <w:noProof/>
          <w:sz w:val="44"/>
          <w:szCs w:val="44"/>
          <w:cs/>
        </w:rPr>
      </w:pPr>
      <w:r w:rsidRPr="00257BBD">
        <w:rPr>
          <w:rFonts w:ascii="Cordia New" w:hAnsi="Cordia New"/>
          <w:b/>
          <w:bCs/>
          <w:sz w:val="44"/>
          <w:szCs w:val="44"/>
        </w:rPr>
        <w:t>“Flow Chart</w:t>
      </w:r>
      <w:r w:rsidRPr="00257BBD">
        <w:rPr>
          <w:rFonts w:ascii="Cordia New" w:hAnsi="Cordia New"/>
          <w:b/>
          <w:bCs/>
          <w:noProof/>
          <w:sz w:val="44"/>
          <w:szCs w:val="44"/>
          <w:cs/>
        </w:rPr>
        <w:t xml:space="preserve"> ที่มีเอกลักษณ์</w:t>
      </w:r>
      <w:r w:rsidRPr="00257BBD">
        <w:rPr>
          <w:rFonts w:ascii="Cordia New" w:hAnsi="Cordia New"/>
          <w:b/>
          <w:bCs/>
          <w:noProof/>
          <w:sz w:val="44"/>
          <w:szCs w:val="44"/>
        </w:rPr>
        <w:t>”</w:t>
      </w:r>
    </w:p>
    <w:p w:rsidR="005D1DDE" w:rsidRDefault="005D1DDE" w:rsidP="009C4EDD">
      <w:pPr>
        <w:ind w:firstLine="720"/>
        <w:jc w:val="thaiDistribute"/>
        <w:rPr>
          <w:rFonts w:ascii="Cordia New" w:hAnsi="Cordia New"/>
          <w:sz w:val="32"/>
          <w:szCs w:val="32"/>
        </w:rPr>
      </w:pPr>
      <w:r w:rsidRPr="001468E0">
        <w:rPr>
          <w:rFonts w:ascii="Cordia New" w:hAnsi="Cordia New"/>
          <w:sz w:val="32"/>
          <w:szCs w:val="32"/>
          <w:cs/>
        </w:rPr>
        <w:t xml:space="preserve">การนำเสนอชิ้นงาน </w:t>
      </w:r>
      <w:r w:rsidRPr="001468E0">
        <w:rPr>
          <w:rFonts w:ascii="Cordia New" w:hAnsi="Cordia New"/>
          <w:sz w:val="32"/>
          <w:szCs w:val="32"/>
        </w:rPr>
        <w:t xml:space="preserve">Flow Chart </w:t>
      </w:r>
      <w:r w:rsidRPr="001468E0">
        <w:rPr>
          <w:rFonts w:ascii="Cordia New" w:hAnsi="Cordia New"/>
          <w:sz w:val="32"/>
          <w:szCs w:val="32"/>
          <w:cs/>
        </w:rPr>
        <w:t xml:space="preserve">ผ่านโปรแกรม </w:t>
      </w:r>
      <w:r w:rsidRPr="001468E0">
        <w:rPr>
          <w:rFonts w:ascii="Cordia New" w:hAnsi="Cordia New"/>
          <w:sz w:val="32"/>
          <w:szCs w:val="32"/>
        </w:rPr>
        <w:t xml:space="preserve">Microsoft Excel </w:t>
      </w:r>
      <w:r w:rsidRPr="001468E0">
        <w:rPr>
          <w:rFonts w:ascii="Cordia New" w:hAnsi="Cordia New"/>
          <w:sz w:val="32"/>
          <w:szCs w:val="32"/>
          <w:cs/>
        </w:rPr>
        <w:t xml:space="preserve">ครูแจ้งเงื่อนไขการทำงานให้แก่นักเรียนในสัปดาห์ที่ </w:t>
      </w:r>
      <w:r w:rsidRPr="001468E0">
        <w:rPr>
          <w:rFonts w:ascii="Cordia New" w:hAnsi="Cordia New"/>
          <w:sz w:val="32"/>
          <w:szCs w:val="32"/>
        </w:rPr>
        <w:t>4</w:t>
      </w:r>
      <w:r w:rsidRPr="001468E0">
        <w:rPr>
          <w:rFonts w:ascii="Cordia New" w:hAnsi="Cordia New"/>
          <w:sz w:val="32"/>
          <w:szCs w:val="32"/>
          <w:cs/>
        </w:rPr>
        <w:t xml:space="preserve"> ให้นักเรียนเลือกข้อมูลและเตรียมข้อมูลที่นักเรียนคิดว่าจะสามารถนำมาเขียนให้อยู่ในรูปของแผนผัง </w:t>
      </w:r>
      <w:r w:rsidRPr="001468E0">
        <w:rPr>
          <w:rFonts w:ascii="Cordia New" w:hAnsi="Cordia New"/>
          <w:sz w:val="32"/>
          <w:szCs w:val="32"/>
        </w:rPr>
        <w:t xml:space="preserve">Flow Chart  </w:t>
      </w:r>
      <w:r w:rsidRPr="001468E0">
        <w:rPr>
          <w:rFonts w:ascii="Cordia New" w:hAnsi="Cordia New"/>
          <w:sz w:val="32"/>
          <w:szCs w:val="32"/>
          <w:cs/>
        </w:rPr>
        <w:t xml:space="preserve">ได้ จำนวน </w:t>
      </w:r>
      <w:r w:rsidRPr="001468E0">
        <w:rPr>
          <w:rFonts w:ascii="Cordia New" w:hAnsi="Cordia New"/>
          <w:sz w:val="32"/>
          <w:szCs w:val="32"/>
        </w:rPr>
        <w:t>2</w:t>
      </w:r>
      <w:r w:rsidRPr="001468E0">
        <w:rPr>
          <w:rFonts w:ascii="Cordia New" w:hAnsi="Cordia New"/>
          <w:sz w:val="32"/>
          <w:szCs w:val="32"/>
          <w:cs/>
        </w:rPr>
        <w:t xml:space="preserve"> ชิ้น ชิ้นที่ </w:t>
      </w:r>
      <w:r w:rsidRPr="001468E0">
        <w:rPr>
          <w:rFonts w:ascii="Cordia New" w:hAnsi="Cordia New"/>
          <w:sz w:val="32"/>
          <w:szCs w:val="32"/>
        </w:rPr>
        <w:t>1</w:t>
      </w:r>
      <w:r w:rsidRPr="001468E0">
        <w:rPr>
          <w:rFonts w:ascii="Cordia New" w:hAnsi="Cordia New"/>
          <w:sz w:val="32"/>
          <w:szCs w:val="32"/>
          <w:cs/>
        </w:rPr>
        <w:t xml:space="preserve"> ข้อมูลจากวิชาประยุกต์ และชิ้นที่ </w:t>
      </w:r>
      <w:r w:rsidRPr="001468E0">
        <w:rPr>
          <w:rFonts w:ascii="Cordia New" w:hAnsi="Cordia New"/>
          <w:sz w:val="32"/>
          <w:szCs w:val="32"/>
        </w:rPr>
        <w:t>2</w:t>
      </w:r>
      <w:r w:rsidRPr="001468E0">
        <w:rPr>
          <w:rFonts w:ascii="Cordia New" w:hAnsi="Cordia New"/>
          <w:sz w:val="32"/>
          <w:szCs w:val="32"/>
          <w:cs/>
        </w:rPr>
        <w:t xml:space="preserve"> ข้อมูลอื่นๆ ในชีวิตประจำวันหรือสิ่งที่นักเรียนสนใจ จากนั้นในแต่ละสัปดาห์ นักเรียนจะทำงานในชั้นเรียน ดังนี้  นักเรียนเขียน </w:t>
      </w:r>
      <w:r w:rsidRPr="001468E0">
        <w:rPr>
          <w:rFonts w:ascii="Cordia New" w:hAnsi="Cordia New"/>
          <w:sz w:val="32"/>
          <w:szCs w:val="32"/>
        </w:rPr>
        <w:t xml:space="preserve">Mind map </w:t>
      </w:r>
      <w:r w:rsidRPr="001468E0">
        <w:rPr>
          <w:rFonts w:ascii="Cordia New" w:hAnsi="Cordia New"/>
          <w:sz w:val="32"/>
          <w:szCs w:val="32"/>
          <w:cs/>
        </w:rPr>
        <w:t>แผนงานตัวร่างชิ้นงาน (วิธีการคิด,การทำงาน,การจัดสรรเวลา,การนำเสนอ ฯลฯ)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 xml:space="preserve">นำข้อมูลที่จัดเตรียมมาเปลี่ยนเป็น </w:t>
      </w:r>
      <w:r w:rsidRPr="001468E0">
        <w:rPr>
          <w:rFonts w:ascii="Cordia New" w:hAnsi="Cordia New"/>
          <w:sz w:val="32"/>
          <w:szCs w:val="32"/>
        </w:rPr>
        <w:t xml:space="preserve">Flow chart  </w:t>
      </w:r>
      <w:r w:rsidRPr="001468E0">
        <w:rPr>
          <w:rFonts w:ascii="Cordia New" w:hAnsi="Cordia New"/>
          <w:sz w:val="32"/>
          <w:szCs w:val="32"/>
          <w:cs/>
        </w:rPr>
        <w:t>ครูบอกเกณฑ์การให้คะแนนชิ้นงาน (ตัวร่าง,ชิ้นงานและการนำเสนอ) เพื่อกระตุ้นการทำงาน ทิศทาง คุณภาพของงานและผลลัพธ์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นำ</w:t>
      </w:r>
      <w:r w:rsidRPr="001468E0">
        <w:rPr>
          <w:rFonts w:ascii="Cordia New" w:hAnsi="Cordia New"/>
          <w:sz w:val="32"/>
          <w:szCs w:val="32"/>
        </w:rPr>
        <w:t xml:space="preserve"> flow chart </w:t>
      </w:r>
      <w:r w:rsidRPr="001468E0">
        <w:rPr>
          <w:rFonts w:ascii="Cordia New" w:hAnsi="Cordia New"/>
          <w:sz w:val="32"/>
          <w:szCs w:val="32"/>
          <w:cs/>
        </w:rPr>
        <w:t>ที่เขียนด้วยมือในสมุดของนักเรียนแต่ละคน ลงในโปรแกรม</w:t>
      </w:r>
      <w:r w:rsidRPr="001468E0">
        <w:rPr>
          <w:rFonts w:ascii="Cordia New" w:hAnsi="Cordia New"/>
          <w:sz w:val="32"/>
          <w:szCs w:val="32"/>
        </w:rPr>
        <w:t xml:space="preserve"> Microsoft Excel </w:t>
      </w:r>
      <w:r w:rsidRPr="001468E0">
        <w:rPr>
          <w:rFonts w:ascii="Cordia New" w:hAnsi="Cordia New"/>
          <w:sz w:val="32"/>
          <w:szCs w:val="32"/>
          <w:cs/>
        </w:rPr>
        <w:t xml:space="preserve">นักเรียนลงมือทำงานและสร้างสรรค์งานให้เป็นเอกลักษณ์ของตนเอง จากนั้นนักเรียนรวมกลุ่มสำหรับการนำเสนอชิ้นงาน โดยมีสมาชิกที่มีวิธีคิดในการทำชิ้นงาน การเลือกผังนำเสนอ รวมทั้งข้อมูลที่เหมือนหรือใกล้เคียงกัน กลุ่มละไม่เกิน </w:t>
      </w:r>
      <w:r w:rsidRPr="001468E0">
        <w:rPr>
          <w:rFonts w:ascii="Cordia New" w:hAnsi="Cordia New"/>
          <w:sz w:val="32"/>
          <w:szCs w:val="32"/>
        </w:rPr>
        <w:t>3</w:t>
      </w:r>
      <w:r w:rsidRPr="001468E0">
        <w:rPr>
          <w:rFonts w:ascii="Cordia New" w:hAnsi="Cordia New"/>
          <w:sz w:val="32"/>
          <w:szCs w:val="32"/>
          <w:cs/>
        </w:rPr>
        <w:t xml:space="preserve"> คน เมื่อนักเรียนเข้ากลุ่มกันแล้วให้นักเรียนหาจุดเชื่อมโยงและเตรียมบทสำหรับการนำเสนอ ในสัปดาห์ที่ </w:t>
      </w:r>
      <w:r w:rsidRPr="001468E0">
        <w:rPr>
          <w:rFonts w:ascii="Cordia New" w:hAnsi="Cordia New"/>
          <w:sz w:val="32"/>
          <w:szCs w:val="32"/>
        </w:rPr>
        <w:t>8</w:t>
      </w:r>
      <w:r w:rsidRPr="001468E0">
        <w:rPr>
          <w:rFonts w:ascii="Cordia New" w:hAnsi="Cordia New"/>
          <w:sz w:val="32"/>
          <w:szCs w:val="32"/>
          <w:cs/>
        </w:rPr>
        <w:t xml:space="preserve"> นักเรียนนำเสนอเป็นกลุ่มตามลำดับที่ทำการจับฉลาก 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แลกเปลี่ยนเรียนรู้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ตอบคำถามจากเพื่อนกลุ่มอื่นๆในห้องหรือจากคุณครูที่เข้าร่วมฟังการนำเสนอ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เมื่อนักเรียนทั้งหมดนำเสนอครบทุกกลุ่มแล้ว ให้นักเรียนแต่ละคนให้คะแนนตนเองพร้อมเหตุผลประกอบการให้คะแนนเหล่านั้น</w:t>
      </w: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  <w:r w:rsidRPr="001468E0">
        <w:rPr>
          <w:rFonts w:ascii="Cordia New" w:hAnsi="Cordia New"/>
          <w:sz w:val="32"/>
          <w:szCs w:val="32"/>
          <w:cs/>
        </w:rPr>
        <w:t>นักเรียนฝึกฝนการเขียนลำดับการทำงาน/การทำกิจกรรมจากกิจกรรมต่างๆในชั้นเรียน ตั้งแต่การเขียนตามความเข้าใจของตนเอง จากการลองใช้สัญลักษณ์เบื้องต้นสำหรับการเขียนผังงานโปรแกรม (</w:t>
      </w:r>
      <w:r w:rsidRPr="001468E0">
        <w:rPr>
          <w:rFonts w:ascii="Cordia New" w:hAnsi="Cordia New"/>
          <w:sz w:val="32"/>
          <w:szCs w:val="32"/>
        </w:rPr>
        <w:t>Program Flowchart</w:t>
      </w:r>
      <w:r w:rsidRPr="001468E0">
        <w:rPr>
          <w:rFonts w:ascii="Cordia New" w:hAnsi="Cordia New"/>
          <w:sz w:val="32"/>
          <w:szCs w:val="32"/>
          <w:cs/>
        </w:rPr>
        <w:t xml:space="preserve">) จากการทำกิจกรรมกลุ่มจากชุดกิจกรรมที่ครูเตรียมไว้ เพื่อรู้จักรูปแบบของผังงาน </w:t>
      </w:r>
      <w:r w:rsidRPr="001468E0">
        <w:rPr>
          <w:rFonts w:ascii="Cordia New" w:hAnsi="Cordia New"/>
          <w:sz w:val="32"/>
          <w:szCs w:val="32"/>
        </w:rPr>
        <w:t>Flow Chart</w:t>
      </w:r>
      <w:r w:rsidRPr="001468E0">
        <w:rPr>
          <w:rFonts w:ascii="Cordia New" w:hAnsi="Cordia New"/>
          <w:sz w:val="32"/>
          <w:szCs w:val="32"/>
          <w:cs/>
        </w:rPr>
        <w:t xml:space="preserve"> แบบต่างๆ นักเรียนสรุปความเข้าใจของตนเองเกี่ยวกับการเขียนและการใช้งานผังงาน </w:t>
      </w:r>
      <w:r w:rsidRPr="001468E0">
        <w:rPr>
          <w:rFonts w:ascii="Cordia New" w:hAnsi="Cordia New"/>
          <w:sz w:val="32"/>
          <w:szCs w:val="32"/>
        </w:rPr>
        <w:t>Flow Chart</w:t>
      </w:r>
      <w:r w:rsidRPr="001468E0">
        <w:rPr>
          <w:rFonts w:ascii="Cordia New" w:hAnsi="Cordia New"/>
          <w:sz w:val="32"/>
          <w:szCs w:val="32"/>
          <w:cs/>
        </w:rPr>
        <w:t xml:space="preserve">แลกเปลี่ยนเรียนรู้ร่วมกันทั้งครูและนักเรียน นักเรียนฝึกฝนพื้นฐานเครื่องมือโปรแกรม </w:t>
      </w:r>
      <w:r w:rsidRPr="001468E0">
        <w:rPr>
          <w:rFonts w:ascii="Cordia New" w:hAnsi="Cordia New"/>
          <w:sz w:val="32"/>
          <w:szCs w:val="32"/>
        </w:rPr>
        <w:t xml:space="preserve">Microsoft Excel </w:t>
      </w:r>
      <w:r w:rsidRPr="001468E0">
        <w:rPr>
          <w:rFonts w:ascii="Cordia New" w:hAnsi="Cordia New"/>
          <w:sz w:val="32"/>
          <w:szCs w:val="32"/>
          <w:cs/>
        </w:rPr>
        <w:t>นำ</w:t>
      </w:r>
      <w:r w:rsidRPr="001468E0">
        <w:rPr>
          <w:rFonts w:ascii="Cordia New" w:hAnsi="Cordia New"/>
          <w:sz w:val="32"/>
          <w:szCs w:val="32"/>
        </w:rPr>
        <w:t xml:space="preserve"> flow chart </w:t>
      </w:r>
      <w:r w:rsidRPr="001468E0">
        <w:rPr>
          <w:rFonts w:ascii="Cordia New" w:hAnsi="Cordia New"/>
          <w:sz w:val="32"/>
          <w:szCs w:val="32"/>
          <w:cs/>
        </w:rPr>
        <w:t>ที่เขียนด้วยมือจากการทำกิจกรรมต่างๆในชั้นเรียน ลงในโปรแกรม</w:t>
      </w:r>
      <w:r w:rsidRPr="001468E0">
        <w:rPr>
          <w:rFonts w:ascii="Cordia New" w:hAnsi="Cordia New"/>
          <w:sz w:val="32"/>
          <w:szCs w:val="32"/>
        </w:rPr>
        <w:t xml:space="preserve"> Microsoft Excel </w:t>
      </w: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b/>
          <w:bCs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โจทย์ที่ครูให้กับนักเรียน คือ </w:t>
      </w:r>
      <w:r w:rsidRPr="001468E0">
        <w:rPr>
          <w:rFonts w:ascii="Cordia New" w:hAnsi="Cordia New"/>
          <w:sz w:val="32"/>
          <w:szCs w:val="32"/>
          <w:cs/>
        </w:rPr>
        <w:t xml:space="preserve">นำเสนอชิ้นงาน </w:t>
      </w:r>
      <w:r w:rsidRPr="001468E0">
        <w:rPr>
          <w:rFonts w:ascii="Cordia New" w:hAnsi="Cordia New"/>
          <w:sz w:val="32"/>
          <w:szCs w:val="32"/>
        </w:rPr>
        <w:t xml:space="preserve">Flow Chart </w:t>
      </w:r>
      <w:r w:rsidRPr="001468E0">
        <w:rPr>
          <w:rFonts w:ascii="Cordia New" w:hAnsi="Cordia New"/>
          <w:sz w:val="32"/>
          <w:szCs w:val="32"/>
          <w:cs/>
        </w:rPr>
        <w:t xml:space="preserve">ผ่านโปรแกรม </w:t>
      </w:r>
      <w:r w:rsidRPr="001468E0">
        <w:rPr>
          <w:rFonts w:ascii="Cordia New" w:hAnsi="Cordia New"/>
          <w:sz w:val="32"/>
          <w:szCs w:val="32"/>
        </w:rPr>
        <w:t>Microsoft Excel</w:t>
      </w:r>
      <w:r w:rsidRPr="001468E0">
        <w:rPr>
          <w:rFonts w:ascii="Cordia New" w:hAnsi="Cordia New"/>
          <w:b/>
          <w:bCs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จากในวิชาประยุกต์ฯและข้อมูลอื่นๆรอบๆตัวในชีวิตประจำวัน โดยให้นักเรียนคัดเลือกข้อมูลที่คิดว่าสามารถนำมาเขียน</w:t>
      </w:r>
      <w:r w:rsidRPr="001468E0">
        <w:rPr>
          <w:rFonts w:ascii="Cordia New" w:hAnsi="Cordia New"/>
          <w:sz w:val="32"/>
          <w:szCs w:val="32"/>
        </w:rPr>
        <w:t xml:space="preserve"> flowchart</w:t>
      </w:r>
      <w:r w:rsidRPr="001468E0">
        <w:rPr>
          <w:rFonts w:ascii="Cordia New" w:hAnsi="Cordia New"/>
          <w:sz w:val="32"/>
          <w:szCs w:val="32"/>
          <w:cs/>
        </w:rPr>
        <w:t xml:space="preserve"> ได้มาเขียนให้อยู่ในโครงสร้าง </w:t>
      </w:r>
      <w:r w:rsidRPr="001468E0">
        <w:rPr>
          <w:rFonts w:ascii="Cordia New" w:hAnsi="Cordia New"/>
          <w:sz w:val="32"/>
          <w:szCs w:val="32"/>
        </w:rPr>
        <w:t>flowchart</w:t>
      </w:r>
      <w:r w:rsidRPr="001468E0">
        <w:rPr>
          <w:rFonts w:ascii="Cordia New" w:hAnsi="Cordia New"/>
          <w:sz w:val="32"/>
          <w:szCs w:val="32"/>
          <w:cs/>
        </w:rPr>
        <w:t xml:space="preserve"> ต่างๆตามความเหมาะสม</w:t>
      </w:r>
      <w:r w:rsidRPr="001468E0">
        <w:rPr>
          <w:rFonts w:ascii="Cordia New" w:hAnsi="Cordia New"/>
          <w:b/>
          <w:bCs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ชิ้นงานมีเอกลักษณ์ของตนเอง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 xml:space="preserve">การพูดนำเสนอต้องนำเสนอทั้ง </w:t>
      </w:r>
      <w:r w:rsidRPr="001468E0">
        <w:rPr>
          <w:rFonts w:ascii="Cordia New" w:hAnsi="Cordia New"/>
          <w:sz w:val="32"/>
          <w:szCs w:val="32"/>
        </w:rPr>
        <w:t>2</w:t>
      </w:r>
      <w:r w:rsidRPr="001468E0">
        <w:rPr>
          <w:rFonts w:ascii="Cordia New" w:hAnsi="Cordia New"/>
          <w:sz w:val="32"/>
          <w:szCs w:val="32"/>
          <w:cs/>
        </w:rPr>
        <w:t xml:space="preserve"> ชิ้นงานและต้องมีลำดับการพูดนำเสนอที่ชัดเจน ตรงประเด็น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มีความเข้าใจในสิ่งที่ตนเองจะต้องนำเสนอ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มีสื่อในการนำเสนอ ตอบคำถามได้ชัดเจน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 xml:space="preserve">นักเรียนแต่ละคนนำเสนอภายในเวลา </w:t>
      </w:r>
      <w:r w:rsidRPr="001468E0">
        <w:rPr>
          <w:rFonts w:ascii="Cordia New" w:hAnsi="Cordia New"/>
          <w:sz w:val="32"/>
          <w:szCs w:val="32"/>
        </w:rPr>
        <w:t>3-5</w:t>
      </w:r>
      <w:r w:rsidRPr="001468E0">
        <w:rPr>
          <w:rFonts w:ascii="Cordia New" w:hAnsi="Cordia New"/>
          <w:sz w:val="32"/>
          <w:szCs w:val="32"/>
          <w:cs/>
        </w:rPr>
        <w:t xml:space="preserve"> นาที</w:t>
      </w:r>
    </w:p>
    <w:p w:rsidR="005D1DDE" w:rsidRPr="001468E0" w:rsidRDefault="005D1DDE" w:rsidP="009C4EDD">
      <w:pPr>
        <w:spacing w:after="0" w:line="240" w:lineRule="auto"/>
        <w:jc w:val="thaiDistribute"/>
        <w:rPr>
          <w:rFonts w:ascii="Cordia New" w:hAnsi="Cordia New"/>
          <w:b/>
          <w:bCs/>
          <w:sz w:val="32"/>
          <w:szCs w:val="32"/>
        </w:rPr>
      </w:pP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  <w:r w:rsidRPr="001468E0">
        <w:rPr>
          <w:rFonts w:ascii="Cordia New" w:hAnsi="Cordia New"/>
          <w:sz w:val="32"/>
          <w:szCs w:val="32"/>
          <w:cs/>
        </w:rPr>
        <w:t>ชิ้นงาน</w:t>
      </w:r>
      <w:r w:rsidRPr="001468E0">
        <w:rPr>
          <w:rFonts w:ascii="Cordia New" w:hAnsi="Cordia New"/>
          <w:sz w:val="32"/>
          <w:szCs w:val="32"/>
        </w:rPr>
        <w:t xml:space="preserve"> Flow Chart </w:t>
      </w:r>
      <w:r w:rsidRPr="001468E0">
        <w:rPr>
          <w:rFonts w:ascii="Cordia New" w:hAnsi="Cordia New"/>
          <w:sz w:val="32"/>
          <w:szCs w:val="32"/>
          <w:cs/>
        </w:rPr>
        <w:t xml:space="preserve">ผ่านโปรแกรม </w:t>
      </w:r>
      <w:r w:rsidRPr="001468E0">
        <w:rPr>
          <w:rFonts w:ascii="Cordia New" w:hAnsi="Cordia New"/>
          <w:sz w:val="32"/>
          <w:szCs w:val="32"/>
        </w:rPr>
        <w:t>Microsoft Excel</w:t>
      </w:r>
      <w:r w:rsidRPr="001468E0">
        <w:rPr>
          <w:rFonts w:ascii="Cordia New" w:hAnsi="Cordia New"/>
          <w:sz w:val="32"/>
          <w:szCs w:val="32"/>
          <w:cs/>
        </w:rPr>
        <w:t xml:space="preserve"> ของเด็กชายฐานธัช ติระตระกูลเสรี (พี) หัวข้อรายงานพายุและการทำราเมง งานสวยงาม สร้างสรรค์ เขียน </w:t>
      </w:r>
      <w:r w:rsidRPr="001468E0">
        <w:rPr>
          <w:rFonts w:ascii="Cordia New" w:hAnsi="Cordia New"/>
          <w:sz w:val="32"/>
          <w:szCs w:val="32"/>
        </w:rPr>
        <w:t xml:space="preserve">Flow Chart </w:t>
      </w:r>
      <w:r w:rsidRPr="001468E0">
        <w:rPr>
          <w:rFonts w:ascii="Cordia New" w:hAnsi="Cordia New"/>
          <w:sz w:val="32"/>
          <w:szCs w:val="32"/>
          <w:cs/>
        </w:rPr>
        <w:t>ได้ถูกต้องตามวิธีการ</w:t>
      </w:r>
      <w:r w:rsidRPr="001468E0">
        <w:rPr>
          <w:rFonts w:ascii="Cordia New" w:hAnsi="Cordia New"/>
          <w:sz w:val="32"/>
          <w:szCs w:val="32"/>
        </w:rPr>
        <w:t xml:space="preserve"> </w:t>
      </w:r>
      <w:r w:rsidRPr="001468E0">
        <w:rPr>
          <w:rFonts w:ascii="Cordia New" w:hAnsi="Cordia New"/>
          <w:sz w:val="32"/>
          <w:szCs w:val="32"/>
          <w:cs/>
        </w:rPr>
        <w:t>การนำเสนอและการทำงานกลุ่มสามารถนำเสนอและร่วมมือกันได้ดี</w:t>
      </w:r>
    </w:p>
    <w:p w:rsidR="005D1DDE" w:rsidRDefault="005D1DDE" w:rsidP="00784E9D">
      <w:pPr>
        <w:spacing w:after="0" w:line="240" w:lineRule="auto"/>
        <w:ind w:firstLine="720"/>
        <w:jc w:val="both"/>
        <w:rPr>
          <w:rFonts w:ascii="Cordia New" w:hAnsi="Cordia New"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264.75pt;margin-top:9pt;width:199.7pt;height:270pt;z-index:-251657216" wrapcoords="-76 0 -76 21546 21600 21546 21600 0 -76 0">
            <v:imagedata r:id="rId5" o:title=""/>
            <w10:wrap type="tight"/>
          </v:shape>
        </w:pict>
      </w:r>
      <w:r>
        <w:rPr>
          <w:noProof/>
        </w:rPr>
        <w:pict>
          <v:shape id="_x0000_s1028" type="#_x0000_t75" style="position:absolute;left:0;text-align:left;margin-left:27pt;margin-top:9pt;width:192.75pt;height:269.35pt;z-index:-251658240" wrapcoords="-75 0 -75 21547 21600 21547 21600 0 -75 0">
            <v:imagedata r:id="rId6" o:title=""/>
            <w10:wrap type="tight"/>
          </v:shape>
        </w:pict>
      </w:r>
    </w:p>
    <w:p w:rsidR="005D1DDE" w:rsidRPr="001468E0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  <w:r>
        <w:rPr>
          <w:noProof/>
        </w:rPr>
        <w:pict>
          <v:shape id="Picture 1" o:spid="_x0000_s1029" type="#_x0000_t75" style="position:absolute;left:0;text-align:left;margin-left:-54pt;margin-top:-585.35pt;width:702.7pt;height:1237.8pt;z-index:-251660288;visibility:visible;mso-wrap-distance-top:.48pt;mso-wrap-distance-bottom:.26133mm">
            <v:imagedata r:id="rId4" o:title=""/>
            <o:lock v:ext="edit" aspectratio="f"/>
          </v:shape>
        </w:pict>
      </w:r>
      <w:r w:rsidRPr="001468E0">
        <w:rPr>
          <w:rFonts w:ascii="Cordia New" w:hAnsi="Cordia New"/>
          <w:sz w:val="32"/>
          <w:szCs w:val="32"/>
          <w:cs/>
        </w:rPr>
        <w:t>ชิ้นงาน</w:t>
      </w:r>
      <w:r w:rsidRPr="001468E0">
        <w:rPr>
          <w:rFonts w:ascii="Cordia New" w:hAnsi="Cordia New"/>
          <w:sz w:val="32"/>
          <w:szCs w:val="32"/>
        </w:rPr>
        <w:t xml:space="preserve"> Flow Chart </w:t>
      </w:r>
      <w:r w:rsidRPr="001468E0">
        <w:rPr>
          <w:rFonts w:ascii="Cordia New" w:hAnsi="Cordia New"/>
          <w:sz w:val="32"/>
          <w:szCs w:val="32"/>
          <w:cs/>
        </w:rPr>
        <w:t xml:space="preserve">ผ่านโปรแกรม </w:t>
      </w:r>
      <w:r w:rsidRPr="001468E0">
        <w:rPr>
          <w:rFonts w:ascii="Cordia New" w:hAnsi="Cordia New"/>
          <w:sz w:val="32"/>
          <w:szCs w:val="32"/>
        </w:rPr>
        <w:t>Microsoft Excel</w:t>
      </w:r>
      <w:r w:rsidRPr="001468E0">
        <w:rPr>
          <w:rFonts w:ascii="Cordia New" w:hAnsi="Cordia New"/>
          <w:sz w:val="32"/>
          <w:szCs w:val="32"/>
          <w:cs/>
        </w:rPr>
        <w:t xml:space="preserve"> ของเด็กหญิง รินรดา</w:t>
      </w:r>
      <w:r w:rsidRPr="001468E0">
        <w:rPr>
          <w:rFonts w:ascii="Cordia New" w:hAnsi="Cordia New"/>
          <w:sz w:val="32"/>
          <w:szCs w:val="32"/>
          <w:cs/>
        </w:rPr>
        <w:tab/>
        <w:t>ฐิตะสมบูรณ์ (วาวา)</w:t>
      </w:r>
      <w:r w:rsidRPr="001468E0"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  <w:cs/>
        </w:rPr>
        <w:t>หัวข้อ</w:t>
      </w:r>
      <w:r w:rsidRPr="001468E0">
        <w:rPr>
          <w:rFonts w:ascii="Cordia New" w:hAnsi="Cordia New"/>
          <w:sz w:val="32"/>
          <w:szCs w:val="32"/>
          <w:cs/>
        </w:rPr>
        <w:t xml:space="preserve">พายุและการปลูกทานตะวัน งานสวยงาม สร้างสรรค์ เขียน </w:t>
      </w:r>
      <w:r w:rsidRPr="001468E0">
        <w:rPr>
          <w:rFonts w:ascii="Cordia New" w:hAnsi="Cordia New"/>
          <w:sz w:val="32"/>
          <w:szCs w:val="32"/>
        </w:rPr>
        <w:t xml:space="preserve">Flow Chart </w:t>
      </w:r>
      <w:r w:rsidRPr="001468E0">
        <w:rPr>
          <w:rFonts w:ascii="Cordia New" w:hAnsi="Cordia New"/>
          <w:sz w:val="32"/>
          <w:szCs w:val="32"/>
          <w:cs/>
        </w:rPr>
        <w:t>ได้ถูกต้องตามวิธีการ</w:t>
      </w:r>
      <w:r w:rsidRPr="001468E0">
        <w:rPr>
          <w:rFonts w:ascii="Cordia New" w:hAnsi="Cordia New"/>
          <w:sz w:val="32"/>
          <w:szCs w:val="32"/>
        </w:rPr>
        <w:t xml:space="preserve"> </w:t>
      </w: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  <w:r w:rsidRPr="001468E0">
        <w:rPr>
          <w:rFonts w:ascii="Cordia New" w:hAnsi="Cordia New"/>
          <w:sz w:val="32"/>
          <w:szCs w:val="32"/>
          <w:cs/>
        </w:rPr>
        <w:t>วิธีการนำเสนอของกลุ่มเด็กชายเอกกมล</w:t>
      </w:r>
      <w:r w:rsidRPr="001468E0">
        <w:rPr>
          <w:rFonts w:ascii="Cordia New" w:hAnsi="Cordia New"/>
          <w:sz w:val="32"/>
          <w:szCs w:val="32"/>
          <w:cs/>
        </w:rPr>
        <w:tab/>
        <w:t>ดีอยู่ (ปัน ปัน),เด็กหญิงชญาน์นันท์ ธัญอนันต์กูล (เหวิน) และเด็กหญิงปาณิศา จำปาขาว (แพร) ที่มีสื่อประกอบการนำเสนอโดยการเปิดตัวอย่างภาพยนตร์ที่เกี่ยวข้องกับชิ้นงานทำให้การนำเสนอมีความน่าสนใจมากขึ้น</w:t>
      </w:r>
    </w:p>
    <w:p w:rsidR="005D1DDE" w:rsidRPr="001468E0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b/>
          <w:bCs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สิ่งที่ได้เรียนรู้ คือ </w:t>
      </w:r>
      <w:r w:rsidRPr="001468E0">
        <w:rPr>
          <w:rFonts w:ascii="Cordia New" w:hAnsi="Cordia New"/>
          <w:sz w:val="32"/>
          <w:szCs w:val="32"/>
          <w:cs/>
        </w:rPr>
        <w:t xml:space="preserve">ชิ้นงานสะท้อนการเรียนรู้และความเข้าใจเกี่ยวกับ </w:t>
      </w:r>
      <w:r w:rsidRPr="001468E0">
        <w:rPr>
          <w:rFonts w:ascii="Cordia New" w:hAnsi="Cordia New"/>
          <w:sz w:val="32"/>
          <w:szCs w:val="32"/>
        </w:rPr>
        <w:t xml:space="preserve">Flow Chart </w:t>
      </w:r>
      <w:r w:rsidRPr="001468E0">
        <w:rPr>
          <w:rFonts w:ascii="Cordia New" w:hAnsi="Cordia New"/>
          <w:sz w:val="32"/>
          <w:szCs w:val="32"/>
          <w:cs/>
        </w:rPr>
        <w:t>ของนักเรียนแต่ละคนและมีความเป็นเอกลักษณ์เฉพาะ หัวข้อของชิ้นงานทำให้เห็นความชอบและความสนใจของนักเรียนที่หลากหลาย</w:t>
      </w:r>
    </w:p>
    <w:p w:rsidR="005D1DDE" w:rsidRPr="001468E0" w:rsidRDefault="005D1DDE" w:rsidP="009C4EDD">
      <w:pPr>
        <w:spacing w:after="0" w:line="240" w:lineRule="auto"/>
        <w:jc w:val="thaiDistribute"/>
        <w:rPr>
          <w:rFonts w:ascii="Cordia New" w:hAnsi="Cordia New"/>
          <w:sz w:val="32"/>
          <w:szCs w:val="32"/>
          <w:cs/>
        </w:rPr>
      </w:pPr>
      <w:r w:rsidRPr="001468E0">
        <w:rPr>
          <w:rFonts w:ascii="Cordia New" w:hAnsi="Cordia New"/>
          <w:sz w:val="32"/>
          <w:szCs w:val="32"/>
          <w:cs/>
        </w:rPr>
        <w:t>เมื่อมีการรวมกลุ่มนักเรียนสามารถนำเสนองานในรูปแบบที่หลากหลายและมีสื่ออื่นๆประกอบการนำเสนอเพิ่มเติม</w:t>
      </w:r>
      <w:r>
        <w:rPr>
          <w:rFonts w:ascii="Cordia New" w:hAnsi="Cordia New"/>
          <w:sz w:val="32"/>
          <w:szCs w:val="32"/>
          <w:cs/>
        </w:rPr>
        <w:t xml:space="preserve">และมีการคิดผัง </w:t>
      </w:r>
      <w:r>
        <w:rPr>
          <w:rFonts w:ascii="Cordia New" w:hAnsi="Cordia New"/>
          <w:sz w:val="32"/>
          <w:szCs w:val="32"/>
        </w:rPr>
        <w:t xml:space="preserve">Flow Chart </w:t>
      </w:r>
      <w:r>
        <w:rPr>
          <w:rFonts w:ascii="Cordia New" w:hAnsi="Cordia New"/>
          <w:sz w:val="32"/>
          <w:szCs w:val="32"/>
          <w:cs/>
        </w:rPr>
        <w:t>ของกลุ่มเพิ่มเติม</w:t>
      </w:r>
      <w:r w:rsidRPr="001468E0">
        <w:rPr>
          <w:rFonts w:ascii="Cordia New" w:hAnsi="Cordia New"/>
          <w:sz w:val="32"/>
          <w:szCs w:val="32"/>
          <w:cs/>
        </w:rPr>
        <w:t xml:space="preserve"> นักเรียน</w:t>
      </w:r>
      <w:r>
        <w:rPr>
          <w:rFonts w:ascii="Cordia New" w:hAnsi="Cordia New"/>
          <w:sz w:val="32"/>
          <w:szCs w:val="32"/>
          <w:cs/>
        </w:rPr>
        <w:t>หลายๆคน</w:t>
      </w:r>
      <w:r w:rsidRPr="001468E0">
        <w:rPr>
          <w:rFonts w:ascii="Cordia New" w:hAnsi="Cordia New"/>
          <w:sz w:val="32"/>
          <w:szCs w:val="32"/>
          <w:cs/>
        </w:rPr>
        <w:t xml:space="preserve">สามารถเขียนผังงาน </w:t>
      </w:r>
      <w:r w:rsidRPr="001468E0">
        <w:rPr>
          <w:rFonts w:ascii="Cordia New" w:hAnsi="Cordia New"/>
          <w:sz w:val="32"/>
          <w:szCs w:val="32"/>
        </w:rPr>
        <w:t xml:space="preserve">Flow Chart </w:t>
      </w:r>
      <w:r w:rsidRPr="001468E0">
        <w:rPr>
          <w:rFonts w:ascii="Cordia New" w:hAnsi="Cordia New"/>
          <w:sz w:val="32"/>
          <w:szCs w:val="32"/>
          <w:cs/>
        </w:rPr>
        <w:t>ได้ละเอียดและซับซ้อน</w:t>
      </w: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ปัจจัยที่ทำให้ประสบผลสำเร็จ คือ </w:t>
      </w:r>
      <w:r w:rsidRPr="001468E0">
        <w:rPr>
          <w:rFonts w:ascii="Cordia New" w:hAnsi="Cordia New"/>
          <w:sz w:val="32"/>
          <w:szCs w:val="32"/>
          <w:cs/>
        </w:rPr>
        <w:t>การร้อยเรียงเรื่องราวและการเตรียมความพร้อมต่างๆก่อนที่นักเรียนจะทำชิ้นงาน จากการเรียนและทำกิจกรรมตั้งแต่สัปดาห์ที่</w:t>
      </w:r>
      <w:r w:rsidRPr="001468E0">
        <w:rPr>
          <w:rFonts w:ascii="Cordia New" w:hAnsi="Cordia New"/>
          <w:sz w:val="32"/>
          <w:szCs w:val="32"/>
        </w:rPr>
        <w:t>1 -</w:t>
      </w:r>
      <w:r w:rsidRPr="001468E0">
        <w:rPr>
          <w:rFonts w:ascii="Cordia New" w:hAnsi="Cordia New"/>
          <w:sz w:val="32"/>
          <w:szCs w:val="32"/>
          <w:cs/>
        </w:rPr>
        <w:t xml:space="preserve"> สัปดาห์ที่ </w:t>
      </w:r>
      <w:r w:rsidRPr="001468E0">
        <w:rPr>
          <w:rFonts w:ascii="Cordia New" w:hAnsi="Cordia New"/>
          <w:sz w:val="32"/>
          <w:szCs w:val="32"/>
        </w:rPr>
        <w:t>3</w:t>
      </w: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การบอกเงื่อนไขที่ชัดเจนของการทำชิ้นงานและการย่อยขั้นตอนของการทำงานในแต่ละสัปดาห์ก่อนที่จะนำเสนอในสัปดาห์ที่ </w:t>
      </w:r>
      <w:r>
        <w:rPr>
          <w:rFonts w:ascii="Cordia New" w:hAnsi="Cordia New"/>
          <w:sz w:val="32"/>
          <w:szCs w:val="32"/>
        </w:rPr>
        <w:t>8</w:t>
      </w: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หัวข้อของการทำงานที่ใกล้ตัวนักเรียนและเป็นเรื่องที่นักเรียนสนใจ การรวมกลุ่มกันทำงานในเงื่อนไขที่ใกล้เคียงกัน และการนำเสนอที่สามารถนำเสนอในรูปแบบที่กลุ่มตกลงกันได้</w:t>
      </w:r>
    </w:p>
    <w:p w:rsidR="005D1DDE" w:rsidRPr="001468E0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การตรวจงานตัวร่างงานและการแนะนำเพิ่มเติมงานก่อนที่นักเรียนจะลงมือทำชิ้นงานในโปรแกรม </w:t>
      </w:r>
      <w:r>
        <w:rPr>
          <w:rFonts w:ascii="Cordia New" w:hAnsi="Cordia New"/>
          <w:sz w:val="32"/>
          <w:szCs w:val="32"/>
        </w:rPr>
        <w:t>Microsoft Excel</w:t>
      </w: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2"/>
          <w:szCs w:val="32"/>
        </w:rPr>
      </w:pPr>
    </w:p>
    <w:p w:rsidR="005D1DDE" w:rsidRDefault="005D1DDE" w:rsidP="009C4EDD">
      <w:pPr>
        <w:spacing w:after="0" w:line="240" w:lineRule="auto"/>
        <w:ind w:firstLine="720"/>
        <w:jc w:val="thaiDistribute"/>
        <w:rPr>
          <w:rFonts w:ascii="Cordia New" w:hAnsi="Cordia New"/>
          <w:sz w:val="34"/>
          <w:szCs w:val="34"/>
        </w:rPr>
      </w:pPr>
      <w:r>
        <w:rPr>
          <w:rFonts w:ascii="Cordia New" w:hAnsi="Cordia New"/>
          <w:sz w:val="32"/>
          <w:szCs w:val="32"/>
          <w:cs/>
        </w:rPr>
        <w:t xml:space="preserve">ประเด็นที่จะนำไปพัฒนาต่อ คือ </w:t>
      </w:r>
      <w:r w:rsidRPr="00C64F2A">
        <w:rPr>
          <w:rFonts w:ascii="Cordia New" w:hAnsi="Cordia New"/>
          <w:sz w:val="32"/>
          <w:szCs w:val="32"/>
          <w:cs/>
        </w:rPr>
        <w:t xml:space="preserve">การเพิ่มช่วงเวลาในการลงมือสร้างสรรค์งานเพื่อจัดแสดงเป็นนิทรรศการเพื่อการแลกเปลี่ยนเรียนรู้ที่มากกว่าแค่ในห้องของตนเอง </w:t>
      </w:r>
    </w:p>
    <w:p w:rsidR="005D1DDE" w:rsidRPr="00784E9D" w:rsidRDefault="005D1DDE" w:rsidP="009C4EDD">
      <w:pPr>
        <w:ind w:firstLine="720"/>
        <w:jc w:val="thaiDistribute"/>
        <w:rPr>
          <w:rFonts w:ascii="Cordia New" w:hAnsi="Cordia New"/>
          <w:sz w:val="34"/>
          <w:szCs w:val="34"/>
        </w:rPr>
      </w:pPr>
      <w:r>
        <w:rPr>
          <w:rFonts w:ascii="Cordia New" w:hAnsi="Cordia New"/>
          <w:sz w:val="34"/>
          <w:szCs w:val="34"/>
          <w:cs/>
        </w:rPr>
        <w:t xml:space="preserve">  </w:t>
      </w:r>
    </w:p>
    <w:sectPr w:rsidR="005D1DDE" w:rsidRPr="00784E9D" w:rsidSect="00547329">
      <w:pgSz w:w="11906" w:h="16838"/>
      <w:pgMar w:top="709" w:right="1106" w:bottom="142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stylePaneFormatFilter w:val="3F01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269B9"/>
    <w:rsid w:val="000668A5"/>
    <w:rsid w:val="000935E6"/>
    <w:rsid w:val="00133A20"/>
    <w:rsid w:val="001468E0"/>
    <w:rsid w:val="00161426"/>
    <w:rsid w:val="001871A5"/>
    <w:rsid w:val="00257BBD"/>
    <w:rsid w:val="00373BA4"/>
    <w:rsid w:val="00387D12"/>
    <w:rsid w:val="00402584"/>
    <w:rsid w:val="00457F88"/>
    <w:rsid w:val="004718FB"/>
    <w:rsid w:val="00547329"/>
    <w:rsid w:val="005A618D"/>
    <w:rsid w:val="005D1DDE"/>
    <w:rsid w:val="006269B9"/>
    <w:rsid w:val="00784E9D"/>
    <w:rsid w:val="00820F70"/>
    <w:rsid w:val="0085380E"/>
    <w:rsid w:val="009C4EDD"/>
    <w:rsid w:val="00AD0066"/>
    <w:rsid w:val="00B95073"/>
    <w:rsid w:val="00C41BD4"/>
    <w:rsid w:val="00C64F2A"/>
    <w:rsid w:val="00CC7D46"/>
    <w:rsid w:val="00F72E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269B9"/>
    <w:pPr>
      <w:spacing w:after="200" w:line="276" w:lineRule="auto"/>
    </w:pPr>
    <w:rPr>
      <w:rFonts w:ascii="Calibri" w:hAnsi="Calibri" w:cs="Cordia New"/>
      <w:sz w:val="22"/>
      <w:szCs w:val="28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1</Pages>
  <Words>616</Words>
  <Characters>3516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เรื่องราวสร้างคน  คำต่อคำ  ดอกต่อดอก  ใจถึงใจ</dc:title>
  <dc:subject/>
  <dc:creator>suthana_s</dc:creator>
  <cp:keywords/>
  <dc:description/>
  <cp:lastModifiedBy>nattip_v</cp:lastModifiedBy>
  <cp:revision>2</cp:revision>
  <cp:lastPrinted>2011-10-13T08:38:00Z</cp:lastPrinted>
  <dcterms:created xsi:type="dcterms:W3CDTF">2011-10-15T04:46:00Z</dcterms:created>
  <dcterms:modified xsi:type="dcterms:W3CDTF">2011-10-15T04:46:00Z</dcterms:modified>
</cp:coreProperties>
</file>