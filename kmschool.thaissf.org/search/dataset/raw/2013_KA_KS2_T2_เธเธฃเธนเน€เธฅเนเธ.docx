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8C7" w:rsidRPr="00D6643C" w:rsidRDefault="00C838C7" w:rsidP="00185D16">
      <w:pPr>
        <w:jc w:val="center"/>
        <w:rPr>
          <w:rFonts w:ascii="Tahoma" w:hAnsi="Tahoma" w:cs="Tahoma"/>
          <w:b/>
          <w:bCs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08.25pt;margin-top:-15pt;width:150.1pt;height:200.5pt;z-index:251658240">
            <v:imagedata r:id="rId5" o:title=""/>
            <w10:wrap type="square"/>
          </v:shape>
        </w:pict>
      </w:r>
    </w:p>
    <w:p w:rsidR="00C838C7" w:rsidRPr="00D6643C" w:rsidRDefault="00C838C7" w:rsidP="00F1724C">
      <w:pPr>
        <w:jc w:val="right"/>
        <w:rPr>
          <w:rFonts w:ascii="Tahoma" w:hAnsi="Tahoma" w:cs="Tahoma"/>
          <w:b/>
          <w:bCs/>
          <w:sz w:val="48"/>
          <w:szCs w:val="48"/>
        </w:rPr>
      </w:pPr>
      <w:r w:rsidRPr="00D6643C">
        <w:rPr>
          <w:rFonts w:ascii="Tahoma" w:hAnsi="Tahoma" w:cs="Tahoma"/>
          <w:b/>
          <w:bCs/>
          <w:sz w:val="48"/>
          <w:szCs w:val="48"/>
          <w:cs/>
        </w:rPr>
        <w:t>ผลที่เกินคาด</w:t>
      </w:r>
    </w:p>
    <w:p w:rsidR="00C838C7" w:rsidRPr="00D6643C" w:rsidRDefault="00C838C7" w:rsidP="00F1724C">
      <w:pPr>
        <w:jc w:val="right"/>
        <w:rPr>
          <w:rFonts w:ascii="Tahoma" w:hAnsi="Tahoma" w:cs="Tahoma"/>
          <w:b/>
          <w:bCs/>
          <w:sz w:val="48"/>
          <w:szCs w:val="48"/>
        </w:rPr>
      </w:pPr>
    </w:p>
    <w:p w:rsidR="00C838C7" w:rsidRPr="00D6643C" w:rsidRDefault="00C838C7" w:rsidP="00F1724C">
      <w:pPr>
        <w:jc w:val="right"/>
        <w:rPr>
          <w:rFonts w:ascii="Tahoma" w:hAnsi="Tahoma" w:cs="Tahoma"/>
          <w:b/>
          <w:bCs/>
          <w:sz w:val="32"/>
          <w:szCs w:val="32"/>
          <w:cs/>
        </w:rPr>
      </w:pPr>
      <w:r w:rsidRPr="00D6643C">
        <w:rPr>
          <w:rFonts w:ascii="Tahoma" w:hAnsi="Tahoma" w:cs="Tahoma"/>
          <w:b/>
          <w:bCs/>
          <w:sz w:val="32"/>
          <w:szCs w:val="32"/>
          <w:cs/>
        </w:rPr>
        <w:t>ณัฐทิพย์  วิทยาภรณ์ (ครูเล็ก)</w:t>
      </w:r>
    </w:p>
    <w:p w:rsidR="00C838C7" w:rsidRPr="00D6643C" w:rsidRDefault="00C838C7" w:rsidP="00185D16">
      <w:pPr>
        <w:jc w:val="center"/>
        <w:rPr>
          <w:rFonts w:ascii="Tahoma" w:hAnsi="Tahoma" w:cs="Tahoma"/>
          <w:sz w:val="48"/>
          <w:szCs w:val="48"/>
        </w:rPr>
      </w:pPr>
    </w:p>
    <w:p w:rsidR="00C838C7" w:rsidRDefault="00C838C7" w:rsidP="00185D16">
      <w:pPr>
        <w:jc w:val="center"/>
        <w:rPr>
          <w:rFonts w:ascii="Tahoma" w:hAnsi="Tahoma" w:cs="Tahoma"/>
          <w:szCs w:val="24"/>
        </w:rPr>
      </w:pPr>
    </w:p>
    <w:p w:rsidR="00C838C7" w:rsidRDefault="00C838C7" w:rsidP="00185D16">
      <w:pPr>
        <w:jc w:val="center"/>
        <w:rPr>
          <w:rFonts w:ascii="Tahoma" w:hAnsi="Tahoma" w:cs="Tahoma"/>
          <w:szCs w:val="24"/>
        </w:rPr>
      </w:pPr>
    </w:p>
    <w:p w:rsidR="00C838C7" w:rsidRDefault="00C838C7" w:rsidP="00185D16">
      <w:pPr>
        <w:jc w:val="center"/>
        <w:rPr>
          <w:rFonts w:ascii="Tahoma" w:hAnsi="Tahoma" w:cs="Tahoma"/>
          <w:szCs w:val="24"/>
        </w:rPr>
      </w:pPr>
    </w:p>
    <w:p w:rsidR="00C838C7" w:rsidRDefault="00C838C7" w:rsidP="00185D16">
      <w:pPr>
        <w:jc w:val="center"/>
        <w:rPr>
          <w:rFonts w:ascii="Tahoma" w:hAnsi="Tahoma" w:cs="Tahoma"/>
          <w:szCs w:val="24"/>
        </w:rPr>
      </w:pPr>
    </w:p>
    <w:p w:rsidR="00C838C7" w:rsidRDefault="00C838C7" w:rsidP="00185D16">
      <w:pPr>
        <w:jc w:val="center"/>
        <w:rPr>
          <w:rFonts w:ascii="Tahoma" w:hAnsi="Tahoma" w:cs="Tahoma"/>
          <w:szCs w:val="24"/>
        </w:rPr>
      </w:pPr>
    </w:p>
    <w:p w:rsidR="00C838C7" w:rsidRPr="00D6643C" w:rsidRDefault="00C838C7" w:rsidP="00C10BE0">
      <w:pPr>
        <w:jc w:val="thaiDistribute"/>
        <w:rPr>
          <w:rFonts w:ascii="Tahoma" w:hAnsi="Tahoma" w:cs="Tahoma"/>
          <w:szCs w:val="24"/>
        </w:rPr>
      </w:pPr>
    </w:p>
    <w:p w:rsidR="00C838C7" w:rsidRPr="00D6643C" w:rsidRDefault="00C838C7" w:rsidP="00D6643C">
      <w:pPr>
        <w:spacing w:line="360" w:lineRule="auto"/>
        <w:jc w:val="thaiDistribute"/>
        <w:rPr>
          <w:rFonts w:ascii="Tahoma" w:hAnsi="Tahoma" w:cs="Tahoma"/>
          <w:color w:val="262626"/>
          <w:szCs w:val="24"/>
        </w:rPr>
      </w:pPr>
      <w:r w:rsidRPr="00D6643C">
        <w:rPr>
          <w:rFonts w:ascii="Tahoma" w:hAnsi="Tahoma" w:cs="Tahoma"/>
          <w:szCs w:val="24"/>
          <w:cs/>
        </w:rPr>
        <w:tab/>
      </w:r>
      <w:r w:rsidRPr="00D6643C">
        <w:rPr>
          <w:rFonts w:ascii="Tahoma" w:hAnsi="Tahoma" w:cs="Tahoma"/>
          <w:color w:val="262626"/>
          <w:szCs w:val="24"/>
          <w:cs/>
        </w:rPr>
        <w:t xml:space="preserve">หลังจากที่ได้ทำ </w:t>
      </w:r>
      <w:r w:rsidRPr="00D6643C">
        <w:rPr>
          <w:rFonts w:ascii="Tahoma" w:hAnsi="Tahoma" w:cs="Tahoma"/>
          <w:color w:val="262626"/>
          <w:szCs w:val="24"/>
        </w:rPr>
        <w:t xml:space="preserve">KM </w:t>
      </w:r>
      <w:r w:rsidRPr="00D6643C">
        <w:rPr>
          <w:rFonts w:ascii="Tahoma" w:hAnsi="Tahoma" w:cs="Tahoma"/>
          <w:color w:val="262626"/>
          <w:szCs w:val="24"/>
          <w:cs/>
        </w:rPr>
        <w:t xml:space="preserve">กับระดับชั้น ๕ มาสักระยะ ฉันก็พบว่า การติดตามงานค้างต่างๆ เป็นเรื่องลำบากใจของคุณครูมาก อีกทั้งในเร็ววันนี้ คุณครูกำลังจะพาเด็กๆ ไปเรียนรู้ภาคสนาม คุณครูเริ่มกังวลใจแล้วว่า ถ้าเด็กคนไหนที่ไม่ชอบบันทึกความรู้ จะทำให้เมื่อกลับมาจากภาคสนามก็ต้องมาเก็บงานสมุดภาคสนามอีก </w:t>
      </w:r>
    </w:p>
    <w:p w:rsidR="00C838C7" w:rsidRPr="00D6643C" w:rsidRDefault="00C838C7" w:rsidP="00D6643C">
      <w:pPr>
        <w:spacing w:line="360" w:lineRule="auto"/>
        <w:jc w:val="thaiDistribute"/>
        <w:rPr>
          <w:rFonts w:ascii="Tahoma" w:hAnsi="Tahoma" w:cs="Tahoma"/>
          <w:color w:val="262626"/>
          <w:szCs w:val="24"/>
        </w:rPr>
      </w:pPr>
    </w:p>
    <w:p w:rsidR="00C838C7" w:rsidRPr="00D6643C" w:rsidRDefault="00C838C7" w:rsidP="00D6643C">
      <w:pPr>
        <w:spacing w:line="360" w:lineRule="auto"/>
        <w:jc w:val="thaiDistribute"/>
        <w:rPr>
          <w:rFonts w:ascii="Tahoma" w:hAnsi="Tahoma" w:cs="Tahoma"/>
          <w:color w:val="262626"/>
          <w:szCs w:val="24"/>
        </w:rPr>
      </w:pPr>
      <w:r w:rsidRPr="00D6643C">
        <w:rPr>
          <w:rFonts w:ascii="Tahoma" w:hAnsi="Tahoma" w:cs="Tahoma"/>
          <w:color w:val="262626"/>
          <w:szCs w:val="24"/>
          <w:cs/>
        </w:rPr>
        <w:tab/>
        <w:t xml:space="preserve">ฉันเมื่อได้ฟังดังนั้น ก็นำเรื่องนี้มาคิดทบทวน รวมถึงได้พูดคุยปรึกษากับคุณครูใหม่ </w:t>
      </w:r>
      <w:r w:rsidRPr="00D6643C">
        <w:rPr>
          <w:rFonts w:ascii="Tahoma" w:hAnsi="Tahoma" w:cs="Tahoma"/>
          <w:color w:val="262626"/>
          <w:szCs w:val="24"/>
        </w:rPr>
        <w:t xml:space="preserve">– </w:t>
      </w:r>
      <w:r w:rsidRPr="00D6643C">
        <w:rPr>
          <w:rFonts w:ascii="Tahoma" w:hAnsi="Tahoma" w:cs="Tahoma"/>
          <w:color w:val="262626"/>
          <w:szCs w:val="24"/>
          <w:cs/>
        </w:rPr>
        <w:t xml:space="preserve">วิมลศรี จึงเกิดความคิดดีๆ ที่จะนำกระบวนการ </w:t>
      </w:r>
      <w:r w:rsidRPr="00D6643C">
        <w:rPr>
          <w:rFonts w:ascii="Tahoma" w:hAnsi="Tahoma" w:cs="Tahoma"/>
          <w:color w:val="262626"/>
          <w:szCs w:val="24"/>
        </w:rPr>
        <w:t xml:space="preserve">KM </w:t>
      </w:r>
      <w:r w:rsidRPr="00D6643C">
        <w:rPr>
          <w:rFonts w:ascii="Tahoma" w:hAnsi="Tahoma" w:cs="Tahoma"/>
          <w:color w:val="262626"/>
          <w:szCs w:val="24"/>
          <w:cs/>
        </w:rPr>
        <w:t xml:space="preserve">ไปปรับใช้กับเด็กๆ ในช่วงภาคสนาม เพื่อช่วยให้เด็กๆ ได้บันทึกความรู้อย่างครบถ้วน อีกทั้งยังช่วยคุณครูลดภาระงานในการติดตามงานเด็กๆ ด้วย </w:t>
      </w:r>
    </w:p>
    <w:p w:rsidR="00C838C7" w:rsidRDefault="00C838C7" w:rsidP="00C10BE0">
      <w:pPr>
        <w:jc w:val="thaiDistribute"/>
        <w:rPr>
          <w:rFonts w:ascii="Cordia New" w:hAnsi="Cordia New" w:cs="Cordia New"/>
          <w:sz w:val="32"/>
          <w:szCs w:val="32"/>
        </w:rPr>
      </w:pPr>
    </w:p>
    <w:p w:rsidR="00C838C7" w:rsidRPr="000B033A" w:rsidRDefault="00C838C7" w:rsidP="000B033A">
      <w:pPr>
        <w:spacing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</w:rPr>
        <w:t xml:space="preserve">KM </w:t>
      </w:r>
      <w:r w:rsidRPr="000B033A">
        <w:rPr>
          <w:rFonts w:ascii="Tahoma" w:hAnsi="Tahoma" w:cs="Tahoma"/>
          <w:b/>
          <w:bCs/>
          <w:color w:val="333333"/>
          <w:sz w:val="28"/>
          <w:cs/>
        </w:rPr>
        <w:t>ในงานภาคสนาม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ในระหว่างการประชุมวางแผนกิจกรรมภาคสนาม เรื่อง </w:t>
      </w:r>
      <w:r w:rsidRPr="000B033A">
        <w:rPr>
          <w:rFonts w:ascii="Tahoma" w:hAnsi="Tahoma" w:cs="Tahoma"/>
          <w:color w:val="333333"/>
          <w:sz w:val="28"/>
          <w:szCs w:val="24"/>
        </w:rPr>
        <w:t>“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เกษตรรักดิน</w:t>
      </w:r>
      <w:r w:rsidRPr="000B033A">
        <w:rPr>
          <w:rFonts w:ascii="Tahoma" w:hAnsi="Tahoma" w:cs="Tahoma"/>
          <w:color w:val="333333"/>
          <w:sz w:val="28"/>
          <w:szCs w:val="24"/>
        </w:rPr>
        <w:t>”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ที่มีเป้าหมายให้นักเรียนได้ศึกษาลักษณะดินต้นน้ำ กลางน้ำ และปลายน้ำ รวมถึงการสัมภาษณ์ปราชญ์ชาวบ้านที่ทำการเกษตรในรูปแบบที่มุ่งไปสู่การใช้พื้นดินอย่างยั่งยืน ฉันได้นำเสนอและแลกเปลี่ยนแนวคิดกับคุณครูชั้น ๕ ในการนำกระบวนการ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มาใช้ประมวลความรู้ในคืนวันแรกของการออกภาคสนาม เพื่อเก็บความรู้ด้วยการแลกเปลี่ยนข้อมูลความรู้ที่ได้จากปราชญ์ชาวบ้านรวมถึงการทดสอบดินในพื้นที่ต่างๆ 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Angsana New" w:hAnsi="Angsana New"/>
          <w:color w:val="333333"/>
          <w:sz w:val="28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>กระบวนการแลกเปลี่ยนเรียนรู้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ในวันพฤหัสบดีที่ ๕ กันยายน ๒๕๕๖ เวลา ๒๐.๐๐ น. ณ ลาวัลย์ รีสอร์ท </w:t>
      </w:r>
      <w:r w:rsidRPr="000B033A">
        <w:rPr>
          <w:rFonts w:ascii="Tahoma" w:hAnsi="Tahoma" w:cs="Tahoma"/>
          <w:color w:val="333333"/>
          <w:sz w:val="28"/>
          <w:szCs w:val="24"/>
        </w:rPr>
        <w:t> 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อ.แก่งกระจาน จ.เพชรบุรี เป็นช่วงเวลาในการทำกิจกรรม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ฉันรวมเด็กๆ ทั้งหมดด้วยการปรับมือ ๗ จังหวะ เพื่อเรียกสติให้มีความพร้อมก่อนทำกิจกรรม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cs/>
        </w:rPr>
        <w:t>ฉันเริ่มกิจกรรมด้วยการให้ทุกคนเลือกปราชญ์ชาวบ้านที่ทุกคนไปพบและสัมภาษณ์มาในวันนี้มาคนละ</w:t>
      </w:r>
      <w:r w:rsidRPr="000B033A">
        <w:rPr>
          <w:rFonts w:ascii="Tahoma" w:hAnsi="Tahoma" w:cs="Tahoma"/>
          <w:color w:val="333333"/>
          <w:sz w:val="28"/>
        </w:rPr>
        <w:t xml:space="preserve"> </w:t>
      </w:r>
      <w:r w:rsidRPr="000B033A">
        <w:rPr>
          <w:rFonts w:ascii="Tahoma" w:hAnsi="Tahoma" w:cs="Tahoma"/>
          <w:color w:val="333333"/>
          <w:sz w:val="28"/>
          <w:cs/>
        </w:rPr>
        <w:t>๑ ท่านจาก ๓ ท่าน</w:t>
      </w:r>
      <w:r w:rsidRPr="000B033A">
        <w:rPr>
          <w:rFonts w:ascii="Tahoma" w:hAnsi="Tahoma" w:cs="Tahoma"/>
          <w:color w:val="333333"/>
          <w:sz w:val="28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หลังจากเลือกแล้ว ก็ยังมีสมาชิกบางคนที่ยังไม่รู้ว่าตนเองจะเลือกปราชญ์ชาวบ้านท่านใด ฉันจึงให้ตรวจดูสมุดภาคสนามของตนเอง เพื่อตรวจหาว่าพวกเขายังมีข้อมูลของปราชญ์ชาวบ้านท่านไหนยังมีข้อมูลน้อยและอยากได้ข้อมูลเพิ่มเติมจากเพื่อน ด้วยเงื่อนไขนี้ฉันจึงได้สมาชิกมาอีก ๓ กลุ่ม 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ต่อจากนั้น ฉันจึงนำกลุ่มเด็กที่สนใจในปราชญ์ชาวบ้านมารวมกับกลุ่มเด็กที่ยังมีข้อมูลของปราชญ์ชาวบ้านท่านนั้นน้อยอยู่มารวมกัน สุดท้ายแล้วก็มีกลุ่มแลกเปลี่ยนเรียนรู้ทั้งหมด ๖ กลุ่ม ต่อจากนั้นก็ให้คุณครูเข้ามาอยู่ประจำกลุ่มเพื่อทำหน้าที่เป็นคุณอำนวย แต่ละกลุ่มจะมี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Talking stick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ให้คนที่พร้อมจะพูด ถือไว้ในมือ ส่วนคนที่ไม่มี </w:t>
      </w:r>
      <w:r>
        <w:rPr>
          <w:rFonts w:ascii="Tahoma" w:hAnsi="Tahoma" w:cs="Tahoma"/>
          <w:color w:val="333333"/>
          <w:sz w:val="28"/>
          <w:szCs w:val="24"/>
        </w:rPr>
        <w:t>T</w:t>
      </w:r>
      <w:r w:rsidRPr="000B033A">
        <w:rPr>
          <w:rFonts w:ascii="Tahoma" w:hAnsi="Tahoma" w:cs="Tahoma"/>
          <w:color w:val="333333"/>
          <w:sz w:val="28"/>
          <w:szCs w:val="24"/>
        </w:rPr>
        <w:t>alking stick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ก็ต้องตั้งใจฟังในสิ่งที่เพื่อนแลกเปลี่ยน และจดบันทึกเรื่องราวที่ได้ฟังลงจากเพื่อนในสมุดภาคสนาม กติกานี้ช่วยให้ผู้เรียนจดจ่ออยู่กับเรื่องราว และพร้อมเรียนรู้มากขึ้นมาก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นอกจากนั้น ยังให้โอกาสเด็กๆ ที่ไม่ค่อยมีข้อมูลได้เลือกถามข้อมูลด้วยการเลือกถามเพื่อนคนไหนก็ได้ สิ่งที่ฉันสังเกตพบคือ เด็กๆ ที่ไม่มีข้อมูลดูจะกระตือรือร้นที่จะถามเป็นพิเศษ เพราะสิ่งที่เพื่อนตอบมาเขาสามารถจดบันทึกลงในสมุดภาคสนาม เพื่อให้สมุดภาคสนามมีข้อมูลที่ครบถ้วนขึ้น บางครั้งที่ตนเองจดไม่ทันก็บอกให้เพื่อนรอ ซึ่งเพื่อนๆ ส่วนใหญ่ก็จะรอให้จดเสร็จ แล้วจึงแลกเปลี่ยนกันต่อไป 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>ผลที่เกินคาด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จากกิจกรรม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นี้ ฉันยังพบอีกว่า เด็กบางคนในตอนแรกไม่มีข้อมูลเลย หน้ากระดาษว่างเปล่า แต่หลังจบกิจกรรม เขามีข้อมูลมากขึ้น ส่วนเด็กบางคนแลกเปลี่ยนข้อมูลได้ดีมาก ทั้งๆ ที่ในสมุดภาคสนามไม่มีข้อมูลเลย ทำให้ฉันรู้ว่า เด็กกลุ่มนี้เรียนรู้ด้วยการฟังและการพูด ไม่ถนัดในการเขียนบันทึก แต่กิจกรรมนี้ก็ช่วยทำให้เด็กกลุ่มนี้เขียนบันทึกได้มากขึ้นเช่นกัน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ดังนั้น ฉันจึงคิดว่ากิจกรรม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นี้ ก็ถือเป็นตัวช่วยให้เด็กๆ ไม่ต้องกลับไปติดตามงานค้างหลังจากจบภาคสนามเพราะพวกเขาสามารถจัดการกับความรู้ที่กระจัดกระจายอยู่แล้ว ที่สำคัญทำให้คุณครูได้เห็นการแลกเปลี่ยนเรียนรู้อย่างตั้งใจ แต่มีบรรยากาศที่ผ่อนคลายของเด็กๆ ทุกคน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หลังจากจบกิจกรรม ในเวลา ๒๒.๐๐ น. คระคุณครูชั้น ๕ มารวมตัวกันเพื่อทำ </w:t>
      </w:r>
      <w:r w:rsidRPr="000B033A">
        <w:rPr>
          <w:rFonts w:ascii="Tahoma" w:hAnsi="Tahoma" w:cs="Tahoma"/>
          <w:color w:val="333333"/>
          <w:sz w:val="28"/>
          <w:szCs w:val="24"/>
        </w:rPr>
        <w:t>AAR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(</w:t>
      </w:r>
      <w:r w:rsidRPr="000B033A">
        <w:rPr>
          <w:rFonts w:ascii="Tahoma" w:hAnsi="Tahoma" w:cs="Tahoma"/>
          <w:color w:val="333333"/>
          <w:sz w:val="28"/>
          <w:szCs w:val="24"/>
        </w:rPr>
        <w:t>After Action Review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) ของภาคสนามในวันแรก คำถามที่ฉันตั้งไว้กับคุณครูทุกคน คือ อะไรที่เกินกว่าเป้าหมายที่ตั้งไว้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?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อะไรที่ต่ำกว่าเป้าหมายที่ตั้งไว้</w:t>
      </w:r>
      <w:r w:rsidRPr="000B033A">
        <w:rPr>
          <w:rFonts w:ascii="Tahoma" w:hAnsi="Tahoma" w:cs="Tahoma"/>
          <w:color w:val="333333"/>
          <w:sz w:val="28"/>
          <w:szCs w:val="24"/>
        </w:rPr>
        <w:t>?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>ครูเรียนรู้การเรียนรู้ของเด็ก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>คุณครู ๗ ใน ๘ คน สะท้อนตรงกันว่า</w:t>
      </w:r>
      <w:r w:rsidRPr="000B033A">
        <w:rPr>
          <w:rFonts w:ascii="Tahoma" w:hAnsi="Tahoma" w:cs="Tahoma"/>
          <w:i/>
          <w:iCs/>
          <w:color w:val="333333"/>
          <w:sz w:val="28"/>
          <w:cs/>
        </w:rPr>
        <w:t xml:space="preserve"> กิจกรรม </w:t>
      </w:r>
      <w:r w:rsidRPr="000B033A">
        <w:rPr>
          <w:rFonts w:ascii="Tahoma" w:hAnsi="Tahoma" w:cs="Tahoma"/>
          <w:i/>
          <w:iCs/>
          <w:color w:val="333333"/>
          <w:sz w:val="28"/>
        </w:rPr>
        <w:t>“KM”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ที่ให้เด็กๆ แลกเปลี่ยนสิ่งที่ได้เรียนรู้นั้น ได้ผลเกินกว่าเป้าหมายที่ตั้งไว้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 xml:space="preserve">คุณครูเปี๊ยก </w:t>
      </w:r>
      <w:r w:rsidRPr="000B033A">
        <w:rPr>
          <w:rFonts w:ascii="Tahoma" w:hAnsi="Tahoma" w:cs="Tahoma"/>
          <w:b/>
          <w:bCs/>
          <w:color w:val="333333"/>
          <w:sz w:val="28"/>
        </w:rPr>
        <w:t xml:space="preserve">- </w:t>
      </w:r>
      <w:r w:rsidRPr="000B033A">
        <w:rPr>
          <w:rFonts w:ascii="Tahoma" w:hAnsi="Tahoma" w:cs="Tahoma"/>
          <w:b/>
          <w:bCs/>
          <w:color w:val="333333"/>
          <w:sz w:val="28"/>
          <w:cs/>
        </w:rPr>
        <w:t>วิสิทธิ์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สะท้อนว่าในช่วงทำกิจกรรม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เห็นอาการที่เด็กๆ อยากแลกเปลี่ยนความรู้ คนที่พูดก็มีความตั้งใจ และเต็มใจที่จะบอกเล่าว่าตนเองได้เรียนรู้อะไรบ้าง ส่วนคนฟังก็สนใจดี ทำให้เห็นพลังของวง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 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อย่างมาก ไม่คิดว่าเด็กจะมีความตั้งใจในการแลกปลี่ยนความรู้กันถึงขนาดนี้ </w:t>
      </w: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>คุณครูน้ำหวาน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</w:t>
      </w:r>
      <w:r w:rsidRPr="000B033A">
        <w:rPr>
          <w:rFonts w:ascii="Tahoma" w:hAnsi="Tahoma" w:cs="Tahoma"/>
          <w:b/>
          <w:bCs/>
          <w:color w:val="333333"/>
          <w:sz w:val="28"/>
          <w:cs/>
        </w:rPr>
        <w:t>- ศิรินันท์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สะท้อนในเรื่องบรรยากาศว่า ในกลุ่มของคุณครูน้ำหวานเอง เห็นบรรยากาศที่เด็กๆ อยากแลกเปลี่ยนสิ่งที่ตัวเองได้เรียนรู้ให้กับเพื่อนๆ ดูเด็กทุกๆ คน มีความกระตือรือร้นที่จะแลกเปลี่ยน คุณครูน้ำหวานเสริมอีกว่า ในตอนแรกที่ได้ฟังกระบวนการนี้ตอนประชุมก่อนมาภาคสนาม บอกตามตรง ตนเองยังมองไม่เห็นภาพว่าถ้าให้เด็กๆ ทำกิจกรรม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แล้ว จะออกมาเป็นอย่างไร พอมาถึงตอนนี้ ก็ชัดเจนขึ้นและรู้ว่า เด็กๆ ก็สามารถทำ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ได้เหมือนกับที่คุณครูทำ ที่สำคัญมีความกระตือรือร้นที่จะทำด้วย</w:t>
      </w: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>คุณครูเจน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</w:t>
      </w:r>
      <w:r w:rsidRPr="000B033A">
        <w:rPr>
          <w:rFonts w:ascii="Tahoma" w:hAnsi="Tahoma" w:cs="Tahoma"/>
          <w:b/>
          <w:bCs/>
          <w:color w:val="333333"/>
          <w:sz w:val="28"/>
        </w:rPr>
        <w:t xml:space="preserve">– </w:t>
      </w:r>
      <w:r w:rsidRPr="000B033A">
        <w:rPr>
          <w:rFonts w:ascii="Tahoma" w:hAnsi="Tahoma" w:cs="Tahoma"/>
          <w:b/>
          <w:bCs/>
          <w:color w:val="333333"/>
          <w:sz w:val="28"/>
          <w:cs/>
        </w:rPr>
        <w:t>ญาณิสา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ก็สะท้อนว่ากิจกรรม </w:t>
      </w:r>
      <w:r w:rsidRPr="000B033A">
        <w:rPr>
          <w:rFonts w:ascii="Tahoma" w:hAnsi="Tahoma" w:cs="Tahoma"/>
          <w:color w:val="333333"/>
          <w:sz w:val="28"/>
          <w:szCs w:val="24"/>
        </w:rPr>
        <w:t>“KM”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เป็นช่วงเวลาที่เด็กๆ ได้กระจายข้อมูลให้กันและกัน เหมือนเป็นระบบเพื่อนช่วยเพื่อน ที่สำคัญถือเป็นช่วงเวลาที่ได้ตรวจเช็คข้อมูลกัน เช่น เวลาที่เพื่อนแลกเปลี่ยนข้อมูล และไม่ตรงกัน ก็มีการพูดคุยและหาว่า ข้อมูลอะไรที่ถูกต้อง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>คุณครูหญิง - ขวัญทิพย์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</w:t>
      </w:r>
      <w:r w:rsidRPr="000B033A">
        <w:rPr>
          <w:rFonts w:ascii="Tahoma" w:hAnsi="Tahoma" w:cs="Tahoma"/>
          <w:color w:val="333333"/>
          <w:sz w:val="28"/>
          <w:szCs w:val="24"/>
        </w:rPr>
        <w:t> 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สะท้อนเช่นกันว่า เห็นความใส่ใจของเด็กๆ ในการแลกเปลี่ยนเรียนรู้ สังเกตเห็นว่าในวง </w:t>
      </w:r>
      <w:r w:rsidRPr="000B033A">
        <w:rPr>
          <w:rFonts w:ascii="Tahoma" w:hAnsi="Tahoma" w:cs="Tahoma"/>
          <w:color w:val="333333"/>
          <w:sz w:val="28"/>
          <w:szCs w:val="24"/>
        </w:rPr>
        <w:t>KM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จะมีเด็กที่ตั้งคำถามให้กับเพื่อนตอบ เวลาที่เพื่อนคนหนึ่งตอบแล้วยังไม่ครบถ้วน ก็จะมีเพื่อนๆ คนอื่นเสริมขึ้น เพื่อให้รายละเอียดที่ชัดเจนขึ้น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>คุณครูเก๋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</w:t>
      </w:r>
      <w:r w:rsidRPr="000B033A">
        <w:rPr>
          <w:rFonts w:ascii="Tahoma" w:hAnsi="Tahoma" w:cs="Tahoma"/>
          <w:b/>
          <w:bCs/>
          <w:color w:val="333333"/>
          <w:sz w:val="28"/>
          <w:cs/>
        </w:rPr>
        <w:t>- ศิริพร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สะท้อนว่า ก่อนที่จะทำรู้สึกว่า ทำวง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 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กับเด็กๆ ยากมาก ไม่น่าจะทำได้ คิดว่าเด็กๆ จะต้องคุยเล่น และไม่ใส่ใจ แต่พอทำจริงๆ กลับเห็นการแลกเปลี่ยนของเด็กๆ เวลาเพื่อนตั้งคำถาม ที่ตัวเองจดบันทึกไว้ไม่ทัน ก็จะมีเด็กหลายๆ คน ช่วยกันตอบ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>คุณครูขม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</w:t>
      </w:r>
      <w:r w:rsidRPr="000B033A">
        <w:rPr>
          <w:rFonts w:ascii="Tahoma" w:hAnsi="Tahoma" w:cs="Tahoma"/>
          <w:b/>
          <w:bCs/>
          <w:color w:val="333333"/>
          <w:sz w:val="28"/>
          <w:cs/>
        </w:rPr>
        <w:t>- รัตนาพร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สะท้อนว่า รู้สึกดีมากๆ กับวง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ที่ทำกับเด็กๆ ในระหว่างทำเห็นเด็กบางคน ที่เวลาอยู่ในห้องเรียน ไม่เคยแลกเปลี่ยนเลย แต่มาในวงนี้เห็นการแลกเปลี่ยนของเขา อาจแป็นเพราะบรรยากาศที่ผ่อนคลาย และทุกคนก็สนุกกับการพูดคุยแลกเปลี่ยนกัน เมื่อคุณครูเล็กบอกกับเด็กๆว่าหมดเวลาในการแลกเปลี่ยนแล้ว หลายๆ คนก็พูดขึ้นว่าขึ้นว่า </w:t>
      </w:r>
      <w:r w:rsidRPr="000B033A">
        <w:rPr>
          <w:rFonts w:ascii="Tahoma" w:hAnsi="Tahoma" w:cs="Tahoma"/>
          <w:color w:val="333333"/>
          <w:sz w:val="28"/>
          <w:szCs w:val="24"/>
        </w:rPr>
        <w:t>“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ยังอยากแลกเปลี่ยนกันต่อ แล้วยังขอให้คุณครูขมจัดกิจกรรมการแลกเปลี่ยนอย่างนี้ให้กับพวกเขาด้วยในห้องเรียนวิชามานุษและสังคมศึกษาด้วย</w:t>
      </w:r>
      <w:r w:rsidRPr="000B033A">
        <w:rPr>
          <w:rFonts w:ascii="Tahoma" w:hAnsi="Tahoma" w:cs="Tahoma"/>
          <w:color w:val="333333"/>
          <w:sz w:val="28"/>
          <w:szCs w:val="24"/>
        </w:rPr>
        <w:t>”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b/>
          <w:bCs/>
          <w:color w:val="333333"/>
          <w:sz w:val="28"/>
          <w:cs/>
        </w:rPr>
        <w:t>คุณครูอุ้ย-ปัณณฑัตน์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 สะท้อนเช่นกันว่า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เป็นกิจกรรมที่ให้ผลเกินกว่าที่คาดไว้ คิดคล้ายๆ คุณครูเก๋ ว่าเด็กจะทำได้จริงหรือ แต่พอทำจริงๆ ก็พิสูจน์ว่า เด็กๆ ก็มีสิ่งที่ได้เรียนรู้ และอยากที่จะเป็นผู้เล่า หรือบอกให้เพื่อนๆ รู้ว่า ตนเองรู้อะไรมาบ้าง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0B033A" w:rsidRDefault="00C838C7" w:rsidP="000B033A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>ส่วนเรื่องที่คุณครูมองว่าต่ำกว่าเป้าหมาย ส่วนใหญ่จะเป็นปัญหาในเรื่องของการจัดการ ดังนั้น คุณครูทุกคนจึงมาช่วยกันคิดว่าพรุ่งนี้มีอะไรบ้างที่ควรจัดปรับกัน</w:t>
      </w:r>
    </w:p>
    <w:p w:rsidR="00C838C7" w:rsidRPr="000B033A" w:rsidRDefault="00C838C7" w:rsidP="000B033A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D6643C" w:rsidRDefault="00C838C7" w:rsidP="00D6643C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0B033A">
        <w:rPr>
          <w:rFonts w:ascii="Tahoma" w:hAnsi="Tahoma" w:cs="Tahoma"/>
          <w:color w:val="333333"/>
          <w:sz w:val="28"/>
          <w:szCs w:val="24"/>
          <w:cs/>
        </w:rPr>
        <w:t xml:space="preserve">พวกเราปิดวงประชุม </w:t>
      </w:r>
      <w:r w:rsidRPr="000B033A">
        <w:rPr>
          <w:rFonts w:ascii="Tahoma" w:hAnsi="Tahoma" w:cs="Tahoma"/>
          <w:color w:val="333333"/>
          <w:sz w:val="28"/>
          <w:szCs w:val="24"/>
        </w:rPr>
        <w:t xml:space="preserve">AAR 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(</w:t>
      </w:r>
      <w:r w:rsidRPr="000B033A">
        <w:rPr>
          <w:rFonts w:ascii="Tahoma" w:hAnsi="Tahoma" w:cs="Tahoma"/>
          <w:color w:val="333333"/>
          <w:sz w:val="28"/>
          <w:szCs w:val="24"/>
        </w:rPr>
        <w:t>After Action Review</w:t>
      </w:r>
      <w:r w:rsidRPr="000B033A">
        <w:rPr>
          <w:rFonts w:ascii="Tahoma" w:hAnsi="Tahoma" w:cs="Tahoma"/>
          <w:color w:val="333333"/>
          <w:sz w:val="28"/>
          <w:szCs w:val="24"/>
          <w:cs/>
        </w:rPr>
        <w:t>) ด้วยการสงบนิ่งสักพัก แล้วจึงแยกย้ายกันเข้านอนในเวลา ๒๓.๓๐ น. เพื่อพักผ่อนเอา</w:t>
      </w:r>
      <w:r w:rsidRPr="00D6643C">
        <w:rPr>
          <w:rFonts w:ascii="Tahoma" w:hAnsi="Tahoma" w:cs="Tahoma"/>
          <w:color w:val="333333"/>
          <w:sz w:val="28"/>
          <w:szCs w:val="24"/>
          <w:cs/>
        </w:rPr>
        <w:t>แรงไว้สำหรับในวันรุ่งขึ้น</w:t>
      </w:r>
    </w:p>
    <w:p w:rsidR="00C838C7" w:rsidRPr="00D6643C" w:rsidRDefault="00C838C7" w:rsidP="00D6643C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D6643C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D6643C" w:rsidRDefault="00C838C7" w:rsidP="00D6643C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D6643C">
        <w:rPr>
          <w:rFonts w:ascii="Tahoma" w:hAnsi="Tahoma" w:cs="Tahoma"/>
          <w:color w:val="333333"/>
          <w:sz w:val="28"/>
          <w:szCs w:val="24"/>
          <w:cs/>
        </w:rPr>
        <w:t xml:space="preserve">ก่อนนอนในคืนนั้น ฉันก็รู้สึกดีใจอยู่ลึกๆ ว่า </w:t>
      </w:r>
      <w:r w:rsidRPr="00D6643C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D6643C">
        <w:rPr>
          <w:rFonts w:ascii="Tahoma" w:hAnsi="Tahoma" w:cs="Tahoma"/>
          <w:color w:val="333333"/>
          <w:sz w:val="28"/>
          <w:szCs w:val="24"/>
          <w:cs/>
        </w:rPr>
        <w:t xml:space="preserve">ที่ได้เริ่มทำกับคุณครูมันชักจะเข้าท่าเสียแล้ว เพราะไม่ได้แค่คุณครูเท่านั้นที่ได้รู้จัก แต่เด็กๆ ชั้น ๕ ก็เริ่มรู้จัก </w:t>
      </w:r>
      <w:r w:rsidRPr="00D6643C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D6643C">
        <w:rPr>
          <w:rFonts w:ascii="Tahoma" w:hAnsi="Tahoma" w:cs="Tahoma"/>
          <w:color w:val="333333"/>
          <w:sz w:val="28"/>
          <w:szCs w:val="24"/>
          <w:cs/>
        </w:rPr>
        <w:t xml:space="preserve">แล้ว ฉันหวังว่า เมื่อทุกๆ คนได้รู้จักกับ </w:t>
      </w:r>
      <w:r w:rsidRPr="00D6643C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D6643C">
        <w:rPr>
          <w:rFonts w:ascii="Tahoma" w:hAnsi="Tahoma" w:cs="Tahoma"/>
          <w:color w:val="333333"/>
          <w:sz w:val="28"/>
          <w:szCs w:val="24"/>
          <w:cs/>
        </w:rPr>
        <w:t xml:space="preserve">จริงๆ แล้ว จะต้องหลงรักในพลังของ </w:t>
      </w:r>
      <w:r w:rsidRPr="00D6643C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D6643C">
        <w:rPr>
          <w:rFonts w:ascii="Tahoma" w:hAnsi="Tahoma" w:cs="Tahoma"/>
          <w:color w:val="333333"/>
          <w:sz w:val="28"/>
          <w:szCs w:val="24"/>
          <w:cs/>
        </w:rPr>
        <w:t xml:space="preserve">เป็นแน่แท้ ที่สำคัญฉันมีแผนการที่จะผลักดันกระบวนการ </w:t>
      </w:r>
      <w:r w:rsidRPr="00D6643C">
        <w:rPr>
          <w:rFonts w:ascii="Tahoma" w:hAnsi="Tahoma" w:cs="Tahoma"/>
          <w:color w:val="333333"/>
          <w:sz w:val="28"/>
          <w:szCs w:val="24"/>
        </w:rPr>
        <w:t xml:space="preserve">KM </w:t>
      </w:r>
      <w:r w:rsidRPr="00D6643C">
        <w:rPr>
          <w:rFonts w:ascii="Tahoma" w:hAnsi="Tahoma" w:cs="Tahoma"/>
          <w:color w:val="333333"/>
          <w:sz w:val="28"/>
          <w:szCs w:val="24"/>
          <w:cs/>
        </w:rPr>
        <w:t>ไปใช้ในกระบวนการเรียนรู้ของเด็กๆ ในช่วงประมวลสรุปความรู้หลังภาคสนามต่อไปด้วย</w:t>
      </w:r>
    </w:p>
    <w:p w:rsidR="00C838C7" w:rsidRPr="00D6643C" w:rsidRDefault="00C838C7" w:rsidP="00D6643C">
      <w:pPr>
        <w:spacing w:before="150" w:after="150" w:line="360" w:lineRule="auto"/>
        <w:ind w:firstLine="567"/>
        <w:rPr>
          <w:rFonts w:ascii="Angsana New" w:hAnsi="Angsana New"/>
          <w:color w:val="333333"/>
          <w:sz w:val="28"/>
        </w:rPr>
      </w:pPr>
      <w:r w:rsidRPr="00D6643C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D6643C" w:rsidRDefault="00C838C7" w:rsidP="00D6643C">
      <w:pPr>
        <w:spacing w:before="150" w:after="150" w:line="360" w:lineRule="auto"/>
        <w:rPr>
          <w:rFonts w:ascii="Angsana New" w:hAnsi="Angsana New"/>
          <w:color w:val="333333"/>
          <w:sz w:val="28"/>
        </w:rPr>
      </w:pPr>
      <w:r w:rsidRPr="00D6643C">
        <w:rPr>
          <w:rFonts w:ascii="Tahoma" w:hAnsi="Tahoma" w:cs="Tahoma"/>
          <w:color w:val="333333"/>
          <w:sz w:val="28"/>
          <w:szCs w:val="24"/>
        </w:rPr>
        <w:t> </w:t>
      </w:r>
    </w:p>
    <w:p w:rsidR="00C838C7" w:rsidRPr="00D6643C" w:rsidRDefault="00C838C7" w:rsidP="00D6643C">
      <w:pPr>
        <w:spacing w:before="150" w:after="150" w:line="360" w:lineRule="auto"/>
        <w:jc w:val="right"/>
        <w:rPr>
          <w:rFonts w:ascii="Angsana New" w:hAnsi="Angsana New"/>
          <w:b/>
          <w:bCs/>
          <w:color w:val="333333"/>
          <w:sz w:val="28"/>
        </w:rPr>
      </w:pPr>
      <w:r w:rsidRPr="00D6643C">
        <w:rPr>
          <w:rFonts w:ascii="Tahoma" w:hAnsi="Tahoma" w:cs="Tahoma"/>
          <w:color w:val="333333"/>
          <w:sz w:val="28"/>
          <w:szCs w:val="24"/>
        </w:rPr>
        <w:t> </w:t>
      </w:r>
      <w:r w:rsidRPr="00D6643C">
        <w:rPr>
          <w:rFonts w:ascii="Tahoma" w:hAnsi="Tahoma" w:cs="Tahoma"/>
          <w:b/>
          <w:bCs/>
          <w:color w:val="333333"/>
          <w:sz w:val="28"/>
          <w:cs/>
        </w:rPr>
        <w:t>ครูเล็ก - ณัฐทิพย์</w:t>
      </w:r>
      <w:r w:rsidRPr="00D6643C">
        <w:rPr>
          <w:rFonts w:ascii="Tahoma" w:hAnsi="Tahoma" w:cs="Tahoma"/>
          <w:b/>
          <w:bCs/>
          <w:color w:val="333333"/>
          <w:sz w:val="28"/>
        </w:rPr>
        <w:t xml:space="preserve">   </w:t>
      </w:r>
      <w:r w:rsidRPr="00D6643C">
        <w:rPr>
          <w:rFonts w:ascii="Tahoma" w:hAnsi="Tahoma" w:cs="Tahoma"/>
          <w:b/>
          <w:bCs/>
          <w:color w:val="333333"/>
          <w:sz w:val="28"/>
          <w:cs/>
        </w:rPr>
        <w:t>วิทยาภรณ์</w:t>
      </w:r>
      <w:r w:rsidRPr="00D6643C">
        <w:rPr>
          <w:rFonts w:ascii="Tahoma" w:hAnsi="Tahoma" w:cs="Tahoma"/>
          <w:color w:val="333333"/>
          <w:sz w:val="28"/>
          <w:szCs w:val="24"/>
          <w:cs/>
        </w:rPr>
        <w:t xml:space="preserve"> </w:t>
      </w:r>
      <w:r w:rsidRPr="00D6643C">
        <w:rPr>
          <w:rFonts w:ascii="Tahoma" w:hAnsi="Tahoma" w:cs="Tahoma"/>
          <w:b/>
          <w:bCs/>
          <w:color w:val="333333"/>
          <w:sz w:val="28"/>
          <w:cs/>
        </w:rPr>
        <w:t>บันทึก</w:t>
      </w:r>
    </w:p>
    <w:sectPr w:rsidR="00C838C7" w:rsidRPr="00D6643C" w:rsidSect="00F1724C">
      <w:pgSz w:w="11906" w:h="16838"/>
      <w:pgMar w:top="1440" w:right="1418" w:bottom="1440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EF64AC"/>
    <w:multiLevelType w:val="hybridMultilevel"/>
    <w:tmpl w:val="D0863D1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">
    <w:nsid w:val="48A36691"/>
    <w:multiLevelType w:val="hybridMultilevel"/>
    <w:tmpl w:val="1BF6013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567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A3B3E"/>
    <w:rsid w:val="000A3B3E"/>
    <w:rsid w:val="000A4C58"/>
    <w:rsid w:val="000B033A"/>
    <w:rsid w:val="000D6D42"/>
    <w:rsid w:val="000E6131"/>
    <w:rsid w:val="001067F6"/>
    <w:rsid w:val="00185D16"/>
    <w:rsid w:val="001D7375"/>
    <w:rsid w:val="001E741E"/>
    <w:rsid w:val="00280AF7"/>
    <w:rsid w:val="002B3BAC"/>
    <w:rsid w:val="002F3C67"/>
    <w:rsid w:val="00303EC1"/>
    <w:rsid w:val="00312D8F"/>
    <w:rsid w:val="00346D15"/>
    <w:rsid w:val="0035107B"/>
    <w:rsid w:val="003D1B20"/>
    <w:rsid w:val="003F1994"/>
    <w:rsid w:val="0041081F"/>
    <w:rsid w:val="005C5320"/>
    <w:rsid w:val="005E7A91"/>
    <w:rsid w:val="00606227"/>
    <w:rsid w:val="00610960"/>
    <w:rsid w:val="00631462"/>
    <w:rsid w:val="0064135E"/>
    <w:rsid w:val="00646BC6"/>
    <w:rsid w:val="006E31E8"/>
    <w:rsid w:val="00734479"/>
    <w:rsid w:val="00767FBA"/>
    <w:rsid w:val="0077218C"/>
    <w:rsid w:val="00780590"/>
    <w:rsid w:val="007A3629"/>
    <w:rsid w:val="007D7C8A"/>
    <w:rsid w:val="00810E48"/>
    <w:rsid w:val="0081390B"/>
    <w:rsid w:val="008818D6"/>
    <w:rsid w:val="008868D0"/>
    <w:rsid w:val="008B3290"/>
    <w:rsid w:val="008C2A2C"/>
    <w:rsid w:val="00940F96"/>
    <w:rsid w:val="009439EB"/>
    <w:rsid w:val="0094648E"/>
    <w:rsid w:val="00964D81"/>
    <w:rsid w:val="00A27718"/>
    <w:rsid w:val="00A73F8F"/>
    <w:rsid w:val="00B04521"/>
    <w:rsid w:val="00B13046"/>
    <w:rsid w:val="00B27E29"/>
    <w:rsid w:val="00B71B7D"/>
    <w:rsid w:val="00BE3204"/>
    <w:rsid w:val="00C10BE0"/>
    <w:rsid w:val="00C838C7"/>
    <w:rsid w:val="00D6643C"/>
    <w:rsid w:val="00DA76AF"/>
    <w:rsid w:val="00DE180A"/>
    <w:rsid w:val="00E269BB"/>
    <w:rsid w:val="00E74F58"/>
    <w:rsid w:val="00E92B89"/>
    <w:rsid w:val="00E96B1E"/>
    <w:rsid w:val="00F17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cs="Angsana New"/>
      <w:sz w:val="24"/>
      <w:szCs w:val="28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rsid w:val="000A4C58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82EED"/>
    <w:rPr>
      <w:rFonts w:cs="Angsana New"/>
      <w:sz w:val="0"/>
      <w:szCs w:val="0"/>
    </w:rPr>
  </w:style>
  <w:style w:type="character" w:styleId="Strong">
    <w:name w:val="Strong"/>
    <w:basedOn w:val="DefaultParagraphFont"/>
    <w:uiPriority w:val="22"/>
    <w:qFormat/>
    <w:rsid w:val="00312D8F"/>
    <w:rPr>
      <w:rFonts w:cs="Times New Roman"/>
      <w:b/>
      <w:bCs/>
    </w:rPr>
  </w:style>
  <w:style w:type="character" w:styleId="Emphasis">
    <w:name w:val="Emphasis"/>
    <w:basedOn w:val="DefaultParagraphFont"/>
    <w:uiPriority w:val="20"/>
    <w:qFormat/>
    <w:rsid w:val="000B033A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0300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0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020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0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0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30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30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30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300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02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0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0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30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30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300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300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02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0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0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0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300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30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30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427</TotalTime>
  <Pages>5</Pages>
  <Words>968</Words>
  <Characters>5522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ในวันพฤหัสบดี ที่ ๒๒ ส</dc:title>
  <dc:subject/>
  <dc:creator>pakinee_c</dc:creator>
  <cp:keywords/>
  <dc:description/>
  <cp:lastModifiedBy>nattip_v</cp:lastModifiedBy>
  <cp:revision>33</cp:revision>
  <dcterms:created xsi:type="dcterms:W3CDTF">2013-09-19T06:12:00Z</dcterms:created>
  <dcterms:modified xsi:type="dcterms:W3CDTF">2013-10-07T07:44:00Z</dcterms:modified>
</cp:coreProperties>
</file>