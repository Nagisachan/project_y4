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3E90" w:rsidRPr="00202276" w:rsidRDefault="001D3E90" w:rsidP="00355947">
      <w:pPr>
        <w:spacing w:after="0" w:line="240" w:lineRule="auto"/>
        <w:jc w:val="center"/>
        <w:rPr>
          <w:rFonts w:ascii="Cordia New" w:hAnsi="Cordia New"/>
          <w:b/>
          <w:bCs/>
          <w:sz w:val="36"/>
          <w:szCs w:val="36"/>
          <w:cs/>
        </w:rPr>
      </w:pPr>
      <w:r w:rsidRPr="00202276">
        <w:rPr>
          <w:rFonts w:ascii="Cordia New" w:hAnsi="Cordia New"/>
          <w:b/>
          <w:bCs/>
          <w:sz w:val="36"/>
          <w:szCs w:val="36"/>
          <w:cs/>
        </w:rPr>
        <w:t>ชีวิตที่เรียนรู้...ของครูเพลินฯ</w:t>
      </w: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นางสาวจินตนา</w:t>
      </w:r>
      <w:r>
        <w:rPr>
          <w:rFonts w:ascii="Cordia New" w:hAnsi="Cordia New"/>
          <w:sz w:val="32"/>
          <w:szCs w:val="32"/>
          <w:cs/>
        </w:rPr>
        <w:tab/>
      </w:r>
      <w:r>
        <w:rPr>
          <w:rFonts w:ascii="Cordia New" w:hAnsi="Cordia New"/>
          <w:sz w:val="32"/>
          <w:szCs w:val="32"/>
          <w:cs/>
        </w:rPr>
        <w:tab/>
        <w:t>กฤตยากรนุพงศ์</w:t>
      </w: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หน่วยวิชาที่สอน</w:t>
      </w:r>
      <w:r>
        <w:rPr>
          <w:rFonts w:ascii="Cordia New" w:hAnsi="Cordia New"/>
          <w:sz w:val="32"/>
          <w:szCs w:val="32"/>
          <w:cs/>
        </w:rPr>
        <w:tab/>
        <w:t xml:space="preserve">      ภูมิปัญญาภาษาไทย</w:t>
      </w: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ระดับชั้นที่สอน         ชั้น  ๕</w:t>
      </w:r>
    </w:p>
    <w:p w:rsidR="001D3E90" w:rsidRDefault="001D3E90" w:rsidP="00355947">
      <w:pPr>
        <w:pStyle w:val="a"/>
        <w:numPr>
          <w:ilvl w:val="0"/>
          <w:numId w:val="1"/>
        </w:num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กิจกรรมที่ก่อให้เกิดการเรียนรู้มากที่สุด</w:t>
      </w:r>
      <w:r>
        <w:rPr>
          <w:rFonts w:ascii="Cordia New" w:hAnsi="Cordia New"/>
          <w:sz w:val="32"/>
          <w:szCs w:val="32"/>
        </w:rPr>
        <w:t xml:space="preserve">  </w:t>
      </w:r>
      <w:r>
        <w:rPr>
          <w:rFonts w:ascii="Cordia New" w:hAnsi="Cordia New"/>
          <w:sz w:val="32"/>
          <w:szCs w:val="32"/>
          <w:cs/>
        </w:rPr>
        <w:t xml:space="preserve"> คือ  “ตัวตนที่ค้นพบ”</w:t>
      </w:r>
    </w:p>
    <w:p w:rsidR="001D3E90" w:rsidRDefault="001D3E90" w:rsidP="00355947">
      <w:pPr>
        <w:pStyle w:val="a"/>
        <w:spacing w:after="0" w:line="240" w:lineRule="auto"/>
        <w:rPr>
          <w:rFonts w:ascii="Cordia New" w:hAnsi="Cordia New"/>
          <w:sz w:val="32"/>
          <w:szCs w:val="32"/>
        </w:rPr>
      </w:pPr>
      <w:r w:rsidRPr="00A66A52">
        <w:rPr>
          <w:rFonts w:ascii="Cordia New" w:hAnsi="Cordia New"/>
          <w:b/>
          <w:bCs/>
          <w:sz w:val="32"/>
          <w:szCs w:val="32"/>
          <w:cs/>
        </w:rPr>
        <w:t>แนวคิด</w:t>
      </w:r>
      <w:r>
        <w:rPr>
          <w:rFonts w:ascii="Cordia New" w:hAnsi="Cordia New"/>
          <w:sz w:val="32"/>
          <w:szCs w:val="32"/>
          <w:cs/>
        </w:rPr>
        <w:t xml:space="preserve">   </w:t>
      </w:r>
      <w:r w:rsidRPr="00A66A52">
        <w:rPr>
          <w:rFonts w:ascii="Cordia New" w:hAnsi="Cordia New"/>
          <w:b/>
          <w:bCs/>
          <w:sz w:val="32"/>
          <w:szCs w:val="32"/>
        </w:rPr>
        <w:t>:</w:t>
      </w:r>
      <w:r>
        <w:rPr>
          <w:rFonts w:ascii="Cordia New" w:hAnsi="Cordia New"/>
          <w:sz w:val="32"/>
          <w:szCs w:val="32"/>
        </w:rPr>
        <w:t xml:space="preserve">  </w:t>
      </w:r>
      <w:r>
        <w:rPr>
          <w:rFonts w:ascii="Cordia New" w:hAnsi="Cordia New"/>
          <w:sz w:val="32"/>
          <w:szCs w:val="32"/>
          <w:cs/>
        </w:rPr>
        <w:t xml:space="preserve">การค้นพบการเรียนรู้ที่ถนัดของตนเองผ่านกาพย์ฉบัง ๑๖ </w:t>
      </w:r>
    </w:p>
    <w:p w:rsidR="001D3E90" w:rsidRDefault="001D3E90" w:rsidP="00355947">
      <w:pPr>
        <w:pStyle w:val="a"/>
        <w:spacing w:after="0" w:line="240" w:lineRule="auto"/>
        <w:rPr>
          <w:rFonts w:ascii="Cordia New" w:hAnsi="Cordia New"/>
          <w:sz w:val="32"/>
          <w:szCs w:val="32"/>
        </w:rPr>
      </w:pPr>
      <w:r w:rsidRPr="00A66A52">
        <w:rPr>
          <w:rFonts w:ascii="Cordia New" w:hAnsi="Cordia New"/>
          <w:b/>
          <w:bCs/>
          <w:sz w:val="32"/>
          <w:szCs w:val="32"/>
          <w:cs/>
        </w:rPr>
        <w:t>ลักษณะของกิจกรรม</w:t>
      </w:r>
      <w:r>
        <w:rPr>
          <w:rFonts w:ascii="Cordia New" w:hAnsi="Cordia New"/>
          <w:b/>
          <w:bCs/>
          <w:sz w:val="32"/>
          <w:szCs w:val="32"/>
          <w:cs/>
        </w:rPr>
        <w:t xml:space="preserve">  </w:t>
      </w:r>
      <w:r>
        <w:rPr>
          <w:rFonts w:ascii="Cordia New" w:hAnsi="Cordia New"/>
          <w:b/>
          <w:bCs/>
          <w:sz w:val="32"/>
          <w:szCs w:val="32"/>
        </w:rPr>
        <w:t>:</w:t>
      </w:r>
      <w:r>
        <w:rPr>
          <w:rFonts w:ascii="Cordia New" w:hAnsi="Cordia New"/>
          <w:sz w:val="32"/>
          <w:szCs w:val="32"/>
          <w:cs/>
        </w:rPr>
        <w:t xml:space="preserve">  </w:t>
      </w: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ab/>
        <w:t>ครูเขียนคำว่า      แม่น้ำ   ทำงาน  สานต่อ       ................  ให้สังเกตคำและบอกลักษณะ   แบ่งกลุ่มละ  ๓  คน  เลือกคำที่ชอบ   เขียนเรื่องราว</w:t>
      </w:r>
      <w:r>
        <w:rPr>
          <w:rFonts w:ascii="Cordia New" w:hAnsi="Cordia New"/>
          <w:sz w:val="32"/>
          <w:szCs w:val="32"/>
        </w:rPr>
        <w:t xml:space="preserve">  </w:t>
      </w:r>
      <w:r>
        <w:rPr>
          <w:rFonts w:ascii="Cordia New" w:hAnsi="Cordia New"/>
          <w:sz w:val="32"/>
          <w:szCs w:val="32"/>
          <w:cs/>
        </w:rPr>
        <w:t>ให้ตกลงกันในกลุ่มว่าใครคือคนที่ ๑  ๒  และ ๓  ให้ทำตามเงื่อนไขดังนี้  คนที่ ๑    เขียนข้อความที่มีเนื้อหาจากเรื่องที่เขียนไว้แต่มี ๖ คำ   คนที่ ๒    เขียนข้อความที่มีเนื้อหาต่อจากคนที่ ๑  แต่มี  ๔ คำ  คนที่ ๓    เขียนข้อความที่มีเนื้อหาต่อจากคนที่ ๒  แต่มี  ๖ คำ</w:t>
      </w:r>
      <w:r>
        <w:rPr>
          <w:rFonts w:ascii="Cordia New" w:hAnsi="Cordia New"/>
          <w:sz w:val="32"/>
          <w:szCs w:val="32"/>
        </w:rPr>
        <w:t xml:space="preserve"> </w:t>
      </w:r>
      <w:r>
        <w:rPr>
          <w:rFonts w:ascii="Cordia New" w:hAnsi="Cordia New"/>
          <w:sz w:val="32"/>
          <w:szCs w:val="32"/>
          <w:cs/>
        </w:rPr>
        <w:t>(ทำอีกครั้งแต่เปลี่ยนกลุ่ม)</w:t>
      </w:r>
    </w:p>
    <w:p w:rsidR="001D3E90" w:rsidRDefault="001D3E90" w:rsidP="00355947">
      <w:pPr>
        <w:spacing w:after="0" w:line="240" w:lineRule="auto"/>
        <w:jc w:val="center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  <w:cs/>
        </w:rPr>
        <w:t>ตัวอย่างงาน</w:t>
      </w:r>
    </w:p>
    <w:tbl>
      <w:tblPr>
        <w:tblW w:w="0" w:type="auto"/>
        <w:tblInd w:w="110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9072"/>
      </w:tblGrid>
      <w:tr w:rsidR="001D3E90" w:rsidRPr="002E470A">
        <w:trPr>
          <w:trHeight w:val="3310"/>
        </w:trPr>
        <w:tc>
          <w:tcPr>
            <w:tcW w:w="9072" w:type="dxa"/>
          </w:tcPr>
          <w:p w:rsidR="001D3E90" w:rsidRPr="00344A4F" w:rsidRDefault="001D3E90" w:rsidP="00355947">
            <w:pPr>
              <w:spacing w:after="0" w:line="240" w:lineRule="auto"/>
              <w:jc w:val="center"/>
              <w:rPr>
                <w:rFonts w:ascii="Cordia New" w:hAnsi="Cordia New"/>
                <w:b/>
                <w:bCs/>
                <w:sz w:val="20"/>
                <w:szCs w:val="20"/>
                <w:u w:val="single"/>
              </w:rPr>
            </w:pPr>
          </w:p>
          <w:p w:rsidR="001D3E90" w:rsidRPr="002E470A" w:rsidRDefault="001D3E90" w:rsidP="00355947">
            <w:pPr>
              <w:spacing w:after="0" w:line="240" w:lineRule="auto"/>
              <w:jc w:val="center"/>
              <w:rPr>
                <w:rFonts w:ascii="Cordia New" w:hAnsi="Cordia New"/>
                <w:sz w:val="32"/>
                <w:szCs w:val="32"/>
              </w:rPr>
            </w:pPr>
            <w:r w:rsidRPr="002E470A">
              <w:rPr>
                <w:rFonts w:ascii="Cordia New" w:hAnsi="Cordia New"/>
                <w:sz w:val="32"/>
                <w:szCs w:val="32"/>
                <w:cs/>
              </w:rPr>
              <w:t xml:space="preserve">นักเรียนเลือกคำว่า   </w:t>
            </w:r>
            <w:r w:rsidRPr="002E470A"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“พ่อแม่”</w:t>
            </w:r>
            <w:r w:rsidRPr="002E470A">
              <w:rPr>
                <w:rFonts w:ascii="Cordia New" w:hAnsi="Cordia New"/>
                <w:sz w:val="32"/>
                <w:szCs w:val="32"/>
              </w:rPr>
              <w:t xml:space="preserve">  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32"/>
                <w:szCs w:val="32"/>
              </w:rPr>
            </w:pPr>
            <w:r w:rsidRPr="002E470A">
              <w:rPr>
                <w:rFonts w:ascii="Cordia New" w:hAnsi="Cordia New"/>
                <w:sz w:val="32"/>
                <w:szCs w:val="32"/>
                <w:cs/>
              </w:rPr>
              <w:t>พ่อแม่ก็แก่เฒ่าเราควรดูแลท่าน   ท่านทำทุกอย่างเพื่อเรา  เราควรตอบแทนพ่อแม่  เพราะท่านรักเรายิ่งชีพ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32"/>
                <w:szCs w:val="32"/>
              </w:rPr>
            </w:pPr>
            <w:r w:rsidRPr="002E470A">
              <w:rPr>
                <w:rFonts w:ascii="Cordia New" w:hAnsi="Cordia New"/>
                <w:sz w:val="32"/>
                <w:szCs w:val="32"/>
                <w:cs/>
              </w:rPr>
              <w:t xml:space="preserve">             คนที่ ๑  </w:t>
            </w:r>
            <w:r w:rsidRPr="002E470A">
              <w:rPr>
                <w:rFonts w:ascii="Cordia New" w:hAnsi="Cordia New"/>
                <w:sz w:val="32"/>
                <w:szCs w:val="32"/>
              </w:rPr>
              <w:t xml:space="preserve">:   </w:t>
            </w:r>
            <w:r w:rsidRPr="002E470A">
              <w:rPr>
                <w:rFonts w:ascii="Cordia New" w:hAnsi="Cordia New"/>
                <w:sz w:val="32"/>
                <w:szCs w:val="32"/>
                <w:u w:val="single"/>
                <w:cs/>
              </w:rPr>
              <w:t>พ่อแม่รักเรายิ่งชีพ</w:t>
            </w:r>
            <w:r w:rsidRPr="002E470A">
              <w:rPr>
                <w:rFonts w:ascii="Cordia New" w:hAnsi="Cordia New"/>
                <w:sz w:val="32"/>
                <w:szCs w:val="32"/>
                <w:cs/>
              </w:rPr>
              <w:t xml:space="preserve">                     </w:t>
            </w:r>
            <w:r w:rsidRPr="002E470A">
              <w:rPr>
                <w:rFonts w:ascii="Cordia New" w:hAnsi="Cordia New"/>
                <w:sz w:val="32"/>
                <w:szCs w:val="32"/>
              </w:rPr>
              <w:t xml:space="preserve"> </w:t>
            </w:r>
            <w:r w:rsidRPr="002E470A">
              <w:rPr>
                <w:rFonts w:ascii="Cordia New" w:hAnsi="Cordia New"/>
                <w:sz w:val="32"/>
                <w:szCs w:val="32"/>
                <w:cs/>
              </w:rPr>
              <w:t xml:space="preserve">คนที่ ๒  </w:t>
            </w:r>
            <w:r w:rsidRPr="002E470A">
              <w:rPr>
                <w:rFonts w:ascii="Cordia New" w:hAnsi="Cordia New"/>
                <w:sz w:val="32"/>
                <w:szCs w:val="32"/>
              </w:rPr>
              <w:t xml:space="preserve">:    </w:t>
            </w:r>
            <w:r w:rsidRPr="002E470A">
              <w:rPr>
                <w:rFonts w:ascii="Cordia New" w:hAnsi="Cordia New"/>
                <w:sz w:val="32"/>
                <w:szCs w:val="32"/>
                <w:u w:val="single"/>
                <w:cs/>
              </w:rPr>
              <w:t>พ่อแม่รักเรา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32"/>
                <w:szCs w:val="32"/>
                <w:u w:val="single"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            </w:t>
            </w:r>
            <w:r w:rsidRPr="002E470A">
              <w:rPr>
                <w:rFonts w:ascii="Cordia New" w:hAnsi="Cordia New"/>
                <w:sz w:val="32"/>
                <w:szCs w:val="32"/>
                <w:cs/>
              </w:rPr>
              <w:t xml:space="preserve">คนที่ ๓  </w:t>
            </w:r>
            <w:r w:rsidRPr="002E470A">
              <w:rPr>
                <w:rFonts w:ascii="Cordia New" w:hAnsi="Cordia New"/>
                <w:sz w:val="32"/>
                <w:szCs w:val="32"/>
              </w:rPr>
              <w:t xml:space="preserve">:   </w:t>
            </w:r>
            <w:r w:rsidRPr="002E470A">
              <w:rPr>
                <w:rFonts w:ascii="Cordia New" w:hAnsi="Cordia New"/>
                <w:sz w:val="32"/>
                <w:szCs w:val="32"/>
                <w:u w:val="single"/>
                <w:cs/>
              </w:rPr>
              <w:t>เราต้องตอบแทนพ่อแม่</w:t>
            </w:r>
          </w:p>
          <w:p w:rsidR="001D3E90" w:rsidRPr="002E470A" w:rsidRDefault="001D3E90" w:rsidP="00355947">
            <w:pPr>
              <w:spacing w:after="0" w:line="240" w:lineRule="auto"/>
              <w:jc w:val="center"/>
              <w:rPr>
                <w:rFonts w:ascii="Cordia New" w:hAnsi="Cordia New"/>
                <w:sz w:val="32"/>
                <w:szCs w:val="32"/>
              </w:rPr>
            </w:pPr>
            <w:r w:rsidRPr="002E470A">
              <w:rPr>
                <w:rFonts w:ascii="Cordia New" w:hAnsi="Cordia New"/>
                <w:sz w:val="32"/>
                <w:szCs w:val="32"/>
                <w:cs/>
              </w:rPr>
              <w:t>...............................................................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32"/>
                <w:szCs w:val="32"/>
              </w:rPr>
            </w:pPr>
            <w:r w:rsidRPr="002E470A">
              <w:rPr>
                <w:rFonts w:ascii="Cordia New" w:hAnsi="Cordia New"/>
                <w:sz w:val="32"/>
                <w:szCs w:val="32"/>
                <w:cs/>
              </w:rPr>
              <w:t xml:space="preserve">             คนที่ ๑  </w:t>
            </w:r>
            <w:r w:rsidRPr="002E470A">
              <w:rPr>
                <w:rFonts w:ascii="Cordia New" w:hAnsi="Cordia New"/>
                <w:sz w:val="32"/>
                <w:szCs w:val="32"/>
              </w:rPr>
              <w:t xml:space="preserve">:   </w:t>
            </w:r>
            <w:r w:rsidRPr="002E470A">
              <w:rPr>
                <w:rFonts w:ascii="Cordia New" w:hAnsi="Cordia New"/>
                <w:sz w:val="32"/>
                <w:szCs w:val="32"/>
                <w:u w:val="single"/>
                <w:cs/>
              </w:rPr>
              <w:t>ทุกอย่างเราเพื่อตอบแทน</w:t>
            </w:r>
            <w:r w:rsidRPr="002E470A">
              <w:rPr>
                <w:rFonts w:ascii="Cordia New" w:hAnsi="Cordia New"/>
                <w:sz w:val="32"/>
                <w:szCs w:val="32"/>
                <w:cs/>
              </w:rPr>
              <w:t xml:space="preserve">           </w:t>
            </w:r>
            <w:r w:rsidRPr="002E470A">
              <w:rPr>
                <w:rFonts w:ascii="Cordia New" w:hAnsi="Cordia New"/>
                <w:sz w:val="32"/>
                <w:szCs w:val="32"/>
              </w:rPr>
              <w:t xml:space="preserve"> </w:t>
            </w:r>
            <w:r w:rsidRPr="002E470A">
              <w:rPr>
                <w:rFonts w:ascii="Cordia New" w:hAnsi="Cordia New"/>
                <w:sz w:val="32"/>
                <w:szCs w:val="32"/>
                <w:cs/>
              </w:rPr>
              <w:t xml:space="preserve">คนที่ ๒  </w:t>
            </w:r>
            <w:r w:rsidRPr="002E470A">
              <w:rPr>
                <w:rFonts w:ascii="Cordia New" w:hAnsi="Cordia New"/>
                <w:sz w:val="32"/>
                <w:szCs w:val="32"/>
              </w:rPr>
              <w:t xml:space="preserve">:    </w:t>
            </w:r>
            <w:r w:rsidRPr="002E470A">
              <w:rPr>
                <w:rFonts w:ascii="Cordia New" w:hAnsi="Cordia New"/>
                <w:sz w:val="32"/>
                <w:szCs w:val="32"/>
                <w:u w:val="single"/>
                <w:cs/>
              </w:rPr>
              <w:t>ควรถึงแก่เฒ่า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32"/>
                <w:szCs w:val="32"/>
                <w:u w:val="single"/>
              </w:rPr>
            </w:pPr>
            <w:r>
              <w:rPr>
                <w:rFonts w:ascii="Cordia New" w:hAnsi="Cordia New"/>
                <w:sz w:val="32"/>
                <w:szCs w:val="32"/>
              </w:rPr>
              <w:t xml:space="preserve">            </w:t>
            </w:r>
            <w:r w:rsidRPr="002E470A">
              <w:rPr>
                <w:rFonts w:ascii="Cordia New" w:hAnsi="Cordia New"/>
                <w:sz w:val="32"/>
                <w:szCs w:val="32"/>
                <w:cs/>
              </w:rPr>
              <w:t xml:space="preserve">คนที่ ๓  </w:t>
            </w:r>
            <w:r w:rsidRPr="002E470A">
              <w:rPr>
                <w:rFonts w:ascii="Cordia New" w:hAnsi="Cordia New"/>
                <w:sz w:val="32"/>
                <w:szCs w:val="32"/>
              </w:rPr>
              <w:t xml:space="preserve">:   </w:t>
            </w:r>
            <w:r w:rsidRPr="002E470A">
              <w:rPr>
                <w:rFonts w:ascii="Cordia New" w:hAnsi="Cordia New"/>
                <w:sz w:val="32"/>
                <w:szCs w:val="32"/>
                <w:u w:val="single"/>
                <w:cs/>
              </w:rPr>
              <w:t>ยิ่งชีพรักดูแก่เรา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16"/>
                <w:szCs w:val="16"/>
              </w:rPr>
            </w:pPr>
          </w:p>
        </w:tc>
      </w:tr>
    </w:tbl>
    <w:p w:rsidR="001D3E90" w:rsidRPr="00873B8D" w:rsidRDefault="001D3E90" w:rsidP="00355947">
      <w:pPr>
        <w:spacing w:after="0" w:line="240" w:lineRule="auto"/>
        <w:rPr>
          <w:rFonts w:ascii="Cordia New" w:hAnsi="Cordia New"/>
          <w:sz w:val="16"/>
          <w:szCs w:val="16"/>
        </w:rPr>
      </w:pP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</w:rPr>
        <w:tab/>
      </w:r>
      <w:r>
        <w:rPr>
          <w:rFonts w:ascii="Cordia New" w:hAnsi="Cordia New"/>
          <w:sz w:val="32"/>
          <w:szCs w:val="32"/>
          <w:cs/>
        </w:rPr>
        <w:t>ครูแจกตัวอย่างกาพย์ฉบังตอนปัญญากับทรัพย์  ให้ตั้งข้อสังเกตแล้วเปรียบเทียบกับตัวอย่างที่ครูให้  แล้วช่วยกันคิดว่าจะปรับเปลี่ยนคำตรงไหนให้มีลักษณะคำประพันธ์เหมือนกับตัวอย่างของครู  นำเสนอผลงานของตนเอง  บอกข้อที่สังเกตได้ ครูให้นักเรียนสรุปกาพย์ฉบัง ๑๖  และจดลงในสมุด</w:t>
      </w:r>
    </w:p>
    <w:tbl>
      <w:tblPr>
        <w:tblW w:w="0" w:type="auto"/>
        <w:tblInd w:w="110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9213"/>
      </w:tblGrid>
      <w:tr w:rsidR="001D3E90" w:rsidRPr="002E470A">
        <w:tc>
          <w:tcPr>
            <w:tcW w:w="9213" w:type="dxa"/>
          </w:tcPr>
          <w:p w:rsidR="001D3E90" w:rsidRPr="00344A4F" w:rsidRDefault="001D3E90" w:rsidP="00355947">
            <w:pPr>
              <w:spacing w:after="0" w:line="240" w:lineRule="auto"/>
              <w:jc w:val="center"/>
              <w:rPr>
                <w:rFonts w:ascii="Cordia New" w:hAnsi="Cordia New"/>
                <w:b/>
                <w:bCs/>
                <w:sz w:val="16"/>
                <w:szCs w:val="16"/>
              </w:rPr>
            </w:pPr>
          </w:p>
          <w:p w:rsidR="001D3E90" w:rsidRPr="002E470A" w:rsidRDefault="001D3E90" w:rsidP="00355947">
            <w:pPr>
              <w:spacing w:after="0" w:line="240" w:lineRule="auto"/>
              <w:jc w:val="center"/>
              <w:rPr>
                <w:rFonts w:ascii="Cordia New" w:hAnsi="Cordia New"/>
                <w:sz w:val="32"/>
                <w:szCs w:val="32"/>
              </w:rPr>
            </w:pPr>
            <w:r w:rsidRPr="002E470A">
              <w:rPr>
                <w:rFonts w:ascii="Cordia New" w:hAnsi="Cordia New"/>
                <w:b/>
                <w:bCs/>
                <w:sz w:val="32"/>
                <w:szCs w:val="32"/>
                <w:cs/>
              </w:rPr>
              <w:t>ฉันทลักษณ์กาพย์ฉบัง ๑๖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52"/>
                <w:szCs w:val="52"/>
              </w:rPr>
            </w:pP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margin-left:288.65pt;margin-top:3.75pt;width:0;height:7.5pt;z-index:251654144" o:connectortype="straight"/>
              </w:pict>
            </w:r>
            <w:r>
              <w:rPr>
                <w:noProof/>
              </w:rPr>
              <w:pict>
                <v:shape id="_x0000_s1027" type="#_x0000_t32" style="position:absolute;margin-left:146.15pt;margin-top:3.75pt;width:2in;height:.75pt;flip:y;z-index:251652096" o:connectortype="straight"/>
              </w:pict>
            </w:r>
            <w:r>
              <w:rPr>
                <w:noProof/>
              </w:rPr>
              <w:pict>
                <v:shape id="_x0000_s1028" type="#_x0000_t32" style="position:absolute;margin-left:146.15pt;margin-top:4.5pt;width:0;height:6.75pt;z-index:251653120" o:connectortype="straight"/>
              </w:pict>
            </w:r>
            <w:r w:rsidRPr="002E470A">
              <w:rPr>
                <w:rFonts w:ascii="Cordia New" w:hAnsi="Cordia New"/>
                <w:sz w:val="52"/>
                <w:szCs w:val="52"/>
                <w:cs/>
              </w:rPr>
              <w:t xml:space="preserve">                 ๐๐๐๐๐๐                    ๐๐๐๐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52"/>
                <w:szCs w:val="52"/>
              </w:rPr>
            </w:pPr>
            <w:r>
              <w:rPr>
                <w:noProof/>
              </w:rPr>
              <w:pict>
                <v:shape id="_x0000_s1029" type="#_x0000_t32" style="position:absolute;margin-left:128.15pt;margin-top:16.05pt;width:36pt;height:0;flip:x;z-index:251659264" o:connectortype="straight"/>
              </w:pict>
            </w:r>
            <w:r>
              <w:rPr>
                <w:noProof/>
              </w:rPr>
              <w:pict>
                <v:shape id="_x0000_s1030" type="#_x0000_t32" style="position:absolute;margin-left:164.15pt;margin-top:16.05pt;width:.75pt;height:32.25pt;z-index:251658240" o:connectortype="straight"/>
              </w:pict>
            </w:r>
            <w:r>
              <w:rPr>
                <w:noProof/>
              </w:rPr>
              <w:pict>
                <v:shape id="_x0000_s1031" type="#_x0000_t32" style="position:absolute;margin-left:289.4pt;margin-top:48.3pt;width:0;height:6.75pt;z-index:251656192" o:connectortype="straight"/>
              </w:pict>
            </w:r>
            <w:r>
              <w:rPr>
                <w:noProof/>
              </w:rPr>
              <w:pict>
                <v:shape id="_x0000_s1032" type="#_x0000_t32" style="position:absolute;margin-left:144.65pt;margin-top:48.3pt;width:0;height:6.75pt;z-index:251657216" o:connectortype="straight"/>
              </w:pict>
            </w:r>
            <w:r>
              <w:rPr>
                <w:noProof/>
              </w:rPr>
              <w:pict>
                <v:shape id="_x0000_s1033" type="#_x0000_t32" style="position:absolute;margin-left:145.4pt;margin-top:48.3pt;width:2in;height:.75pt;flip:y;z-index:251655168" o:connectortype="straight"/>
              </w:pict>
            </w:r>
            <w:r w:rsidRPr="002E470A">
              <w:rPr>
                <w:rFonts w:ascii="Cordia New" w:hAnsi="Cordia New"/>
                <w:sz w:val="52"/>
                <w:szCs w:val="52"/>
                <w:cs/>
              </w:rPr>
              <w:t xml:space="preserve">          ๐๐๐๐๐๐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52"/>
                <w:szCs w:val="52"/>
              </w:rPr>
            </w:pPr>
            <w:r w:rsidRPr="002E470A">
              <w:rPr>
                <w:rFonts w:ascii="Cordia New" w:hAnsi="Cordia New"/>
                <w:sz w:val="52"/>
                <w:szCs w:val="52"/>
                <w:cs/>
              </w:rPr>
              <w:t xml:space="preserve">                 ๐๐๐๐๐๐                    ๐๐๐๐</w:t>
            </w:r>
          </w:p>
          <w:p w:rsidR="001D3E90" w:rsidRPr="002E470A" w:rsidRDefault="001D3E90" w:rsidP="00355947">
            <w:pPr>
              <w:spacing w:after="0" w:line="240" w:lineRule="auto"/>
              <w:rPr>
                <w:rFonts w:ascii="Cordia New" w:hAnsi="Cordia New"/>
                <w:sz w:val="52"/>
                <w:szCs w:val="52"/>
                <w:cs/>
              </w:rPr>
            </w:pPr>
            <w:r w:rsidRPr="002E470A">
              <w:rPr>
                <w:rFonts w:ascii="Cordia New" w:hAnsi="Cordia New"/>
                <w:sz w:val="52"/>
                <w:szCs w:val="52"/>
                <w:cs/>
              </w:rPr>
              <w:t xml:space="preserve">          ๐๐๐๐๐๐</w:t>
            </w:r>
          </w:p>
        </w:tc>
      </w:tr>
    </w:tbl>
    <w:p w:rsidR="001D3E90" w:rsidRPr="002E470A" w:rsidRDefault="001D3E90" w:rsidP="00D5786F">
      <w:pPr>
        <w:spacing w:after="0" w:line="240" w:lineRule="auto"/>
        <w:jc w:val="center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 xml:space="preserve">   ครูให้นักเรียนจับกลุ่มแต่งกาพย์ฉบัง ๑๖ เรื่องคู่ครองต่อให้จบ  ให้คิดว่าในอนาคตจะเติบโตให้เป็นผู้ใหญ่แบบนี้ได้โดยจะเริ่มเปลี่ยนนิสัยของตนเองในด้านใด  (ให้นักเรียนบอกนิสัยส่วนดี  ส่วนที่อยากจะพัฒนา)</w:t>
      </w:r>
      <w:r w:rsidRPr="002E470A">
        <w:rPr>
          <w:rFonts w:ascii="Cordia New" w:hAnsi="Cordia New"/>
          <w:b/>
          <w:bCs/>
          <w:sz w:val="32"/>
          <w:szCs w:val="32"/>
          <w:u w:val="single"/>
          <w:cs/>
        </w:rPr>
        <w:t>ตัวอย่างงานของนักเรียน</w:t>
      </w:r>
    </w:p>
    <w:p w:rsidR="001D3E90" w:rsidRPr="00C4039B" w:rsidRDefault="001D3E90" w:rsidP="00C4039B">
      <w:pPr>
        <w:spacing w:after="0" w:line="240" w:lineRule="auto"/>
        <w:rPr>
          <w:rFonts w:ascii="Cordia New" w:hAnsi="Cordia New"/>
          <w:sz w:val="32"/>
          <w:szCs w:val="32"/>
        </w:rPr>
      </w:pPr>
      <w:r w:rsidRPr="002E470A">
        <w:rPr>
          <w:rFonts w:ascii="Cordia New" w:hAnsi="Cordia New"/>
          <w:sz w:val="32"/>
          <w:szCs w:val="32"/>
          <w:cs/>
        </w:rPr>
        <w:t>นิสัยที่คิดว่าจะพัฒน</w:t>
      </w:r>
      <w:r>
        <w:rPr>
          <w:rFonts w:ascii="Cordia New" w:hAnsi="Cordia New"/>
          <w:sz w:val="32"/>
          <w:szCs w:val="32"/>
          <w:cs/>
        </w:rPr>
        <w:t xml:space="preserve">าตนเอง  คือ   </w:t>
      </w:r>
      <w:r w:rsidRPr="002E470A">
        <w:rPr>
          <w:rFonts w:ascii="Cordia New" w:hAnsi="Cordia New"/>
          <w:sz w:val="32"/>
          <w:szCs w:val="32"/>
          <w:cs/>
        </w:rPr>
        <w:t xml:space="preserve"> ๑. การอิจฉาริษยา  จะพัฒนาโดยแข่งกับตนเอง  ไม่ต้องไปคิดเปรียบเทียบกับผู้อื่น  ถ้าเราไม่อิจฉาริษยาเราก็จะ</w:t>
      </w:r>
      <w:r>
        <w:rPr>
          <w:rFonts w:ascii="Cordia New" w:hAnsi="Cordia New"/>
          <w:sz w:val="32"/>
          <w:szCs w:val="32"/>
          <w:cs/>
        </w:rPr>
        <w:t xml:space="preserve">สามารถอยู่ร่วมกับผู้อื่นได้    </w:t>
      </w:r>
      <w:r w:rsidRPr="002E470A">
        <w:rPr>
          <w:rFonts w:ascii="Cordia New" w:hAnsi="Cordia New"/>
          <w:sz w:val="32"/>
          <w:szCs w:val="32"/>
          <w:cs/>
        </w:rPr>
        <w:t>๒. การขี้อวด  จะพัฒนาโดยมีอะไรพยายามเก็บไว้บ้างก็ได้ไม่ต้องไปอวดคนอื่นไปหมดทุกเรื่อง  บางทีก็ไม่มีใครชอบพฤติกรรมแบบนี้  ถ้าปรับปรุงจะอยู่ร่วมกับผู้อื่นไ</w:t>
      </w:r>
      <w:r>
        <w:rPr>
          <w:rFonts w:ascii="Cordia New" w:hAnsi="Cordia New"/>
          <w:sz w:val="32"/>
          <w:szCs w:val="32"/>
          <w:cs/>
        </w:rPr>
        <w:t>ด้   ให้สรุปทักษะการใช้ปัญญาจากการเขียนบันทึกของตนเอง   เลือกทักษะที่ตนเองเรียนรู้ได้ดีที่สุด  ครูอ่านตัวอย่างกาพย์ฉบัง  ๑๖  ให้นักเรียนตั้งใจฟังและบอกว่ามีหัวข้ออะไรบ้าง  นิสัยของตนเอง  (ด้านดี</w:t>
      </w:r>
      <w:r>
        <w:rPr>
          <w:rFonts w:ascii="Cordia New" w:hAnsi="Cordia New"/>
          <w:sz w:val="32"/>
          <w:szCs w:val="32"/>
        </w:rPr>
        <w:t xml:space="preserve"> / </w:t>
      </w:r>
      <w:r>
        <w:rPr>
          <w:rFonts w:ascii="Cordia New" w:hAnsi="Cordia New"/>
          <w:sz w:val="32"/>
          <w:szCs w:val="32"/>
          <w:cs/>
        </w:rPr>
        <w:t>ด้านไม่ดี พร้อมวิธีการที่จะพัฒนา)  คุณธรรมที่มีในตนเอง  ทักษะทางปัญญาที่ตนเองถนัด  ให้นักเรียนแต่งกาพย์ฉบัง ๑๖  “ตัวตนที่ค้นพบ” ตามหัวข้อในข้อ ๑๒  จำนวน  ๑๐  บท</w:t>
      </w:r>
    </w:p>
    <w:p w:rsidR="001D3E90" w:rsidRPr="00C4039B" w:rsidRDefault="001D3E90" w:rsidP="00C4039B">
      <w:pPr>
        <w:spacing w:after="0" w:line="240" w:lineRule="auto"/>
        <w:jc w:val="center"/>
        <w:rPr>
          <w:rFonts w:ascii="Cordia New" w:hAnsi="Cordia New"/>
          <w:b/>
          <w:bCs/>
          <w:sz w:val="16"/>
          <w:szCs w:val="16"/>
          <w:u w:val="single"/>
        </w:rPr>
      </w:pPr>
    </w:p>
    <w:p w:rsidR="001D3E90" w:rsidRPr="00C4039B" w:rsidRDefault="001D3E90" w:rsidP="00C4039B">
      <w:pPr>
        <w:spacing w:after="0" w:line="240" w:lineRule="auto"/>
        <w:jc w:val="center"/>
        <w:rPr>
          <w:rFonts w:ascii="Cordia New" w:hAnsi="Cordia New"/>
          <w:b/>
          <w:bCs/>
          <w:sz w:val="32"/>
          <w:szCs w:val="32"/>
          <w:u w:val="single"/>
          <w:cs/>
        </w:rPr>
      </w:pPr>
      <w:r w:rsidRPr="00C4039B">
        <w:rPr>
          <w:rFonts w:ascii="Cordia New" w:hAnsi="Cordia New"/>
          <w:b/>
          <w:bCs/>
          <w:sz w:val="32"/>
          <w:szCs w:val="32"/>
          <w:u w:val="single"/>
          <w:cs/>
        </w:rPr>
        <w:t>ตัวอย่างชิ้นงานของนักเรียน</w:t>
      </w: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283.7pt;margin-top:3.45pt;width:125.6pt;height:173.05pt;z-index:251662336">
            <v:imagedata r:id="rId5" o:title="" gain="39322f"/>
          </v:shape>
        </w:pict>
      </w:r>
      <w:r>
        <w:rPr>
          <w:noProof/>
        </w:rPr>
        <w:pict>
          <v:shape id="_x0000_s1035" type="#_x0000_t75" style="position:absolute;margin-left:413.1pt;margin-top:3.45pt;width:124.85pt;height:171.85pt;z-index:251663360">
            <v:imagedata r:id="rId6" o:title="" gain="39322f"/>
          </v:shape>
        </w:pict>
      </w:r>
      <w:r>
        <w:rPr>
          <w:noProof/>
        </w:rPr>
        <w:pict>
          <v:shape id="_x0000_s1036" type="#_x0000_t75" style="position:absolute;margin-left:120pt;margin-top:5.3pt;width:124.45pt;height:171.2pt;z-index:251660288">
            <v:imagedata r:id="rId7" o:title="" gain="39322f"/>
          </v:shape>
        </w:pict>
      </w:r>
      <w:r>
        <w:rPr>
          <w:noProof/>
        </w:rPr>
        <w:pict>
          <v:shape id="_x0000_s1037" type="#_x0000_t75" style="position:absolute;margin-left:-8.8pt;margin-top:5.3pt;width:124.8pt;height:171.2pt;z-index:251661312">
            <v:imagedata r:id="rId8" o:title="" gain="52429f"/>
          </v:shape>
        </w:pict>
      </w: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</w:p>
    <w:p w:rsidR="001D3E90" w:rsidRDefault="001D3E90" w:rsidP="00355947">
      <w:pPr>
        <w:spacing w:after="0" w:line="240" w:lineRule="auto"/>
        <w:rPr>
          <w:rFonts w:ascii="Cordia New" w:hAnsi="Cordia New"/>
          <w:sz w:val="32"/>
          <w:szCs w:val="32"/>
        </w:rPr>
      </w:pPr>
    </w:p>
    <w:p w:rsidR="001D3E90" w:rsidRDefault="001D3E90" w:rsidP="00355947">
      <w:pPr>
        <w:numPr>
          <w:ilvl w:val="0"/>
          <w:numId w:val="1"/>
        </w:num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ความรู้ที่มีมาก่อน (</w:t>
      </w:r>
      <w:r>
        <w:rPr>
          <w:rFonts w:ascii="Cordia New" w:hAnsi="Cordia New"/>
          <w:sz w:val="32"/>
          <w:szCs w:val="32"/>
        </w:rPr>
        <w:t>met  before</w:t>
      </w:r>
      <w:r>
        <w:rPr>
          <w:rFonts w:ascii="Cordia New" w:hAnsi="Cordia New"/>
          <w:sz w:val="32"/>
          <w:szCs w:val="32"/>
          <w:cs/>
        </w:rPr>
        <w:t>)</w:t>
      </w:r>
    </w:p>
    <w:p w:rsidR="001D3E90" w:rsidRDefault="001D3E90" w:rsidP="00355947">
      <w:pPr>
        <w:spacing w:after="0" w:line="240" w:lineRule="auto"/>
        <w:ind w:left="720"/>
        <w:rPr>
          <w:rFonts w:ascii="Cordia New" w:hAnsi="Cordia New"/>
          <w:sz w:val="32"/>
          <w:szCs w:val="32"/>
        </w:rPr>
      </w:pPr>
      <w:r w:rsidRPr="00553963">
        <w:rPr>
          <w:rFonts w:ascii="Cordia New" w:hAnsi="Cordia New"/>
          <w:sz w:val="32"/>
          <w:szCs w:val="32"/>
          <w:cs/>
        </w:rPr>
        <w:t>-</w:t>
      </w:r>
      <w:r>
        <w:rPr>
          <w:rFonts w:ascii="Cordia New" w:hAnsi="Cordia New"/>
          <w:sz w:val="32"/>
          <w:szCs w:val="32"/>
          <w:cs/>
        </w:rPr>
        <w:t xml:space="preserve">  </w:t>
      </w:r>
      <w:r w:rsidRPr="00553963">
        <w:rPr>
          <w:rFonts w:ascii="Cordia New" w:hAnsi="Cordia New"/>
          <w:sz w:val="32"/>
          <w:szCs w:val="32"/>
          <w:cs/>
        </w:rPr>
        <w:t>เรื่องการสัมผัส</w:t>
      </w:r>
      <w:r>
        <w:rPr>
          <w:rFonts w:ascii="Cordia New" w:hAnsi="Cordia New"/>
          <w:sz w:val="32"/>
          <w:szCs w:val="32"/>
          <w:cs/>
        </w:rPr>
        <w:t xml:space="preserve">   / คำ</w:t>
      </w:r>
      <w:r w:rsidRPr="00553963">
        <w:rPr>
          <w:rFonts w:ascii="Cordia New" w:hAnsi="Cordia New"/>
          <w:sz w:val="32"/>
          <w:szCs w:val="32"/>
          <w:cs/>
        </w:rPr>
        <w:t xml:space="preserve">คล้องจองของคำประพันธ์  </w:t>
      </w:r>
      <w:r>
        <w:rPr>
          <w:rFonts w:ascii="Cordia New" w:hAnsi="Cordia New"/>
          <w:sz w:val="32"/>
          <w:szCs w:val="32"/>
          <w:cs/>
        </w:rPr>
        <w:t xml:space="preserve"> / การเขียนบันทึกสิ่งที่ได้เรียนรู้ในวิชาธรรมชาติ  พร้อมทักษะการใช้ปัญญาของตนเอง</w:t>
      </w:r>
    </w:p>
    <w:p w:rsidR="001D3E90" w:rsidRDefault="001D3E90" w:rsidP="00355947">
      <w:pPr>
        <w:numPr>
          <w:ilvl w:val="0"/>
          <w:numId w:val="1"/>
        </w:num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โจทย์สถานการณ์เปิด  /  โจทย์ของงาน</w:t>
      </w:r>
    </w:p>
    <w:p w:rsidR="001D3E90" w:rsidRDefault="001D3E90" w:rsidP="00355947">
      <w:pPr>
        <w:spacing w:after="0" w:line="240" w:lineRule="auto"/>
        <w:ind w:left="720"/>
        <w:rPr>
          <w:rFonts w:ascii="Cordia New" w:hAnsi="Cordia New"/>
          <w:sz w:val="32"/>
          <w:szCs w:val="32"/>
        </w:rPr>
      </w:pPr>
      <w:r w:rsidRPr="003515F0">
        <w:rPr>
          <w:rFonts w:ascii="Cordia New" w:hAnsi="Cordia New"/>
          <w:sz w:val="32"/>
          <w:szCs w:val="32"/>
          <w:cs/>
        </w:rPr>
        <w:t>-</w:t>
      </w:r>
      <w:r>
        <w:rPr>
          <w:rFonts w:ascii="Cordia New" w:hAnsi="Cordia New"/>
          <w:sz w:val="32"/>
          <w:szCs w:val="32"/>
          <w:cs/>
        </w:rPr>
        <w:t xml:space="preserve">  ค้นหาข้อกำหนดของฉันทลักษณ์ตามความเข้าใจของตนเอง </w:t>
      </w:r>
    </w:p>
    <w:p w:rsidR="001D3E90" w:rsidRDefault="001D3E90" w:rsidP="00355947">
      <w:pPr>
        <w:numPr>
          <w:ilvl w:val="0"/>
          <w:numId w:val="1"/>
        </w:num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ประเด็นที่ได้เรียนรู้</w:t>
      </w:r>
      <w:r>
        <w:rPr>
          <w:rFonts w:ascii="Cordia New" w:hAnsi="Cordia New"/>
          <w:sz w:val="32"/>
          <w:szCs w:val="32"/>
        </w:rPr>
        <w:t xml:space="preserve">  </w:t>
      </w:r>
    </w:p>
    <w:p w:rsidR="001D3E90" w:rsidRDefault="001D3E90" w:rsidP="00355947">
      <w:pPr>
        <w:spacing w:after="0" w:line="240" w:lineRule="auto"/>
        <w:ind w:left="720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  <w:cs/>
        </w:rPr>
        <w:t>ครู</w:t>
      </w:r>
      <w:r>
        <w:rPr>
          <w:rFonts w:ascii="Cordia New" w:hAnsi="Cordia New"/>
          <w:sz w:val="32"/>
          <w:szCs w:val="32"/>
        </w:rPr>
        <w:t xml:space="preserve"> :  </w:t>
      </w:r>
      <w:r>
        <w:rPr>
          <w:rFonts w:ascii="Cordia New" w:hAnsi="Cordia New"/>
          <w:sz w:val="32"/>
          <w:szCs w:val="32"/>
          <w:cs/>
        </w:rPr>
        <w:t>การมองเห็นตัวตนของตนเองอย่างชัดเจน  เด็กยอมรับในสิ่งที่เป็นเห็นจุดเด่นและจุดด้อยและมองย้อนกลับเพื่อหาวิธีการแก้ไขและพัฒนาตนเอง   มองตัวเองอย่างที่เป็นได้  รวมทั้งค้นพบการเรียนรู้ที่ตนเองถนัดและเข้าใจมากที่สุด</w:t>
      </w:r>
    </w:p>
    <w:p w:rsidR="001D3E90" w:rsidRDefault="001D3E90" w:rsidP="00355947">
      <w:pPr>
        <w:spacing w:after="0" w:line="240" w:lineRule="auto"/>
        <w:ind w:left="720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  <w:cs/>
        </w:rPr>
        <w:t>ลูกศิษย์</w:t>
      </w:r>
      <w:r>
        <w:rPr>
          <w:rFonts w:ascii="Cordia New" w:hAnsi="Cordia New"/>
          <w:sz w:val="32"/>
          <w:szCs w:val="32"/>
        </w:rPr>
        <w:t xml:space="preserve"> : </w:t>
      </w:r>
      <w:r>
        <w:rPr>
          <w:rFonts w:ascii="Cordia New" w:hAnsi="Cordia New"/>
          <w:sz w:val="32"/>
          <w:szCs w:val="32"/>
          <w:cs/>
        </w:rPr>
        <w:t>ความกล้าในการเปิดเผยนิสัยและคิดค้นหาวิธีพัฒนาตนเองได้ดี   ความพยายามของนักเรียนแต่ละคนที่ตั้งใจทำงานชิ้นนี้ด้วยตนเอง</w:t>
      </w:r>
    </w:p>
    <w:p w:rsidR="001D3E90" w:rsidRDefault="001D3E90" w:rsidP="00355947">
      <w:pPr>
        <w:spacing w:after="0" w:line="240" w:lineRule="auto"/>
        <w:ind w:left="720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  <w:cs/>
        </w:rPr>
        <w:t xml:space="preserve">สิ่งที่ก่อให้เกิดการเรียนรู้ใหม่ ๆ </w:t>
      </w:r>
      <w:r>
        <w:rPr>
          <w:rFonts w:ascii="Cordia New" w:hAnsi="Cordia New"/>
          <w:sz w:val="32"/>
          <w:szCs w:val="32"/>
        </w:rPr>
        <w:t xml:space="preserve">: </w:t>
      </w:r>
      <w:r>
        <w:rPr>
          <w:rFonts w:ascii="Cordia New" w:hAnsi="Cordia New"/>
          <w:sz w:val="32"/>
          <w:szCs w:val="32"/>
          <w:cs/>
        </w:rPr>
        <w:t xml:space="preserve">  การแต่งคำประพันธ์ของนักเรียนไม่ใช่เรื่องยาก   ถ้าเริ่มต้นจากเรื่องราวที่ใกล้ตัวเอง</w:t>
      </w:r>
    </w:p>
    <w:p w:rsidR="001D3E90" w:rsidRDefault="001D3E90" w:rsidP="00355947">
      <w:pPr>
        <w:numPr>
          <w:ilvl w:val="0"/>
          <w:numId w:val="1"/>
        </w:num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ปัจจัยความสำเร็จ</w:t>
      </w:r>
    </w:p>
    <w:p w:rsidR="001D3E90" w:rsidRDefault="001D3E90" w:rsidP="00355947">
      <w:pPr>
        <w:spacing w:after="0" w:line="240" w:lineRule="auto"/>
        <w:ind w:left="720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-  กิจกรรมการเรียนการสอนที่เป็นไปตามลำดับขั้นตอน  /  การทำซ้ำย้ำทวนบ่อย ๆ ทำให้เกิดความเข้าใจและชำนาญ  /มีการเขียนบันทึกสิ่งที่ได้เรียนรู้  และทักษะการใช้ปัญญาสะสมไว้ก่อน ซึ่งเป็นเรื่องราวของตนเอง</w:t>
      </w:r>
    </w:p>
    <w:p w:rsidR="001D3E90" w:rsidRDefault="001D3E90" w:rsidP="00355947">
      <w:pPr>
        <w:numPr>
          <w:ilvl w:val="0"/>
          <w:numId w:val="1"/>
        </w:numPr>
        <w:spacing w:after="0" w:line="240" w:lineRule="auto"/>
        <w:rPr>
          <w:rFonts w:ascii="Cordia New" w:hAnsi="Cordia New"/>
          <w:sz w:val="32"/>
          <w:szCs w:val="32"/>
        </w:rPr>
      </w:pPr>
      <w:r>
        <w:rPr>
          <w:rFonts w:ascii="Cordia New" w:hAnsi="Cordia New"/>
          <w:sz w:val="32"/>
          <w:szCs w:val="32"/>
          <w:cs/>
        </w:rPr>
        <w:t>ประเด็นที่จะนำไปพัฒนาต่อ</w:t>
      </w:r>
    </w:p>
    <w:p w:rsidR="001D3E90" w:rsidRDefault="001D3E90" w:rsidP="00355947">
      <w:pPr>
        <w:spacing w:after="0" w:line="240" w:lineRule="auto"/>
        <w:ind w:left="720"/>
        <w:rPr>
          <w:rFonts w:ascii="Cordia New" w:hAnsi="Cordia New"/>
          <w:sz w:val="32"/>
          <w:szCs w:val="32"/>
          <w:cs/>
        </w:rPr>
      </w:pPr>
      <w:r>
        <w:rPr>
          <w:rFonts w:ascii="Cordia New" w:hAnsi="Cordia New"/>
          <w:sz w:val="32"/>
          <w:szCs w:val="32"/>
          <w:cs/>
        </w:rPr>
        <w:t>-  การคิดแผนการสอนให้มีลำดับขั้นตอนชัดเจน  และทำซ้ำย้ำทวนให้เกิดความชำนาญและเพิ่มการต่อยอดให้กับนักเรียนโดยเพิ่มคำประพันธ์ประเภทอื่น ๆ   /  นำสิ่งที่นักเรียนค้นพบไปพัฒนาต่อยอดให้เกิดขึ้นจริงในชีวิตประจำวัน</w:t>
      </w:r>
    </w:p>
    <w:p w:rsidR="001D3E90" w:rsidRDefault="001D3E90" w:rsidP="00355947">
      <w:pPr>
        <w:spacing w:after="0" w:line="240" w:lineRule="auto"/>
        <w:ind w:left="720"/>
        <w:rPr>
          <w:rFonts w:ascii="Cordia New" w:hAnsi="Cordia New"/>
          <w:sz w:val="32"/>
          <w:szCs w:val="32"/>
        </w:rPr>
      </w:pPr>
    </w:p>
    <w:p w:rsidR="001D3E90" w:rsidRPr="00AC6615" w:rsidRDefault="001D3E90" w:rsidP="00355947">
      <w:pPr>
        <w:spacing w:after="0" w:line="240" w:lineRule="auto"/>
        <w:rPr>
          <w:rFonts w:ascii="Cordia New" w:hAnsi="Cordia New"/>
          <w:sz w:val="32"/>
          <w:szCs w:val="32"/>
          <w:cs/>
        </w:rPr>
      </w:pPr>
    </w:p>
    <w:sectPr w:rsidR="001D3E90" w:rsidRPr="00AC6615" w:rsidSect="00D5786F">
      <w:pgSz w:w="11906" w:h="16838"/>
      <w:pgMar w:top="426" w:right="566" w:bottom="426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F03616"/>
    <w:multiLevelType w:val="hybridMultilevel"/>
    <w:tmpl w:val="A8AC51FA"/>
    <w:lvl w:ilvl="0" w:tplc="3B9C39B8">
      <w:start w:val="13"/>
      <w:numFmt w:val="bullet"/>
      <w:lvlText w:val="-"/>
      <w:lvlJc w:val="left"/>
      <w:pPr>
        <w:ind w:left="108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A32446D"/>
    <w:multiLevelType w:val="hybridMultilevel"/>
    <w:tmpl w:val="AABA2D06"/>
    <w:lvl w:ilvl="0" w:tplc="87E6EA1A">
      <w:start w:val="13"/>
      <w:numFmt w:val="bullet"/>
      <w:lvlText w:val="-"/>
      <w:lvlJc w:val="left"/>
      <w:pPr>
        <w:ind w:left="1080" w:hanging="360"/>
      </w:pPr>
      <w:rPr>
        <w:rFonts w:ascii="Cordia New" w:eastAsia="Times New Roman" w:hAnsi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784416C4"/>
    <w:multiLevelType w:val="hybridMultilevel"/>
    <w:tmpl w:val="7BE22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B6516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ngsana New" w:eastAsia="Times New Roman" w:hAnsi="Angsan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24665"/>
    <w:rsid w:val="000D3EEB"/>
    <w:rsid w:val="000E1457"/>
    <w:rsid w:val="00103892"/>
    <w:rsid w:val="001070F4"/>
    <w:rsid w:val="001A652C"/>
    <w:rsid w:val="001D3E90"/>
    <w:rsid w:val="00202276"/>
    <w:rsid w:val="00221B15"/>
    <w:rsid w:val="0022263B"/>
    <w:rsid w:val="00251F70"/>
    <w:rsid w:val="00256546"/>
    <w:rsid w:val="00267853"/>
    <w:rsid w:val="002B39FE"/>
    <w:rsid w:val="002E470A"/>
    <w:rsid w:val="002E5502"/>
    <w:rsid w:val="00344A4F"/>
    <w:rsid w:val="003515F0"/>
    <w:rsid w:val="00355947"/>
    <w:rsid w:val="004520AA"/>
    <w:rsid w:val="004918D6"/>
    <w:rsid w:val="00553963"/>
    <w:rsid w:val="0059491A"/>
    <w:rsid w:val="006741F0"/>
    <w:rsid w:val="006913B7"/>
    <w:rsid w:val="006A3344"/>
    <w:rsid w:val="006C3C07"/>
    <w:rsid w:val="007B7F2A"/>
    <w:rsid w:val="007F1EAF"/>
    <w:rsid w:val="008150A8"/>
    <w:rsid w:val="00873B8D"/>
    <w:rsid w:val="008E6AE4"/>
    <w:rsid w:val="0094757C"/>
    <w:rsid w:val="00960C47"/>
    <w:rsid w:val="00973F59"/>
    <w:rsid w:val="009B78FF"/>
    <w:rsid w:val="009C22A2"/>
    <w:rsid w:val="00A61C1E"/>
    <w:rsid w:val="00A66A52"/>
    <w:rsid w:val="00AC6615"/>
    <w:rsid w:val="00B24665"/>
    <w:rsid w:val="00B625C9"/>
    <w:rsid w:val="00BA64FB"/>
    <w:rsid w:val="00C3548C"/>
    <w:rsid w:val="00C4039B"/>
    <w:rsid w:val="00C70359"/>
    <w:rsid w:val="00D5786F"/>
    <w:rsid w:val="00DB2604"/>
    <w:rsid w:val="00DB5646"/>
    <w:rsid w:val="00DF2EA0"/>
    <w:rsid w:val="00E030A7"/>
    <w:rsid w:val="00EA1DE7"/>
    <w:rsid w:val="00EB6973"/>
    <w:rsid w:val="00F05B89"/>
    <w:rsid w:val="00F25AC1"/>
    <w:rsid w:val="00F265B9"/>
    <w:rsid w:val="00F469C8"/>
    <w:rsid w:val="00F76192"/>
    <w:rsid w:val="00FD72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263B"/>
    <w:pPr>
      <w:spacing w:after="200" w:line="276" w:lineRule="auto"/>
    </w:pPr>
    <w:rPr>
      <w:rFonts w:cs="Angsan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รายการย่อหน้า"/>
    <w:basedOn w:val="Normal"/>
    <w:uiPriority w:val="34"/>
    <w:qFormat/>
    <w:rsid w:val="00AC6615"/>
    <w:pPr>
      <w:ind w:left="720"/>
      <w:contextualSpacing/>
    </w:pPr>
  </w:style>
  <w:style w:type="table" w:styleId="TableGrid">
    <w:name w:val="Table Grid"/>
    <w:basedOn w:val="TableNormal"/>
    <w:uiPriority w:val="59"/>
    <w:rsid w:val="002B39FE"/>
    <w:rPr>
      <w:rFonts w:cs="Angsana Ne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2</Pages>
  <Words>560</Words>
  <Characters>3196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ชีวิตที่เรียนรู้</dc:title>
  <dc:subject/>
  <dc:creator>Win7</dc:creator>
  <cp:keywords/>
  <dc:description/>
  <cp:lastModifiedBy>wiratchani_w</cp:lastModifiedBy>
  <cp:revision>2</cp:revision>
  <cp:lastPrinted>2011-10-13T07:10:00Z</cp:lastPrinted>
  <dcterms:created xsi:type="dcterms:W3CDTF">2011-10-14T10:14:00Z</dcterms:created>
  <dcterms:modified xsi:type="dcterms:W3CDTF">2011-10-14T10:14:00Z</dcterms:modified>
</cp:coreProperties>
</file>