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CC99">
    <v:background id="_x0000_s1025" o:bwmode="white" fillcolor="#fc9">
      <v:fill r:id="rId2" o:title="" type="tile"/>
    </v:background>
  </w:background>
  <w:body>
    <w:p w:rsidR="001F3FCD" w:rsidRPr="001B39FD" w:rsidRDefault="001F3FCD" w:rsidP="008256AB">
      <w:pPr>
        <w:jc w:val="right"/>
        <w:rPr>
          <w:rFonts w:ascii="4805_KwangMD_Melt" w:hAnsi="4805_KwangMD_Melt" w:cs="4805_KwangMD_Melt"/>
          <w:sz w:val="30"/>
          <w:szCs w:val="30"/>
        </w:rPr>
      </w:pPr>
      <w:r>
        <w:rPr>
          <w:noProof/>
        </w:rPr>
        <w:pict>
          <v:rect id="_x0000_s1026" style="position:absolute;left:0;text-align:left;margin-left:-54pt;margin-top:-54pt;width:654pt;height:834pt;z-index:-251661824" fillcolor="#fc9" stroked="f">
            <v:fill r:id="rId2" o:title="" rotate="t" type="tile"/>
          </v:rect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24.75pt;margin-top:-28pt;width:8in;height:208.75pt;z-index:-251660800">
            <v:imagedata r:id="rId5" o:title="" cropbottom="29033f"/>
          </v:shape>
        </w:pict>
      </w:r>
    </w:p>
    <w:p w:rsidR="001F3FCD" w:rsidRPr="001B39FD" w:rsidRDefault="001F3FCD" w:rsidP="008256AB">
      <w:pPr>
        <w:jc w:val="right"/>
        <w:rPr>
          <w:rFonts w:ascii="4805_KwangMD_Melt" w:hAnsi="4805_KwangMD_Melt" w:cs="4805_KwangMD_Melt"/>
          <w:sz w:val="30"/>
          <w:szCs w:val="30"/>
        </w:rPr>
      </w:pPr>
    </w:p>
    <w:p w:rsidR="001F3FCD" w:rsidRPr="001B39FD" w:rsidRDefault="001F3FCD" w:rsidP="008256AB">
      <w:pPr>
        <w:jc w:val="right"/>
        <w:rPr>
          <w:rFonts w:ascii="4805_KwangMD_Melt" w:hAnsi="4805_KwangMD_Melt" w:cs="4805_KwangMD_Melt"/>
          <w:sz w:val="30"/>
          <w:szCs w:val="30"/>
        </w:rPr>
      </w:pPr>
    </w:p>
    <w:p w:rsidR="001F3FCD" w:rsidRPr="001B39FD" w:rsidRDefault="001F3FCD" w:rsidP="008256AB">
      <w:pPr>
        <w:jc w:val="right"/>
        <w:rPr>
          <w:rFonts w:ascii="4805_KwangMD_Melt" w:hAnsi="4805_KwangMD_Melt" w:cs="4805_KwangMD_Melt"/>
          <w:sz w:val="30"/>
          <w:szCs w:val="30"/>
        </w:rPr>
      </w:pPr>
    </w:p>
    <w:p w:rsidR="001F3FCD" w:rsidRPr="001B39FD" w:rsidRDefault="001F3FCD" w:rsidP="008256AB">
      <w:pPr>
        <w:jc w:val="right"/>
        <w:rPr>
          <w:rFonts w:ascii="4805_KwangMD_Melt" w:hAnsi="4805_KwangMD_Melt" w:cs="4805_KwangMD_Melt"/>
          <w:sz w:val="30"/>
          <w:szCs w:val="30"/>
        </w:rPr>
      </w:pPr>
      <w:r w:rsidRPr="001B39FD">
        <w:rPr>
          <w:rFonts w:ascii="4805_KwangMD_Melt" w:hAnsi="4805_KwangMD_Melt" w:cs="4805_KwangMD_Melt"/>
          <w:sz w:val="30"/>
          <w:szCs w:val="30"/>
          <w:cs/>
        </w:rPr>
        <w:br/>
      </w:r>
    </w:p>
    <w:p w:rsidR="001F3FCD" w:rsidRPr="008067DD" w:rsidRDefault="001F3FCD" w:rsidP="008256AB">
      <w:pPr>
        <w:jc w:val="right"/>
        <w:rPr>
          <w:rFonts w:ascii="4805_KwangMD_Melt" w:hAnsi="4805_KwangMD_Melt" w:cs="4805_KwangMD_Melt"/>
          <w:sz w:val="34"/>
          <w:szCs w:val="34"/>
          <w:cs/>
        </w:rPr>
      </w:pPr>
      <w:r w:rsidRPr="008067DD">
        <w:rPr>
          <w:rFonts w:ascii="4805_KwangMD_Melt" w:hAnsi="4805_KwangMD_Melt" w:cs="4805_KwangMD_Melt"/>
          <w:sz w:val="34"/>
          <w:szCs w:val="34"/>
          <w:cs/>
        </w:rPr>
        <w:t>ภาณุมาศ</w:t>
      </w:r>
      <w:r w:rsidRPr="008067DD">
        <w:rPr>
          <w:rFonts w:ascii="4805_KwangMD_Melt" w:hAnsi="4805_KwangMD_Melt" w:cs="4805_KwangMD_Melt"/>
          <w:sz w:val="34"/>
          <w:szCs w:val="34"/>
        </w:rPr>
        <w:t xml:space="preserve"> 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จีรภัทร์ (ครูเอม)</w:t>
      </w:r>
      <w:r w:rsidRPr="008067DD">
        <w:rPr>
          <w:rFonts w:ascii="4805_KwangMD_Melt" w:hAnsi="4805_KwangMD_Melt" w:cs="4805_KwangMD_Melt"/>
          <w:sz w:val="34"/>
          <w:szCs w:val="34"/>
          <w:cs/>
        </w:rPr>
        <w:br/>
        <w:t>วิชามานุษกับโลก</w:t>
      </w:r>
    </w:p>
    <w:p w:rsidR="001F3FCD" w:rsidRPr="008067DD" w:rsidRDefault="001F3FCD" w:rsidP="00264DF1">
      <w:pPr>
        <w:jc w:val="center"/>
        <w:rPr>
          <w:rFonts w:ascii="4805_KwangMD_Melt" w:hAnsi="4805_KwangMD_Melt" w:cs="4805_KwangMD_Melt"/>
          <w:b/>
          <w:bCs/>
          <w:sz w:val="34"/>
          <w:szCs w:val="34"/>
        </w:rPr>
      </w:pPr>
      <w:r w:rsidRPr="008067DD">
        <w:rPr>
          <w:rFonts w:ascii="4805_KwangMD_Melt" w:hAnsi="4805_KwangMD_Melt" w:cs="4805_KwangMD_Melt"/>
          <w:b/>
          <w:bCs/>
          <w:sz w:val="34"/>
          <w:szCs w:val="34"/>
          <w:cs/>
        </w:rPr>
        <w:t>ชื่นชม ชื่นใจ ในความพยายาม</w:t>
      </w:r>
    </w:p>
    <w:p w:rsidR="001F3FCD" w:rsidRPr="008067DD" w:rsidRDefault="001F3FCD" w:rsidP="00264DF1">
      <w:pPr>
        <w:jc w:val="center"/>
        <w:rPr>
          <w:rFonts w:ascii="4805_KwangMD_Melt" w:hAnsi="4805_KwangMD_Melt" w:cs="4805_KwangMD_Melt"/>
          <w:i/>
          <w:iCs/>
          <w:sz w:val="34"/>
          <w:szCs w:val="34"/>
        </w:rPr>
      </w:pPr>
      <w:r w:rsidRPr="008067DD">
        <w:rPr>
          <w:rFonts w:ascii="4805_KwangMD_Melt" w:hAnsi="4805_KwangMD_Melt" w:cs="4805_KwangMD_Melt"/>
          <w:i/>
          <w:iCs/>
          <w:sz w:val="34"/>
          <w:szCs w:val="34"/>
          <w:cs/>
        </w:rPr>
        <w:t xml:space="preserve">“เล่อเล่อ ยังไม่กลับบ้านหรอครับ” “ยังครับเล่อเล่อต้องรอให้มืดก่อนครับ จะได้ดูต้นไม้หุบใบ” </w:t>
      </w:r>
    </w:p>
    <w:p w:rsidR="001F3FCD" w:rsidRPr="008067DD" w:rsidRDefault="001F3FCD" w:rsidP="00264DF1">
      <w:pPr>
        <w:ind w:firstLine="720"/>
        <w:rPr>
          <w:rFonts w:ascii="4805_KwangMD_Melt" w:hAnsi="4805_KwangMD_Melt" w:cs="4805_KwangMD_Melt"/>
          <w:sz w:val="34"/>
          <w:szCs w:val="34"/>
          <w:cs/>
        </w:rPr>
      </w:pP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บทสนทนานี้เกิดขึ้นในเย็นวันหนึ่งของภาคเรียนวิมังสา เมื่อฉันกำลังจะกลับบ้าน ฉันรู้สึกแปลกใจที่เป็นเวลาใกล้จะมืดแล้ว แต่ยังมีเด็กผู้ชายคนหนึ่งกำลังเล่นเดินไปมาคนเดียวอยู่ใต้ตึกอาคารประถมต้น โดยมีคุณพ่อนั่งรออยู่ใกล้ๆ คุณพ่อเล่าให้ฉันฟังว่า จริงๆ แล้วต้นไม้เหล่านี้เคยอยู่ที่บ้านมาก่อนและคุณพ่อได้ถ่ายรูปการหุบใบตอนกลางคืนไว้ให้แล้ว แต่น้องอยากเห็นด้วยตาของตัวเองเวลาหุบใบที่โรงเรียน บทสนทนาสั้นๆ นี้เป็นแรงบันดาลใจให้ฉันเขียน </w:t>
      </w:r>
      <w:r w:rsidRPr="008067DD">
        <w:rPr>
          <w:rFonts w:ascii="4805_KwangMD_Melt" w:hAnsi="4805_KwangMD_Melt" w:cs="4805_KwangMD_Melt"/>
          <w:sz w:val="34"/>
          <w:szCs w:val="34"/>
        </w:rPr>
        <w:t xml:space="preserve">KM 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เกี่ยวกับงานชื่นใจในภาคเรียนที่ผ่านมา</w:t>
      </w:r>
    </w:p>
    <w:p w:rsidR="001F3FCD" w:rsidRPr="008067DD" w:rsidRDefault="001F3FCD" w:rsidP="00774555">
      <w:pPr>
        <w:ind w:firstLine="720"/>
        <w:rPr>
          <w:rFonts w:ascii="4805_KwangMD_Melt" w:hAnsi="4805_KwangMD_Melt" w:cs="4805_KwangMD_Melt"/>
          <w:sz w:val="34"/>
          <w:szCs w:val="34"/>
        </w:rPr>
      </w:pPr>
      <w:r w:rsidRPr="008067DD">
        <w:rPr>
          <w:rFonts w:ascii="4805_KwangMD_Melt" w:hAnsi="4805_KwangMD_Melt" w:cs="4805_KwangMD_Melt"/>
          <w:sz w:val="34"/>
          <w:szCs w:val="34"/>
          <w:cs/>
        </w:rPr>
        <w:t>โครงงานชื่นใจได้เรียนรู้ในภาคเรียนวิมังสานี้ เด็กๆ จะได้ค้นหาคำตอบเกี่ยวกับคำถามที่สนใจซึ่งตั้งคำถามและวางแผนการหาคำตอบไว้เมื่อตอนภาคเรียนจิตตะ นับเป็นเรื่องที่ท้าทายมาก สำหรับฉันซึ่งเป็นครูที่ปรึกษาโครงงานให้กับเด็กๆ เพราะเด็กแต่ละคนสนใจในเรื่องที่แตกต่างกัน การให้คำปรึกษาส่วนใหญ่จึงต้องทำเป็นรายบุคคล เป็นช่วงเวลาของงานเยอะมากที่เพิ่มขึ้นมาจากช่วงเวลางานปกติ ถึงอย่างนั้นฉันก็พบข้อดีในหลายๆ เรื่อง ทั้งทำให้ฉันได้ฝึกจัดระบบการทำงานของตัวเอง มีวินัยกับตัวเองให้มากขึ้น และที่สำคัญการทำโครงงานอย่างใกล้ชิด ใช้เวลาต่อเนื่องยาวนานตลอดภาคการศึกษาแบบนี้ทำให้ฉันเห็นพัฒนาการของเด็กๆ ได้อย่างชัดเจนมากขึ้น และนั่นก็เป็นเรื่องที่น่าตื่นเต้นมากสำหรับฉัน</w:t>
      </w:r>
      <w:r w:rsidRPr="008067DD">
        <w:rPr>
          <w:rFonts w:ascii="4805_KwangMD_Melt" w:hAnsi="4805_KwangMD_Melt" w:cs="4805_KwangMD_Melt"/>
          <w:sz w:val="34"/>
          <w:szCs w:val="34"/>
        </w:rPr>
        <w:t xml:space="preserve"> </w:t>
      </w:r>
    </w:p>
    <w:p w:rsidR="001F3FCD" w:rsidRPr="008067DD" w:rsidRDefault="001F3FCD" w:rsidP="00985DFB">
      <w:pPr>
        <w:rPr>
          <w:rFonts w:ascii="4805_KwangMD_Melt" w:hAnsi="4805_KwangMD_Melt" w:cs="4805_KwangMD_Melt"/>
          <w:sz w:val="34"/>
          <w:szCs w:val="34"/>
          <w:cs/>
        </w:rPr>
      </w:pPr>
      <w:r w:rsidRPr="008067DD">
        <w:rPr>
          <w:rFonts w:ascii="4805_KwangMD_Melt" w:hAnsi="4805_KwangMD_Melt" w:cs="4805_KwangMD_Melt"/>
          <w:sz w:val="34"/>
          <w:szCs w:val="34"/>
        </w:rPr>
        <w:tab/>
      </w: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ขอเริ่มต้นด้วยเรื่องการทดลองนำต้นกล้วยมาทำเป็นเรือ ที่กิตติภัคเจ้าของโครงงานฯ ถึงกับออกปากว่า </w:t>
      </w:r>
      <w:r w:rsidRPr="008067DD">
        <w:rPr>
          <w:rFonts w:ascii="4805_KwangMD_Melt" w:hAnsi="4805_KwangMD_Melt" w:cs="4805_KwangMD_Melt"/>
          <w:sz w:val="34"/>
          <w:szCs w:val="34"/>
        </w:rPr>
        <w:t>“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จะต้องทำเป็นเรือจริงๆ เลยหรอครับครูเอม</w:t>
      </w:r>
      <w:r w:rsidRPr="008067DD">
        <w:rPr>
          <w:rFonts w:ascii="4805_KwangMD_Melt" w:hAnsi="4805_KwangMD_Melt" w:cs="4805_KwangMD_Melt"/>
          <w:sz w:val="34"/>
          <w:szCs w:val="34"/>
        </w:rPr>
        <w:t>” “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จริงสิ ทำไมหรอ</w:t>
      </w:r>
      <w:r w:rsidRPr="008067DD">
        <w:rPr>
          <w:rFonts w:ascii="4805_KwangMD_Melt" w:hAnsi="4805_KwangMD_Melt" w:cs="4805_KwangMD_Melt"/>
          <w:sz w:val="34"/>
          <w:szCs w:val="34"/>
        </w:rPr>
        <w:t>” “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ก็ตอนแรกที่ตั้งคำถามก็คิดไปอย่างนั้นเองครับ ไม่คิดว่าจะต้องทำจริงๆ</w:t>
      </w:r>
      <w:r w:rsidRPr="008067DD">
        <w:rPr>
          <w:rFonts w:ascii="4805_KwangMD_Melt" w:hAnsi="4805_KwangMD_Melt" w:cs="4805_KwangMD_Melt"/>
          <w:sz w:val="34"/>
          <w:szCs w:val="34"/>
        </w:rPr>
        <w:t xml:space="preserve">” </w:t>
      </w: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แต่ถึงจะพูดอย่างนี้ก็เขาขมีขมันกับการทำทดลองมาก หลังจากตรียมอุปกรณ์มาแล้วก็ถึงเวลาทำทดลองตามที่กิตติภัคได้วางแผนไว้ ฉันกับกิตติภัคช่วยกันตัดต้นกล้วยแล้วมัดต่อกันเป็นแพ โดยมีเด็กคนอื่นๆ คอยลุ้นให้กำลังใจอย่างใกล้ชิด แต่ก็ไม่ง่ายนัก เพราะเมื่อนำไปลอยน้ำแล้วต้นกล้วยแต่ละท่อนที่ผูกไว้ก็อยู่กันอย่างกระจัดกระจาย ฉันให้คำแนะนำกับกิตติภัคไปว่า 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“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มีคนที่รู้วิธีทำนะ คุณลุงจุ๋ม คุณลุงอป.ของโรงเรียนที่ช่วยตัดต้นกล้วยมาให้น่ะ แต่ถ้าหนูอยากทำ หนูจะต้องไปคุยกับคุณลุงจุ๋มเองนะ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”</w:t>
      </w: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 ในเช้าวันรุ่งขึ้นที่คุณลุงจุ๋มมาดูแลอาคารเรียนตามปกติ กิตติภัคก็ได้เข้าไปขอคำแนะนำ และด้วยความกระตือรือร้นของกิตติภัคบวกกับความใจดีของคุณลุงจุ๋มและคุณครูหมวยหัวหน้าของคุณลุงจุ๋มเราก็แลยได้ทดลองกันใหม่ในบ่ายวันนั้น การทดลองเป็นไปอย่างสนุกสนาน จนกิตติภัคมาบอกกับฉันว่าขอลงน้ำอีกได้ไหมครับ  </w:t>
      </w:r>
    </w:p>
    <w:p w:rsidR="001F3FCD" w:rsidRPr="008067DD" w:rsidRDefault="001F3FCD" w:rsidP="00774555">
      <w:pPr>
        <w:ind w:firstLine="720"/>
        <w:rPr>
          <w:rFonts w:ascii="4805_KwangMD_Melt" w:hAnsi="4805_KwangMD_Melt" w:cs="4805_KwangMD_Melt"/>
          <w:sz w:val="34"/>
          <w:szCs w:val="34"/>
          <w:cs/>
        </w:rPr>
      </w:pPr>
      <w:r>
        <w:rPr>
          <w:noProof/>
        </w:rPr>
        <w:pict>
          <v:rect id="_x0000_s1028" style="position:absolute;left:0;text-align:left;margin-left:-54pt;margin-top:-218.65pt;width:642pt;height:822pt;z-index:-251655680" fillcolor="#fc9" stroked="f">
            <v:fill r:id="rId2" o:title="" rotate="t" type="tile"/>
          </v:rect>
        </w:pict>
      </w: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การทำโครงงานนี้ฉันได้เห็นความน่าทึ่งเกี่ยวกับการจัดการตนเองของเด็กๆ เช้าวันหนึ่งขณะที่ฉันเดินเข้าไปในห้องเรียน ฉันเห็นก้องนั่งเขียนอะไรบางอย่างในสมุดโน้ตเล่มเล็กๆ ฉันจึงเดินเข้าไปดู ในสมุดเล่มเล็กนั้น มีบันทึกต่างๆ เกี่ยวกับสิ่งที่เขาอยากทำ หรือต้องทำ หนึ่งในนั้นมีเรื่องเกี่ยวกับโครงงานฯ ด้วย 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“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พบครูเอมทุกวันจันทร์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”</w:t>
      </w:r>
      <w:r w:rsidRPr="008067DD">
        <w:rPr>
          <w:rFonts w:ascii="4805_KwangMD_Melt" w:hAnsi="4805_KwangMD_Melt" w:cs="4805_KwangMD_Melt"/>
          <w:sz w:val="34"/>
          <w:szCs w:val="34"/>
        </w:rPr>
        <w:t xml:space="preserve"> 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“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หารูปต้นกล้วย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”</w:t>
      </w:r>
      <w:r w:rsidRPr="008067DD">
        <w:rPr>
          <w:rFonts w:ascii="4805_KwangMD_Melt" w:hAnsi="4805_KwangMD_Melt" w:cs="4805_KwangMD_Melt"/>
          <w:sz w:val="34"/>
          <w:szCs w:val="34"/>
        </w:rPr>
        <w:t xml:space="preserve"> 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“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เตรียมของ...อุปกรณ์สำหรับทำกล้วยทอด...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”</w:t>
      </w:r>
      <w:r w:rsidRPr="008067DD">
        <w:rPr>
          <w:rFonts w:ascii="4805_KwangMD_Melt" w:hAnsi="4805_KwangMD_Melt" w:cs="4805_KwangMD_Melt"/>
          <w:sz w:val="34"/>
          <w:szCs w:val="34"/>
        </w:rPr>
        <w:t xml:space="preserve"> </w:t>
      </w: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ฉันมองยิ้มๆ แล้วบอกเขาว่า เก่งจังมีบันทึกเป็นของตัวเองด้วย แล้วมาทำขนมกันวันจันทร์หน้านะจ๊ะ เขามองฉันแล้วยิ้มอายๆ ก่อนจะตอบว่าครับ </w:t>
      </w:r>
    </w:p>
    <w:p w:rsidR="001F3FCD" w:rsidRPr="008067DD" w:rsidRDefault="001F3FCD" w:rsidP="00774555">
      <w:pPr>
        <w:ind w:firstLine="720"/>
        <w:rPr>
          <w:rFonts w:ascii="4805_KwangMD_Melt" w:hAnsi="4805_KwangMD_Melt" w:cs="4805_KwangMD_Melt"/>
          <w:sz w:val="34"/>
          <w:szCs w:val="34"/>
        </w:rPr>
      </w:pP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ไม่ใช่แค่งานของตนเองเท่านั้นที่เด็กๆ ให้ความสนใจ เวลาที่เห็นเพื่อนทำงานหรือทดลองอะไรเด็กๆ ก็มักจะเข้ามามะรุมมะตุ้มให้ความสนใจไม่แพ้งานของตัวเอง บางทีออกจะตื่นเต้นกว่าตอนทำงานของตัวเองด้วยซ้ำ เพราะไม่รู้ว่ากำลังจะเกิดอะไรขึ้น เช่นเมื่อมีการทดลองทำอาหาร อย่างกล้วยทอด หรือแซนวิชทูน่าแตงกวาดอง เพื่อนๆ ก็พร้อมจะให้ความร่วมมือในการชิมอาหารของเชฟตัวน้อยกันอย่างเต็มที่ จนบางคนติดอกติดใจ ถึงกับมาขอให้เจ้าของโครงงานฯ ช่วยสอนทำในเวลาพักต่อก็มี ได้แรงเสริมดีๆ จากเพื่อนแบบนี้ ความภูมิใจ ความมั่นใจก็เพิ่มขึ้นมาอีกเป็นกอง ตอนสอนเพื่อนทำแซนวิชทูน่าแตงกวาดอง ป๋อคุงถึงกับบอกฉันว่า 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“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ไม่ต้องครับครูเอมเดี๋ยวคุงขอสอนเพื่อนเอง</w:t>
      </w:r>
      <w:r w:rsidRPr="008067DD">
        <w:rPr>
          <w:rFonts w:ascii="4805_KwangMD_Melt" w:eastAsia="Times New Roman" w:hAnsi="4805_KwangMD_Melt" w:cs="4805_KwangMD_Melt"/>
          <w:sz w:val="34"/>
          <w:szCs w:val="34"/>
        </w:rPr>
        <w:t>”</w:t>
      </w:r>
    </w:p>
    <w:p w:rsidR="001F3FCD" w:rsidRPr="008067DD" w:rsidRDefault="001F3FCD" w:rsidP="00774555">
      <w:pPr>
        <w:ind w:firstLine="720"/>
        <w:rPr>
          <w:rFonts w:ascii="4805_KwangMD_Melt" w:hAnsi="4805_KwangMD_Melt" w:cs="4805_KwangMD_Melt"/>
          <w:sz w:val="34"/>
          <w:szCs w:val="34"/>
        </w:rPr>
      </w:pP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การทำโครงงานฯ สำหรับเด็กๆ หลายคนจึงไม่ใช่เป็นการทำเพียงเพราะว่าครูกำหนดมาว่าให้ทำเท่านั้น แต่เมื่อเครื่องติดแล้ว แรงผลักภายในนี่เองที่จะนำพาเด็กๆ ไปผจญภัยในโลกแห่งการเรียนรู้  </w:t>
      </w:r>
    </w:p>
    <w:p w:rsidR="001F3FCD" w:rsidRPr="008067DD" w:rsidRDefault="001F3FCD" w:rsidP="00774555">
      <w:pPr>
        <w:ind w:firstLine="720"/>
        <w:rPr>
          <w:rFonts w:ascii="4805_KwangMD_Melt" w:hAnsi="4805_KwangMD_Melt" w:cs="4805_KwangMD_Melt"/>
          <w:sz w:val="34"/>
          <w:szCs w:val="34"/>
          <w:cs/>
        </w:rPr>
      </w:pPr>
      <w:r w:rsidRPr="008067DD">
        <w:rPr>
          <w:rFonts w:ascii="4805_KwangMD_Melt" w:hAnsi="4805_KwangMD_Melt" w:cs="4805_KwangMD_Melt"/>
          <w:sz w:val="34"/>
          <w:szCs w:val="34"/>
          <w:cs/>
        </w:rPr>
        <w:t>ที่สำคัญการเรียนรู้ที่เกิดขึ้นนี้ก็ไม่ได้จบลงแค่การทำโครงงานเท่านั้น เฑียรเป็นเด็กอีกคนที่ทำโครงงานฯ อยู่ในกลุ่มของฉัน</w:t>
      </w:r>
      <w:r>
        <w:rPr>
          <w:rFonts w:ascii="4805_KwangMD_Melt" w:hAnsi="4805_KwangMD_Melt" w:cs="4805_KwangMD_Melt"/>
          <w:sz w:val="34"/>
          <w:szCs w:val="34"/>
          <w:cs/>
        </w:rPr>
        <w:t xml:space="preserve"> </w:t>
      </w:r>
      <w:r w:rsidRPr="008067DD">
        <w:rPr>
          <w:rFonts w:ascii="4805_KwangMD_Melt" w:hAnsi="4805_KwangMD_Melt" w:cs="4805_KwangMD_Melt"/>
          <w:sz w:val="34"/>
          <w:szCs w:val="34"/>
          <w:cs/>
        </w:rPr>
        <w:t>เธอสนใจว่าใบตองสามารถนำมาทำเป็นกระดาษได้หรือไม่ ในระหว่างขั้นตอนการทำงานฉันพยายามให้เฑียรได้เป็นคนคิด ตัดสินใจ แก้ปัญหาต่างๆ ที่เกิดขึ้นด้วยตนเอง เฑียรเป็นเด็กที่น่ารักมาก พยายามคิด ตอบคำถามที่ครูถาม และทำตามที่ได้รับคำแนะนำอย่างสม่ำเสมอ ถึงแม้ว่าจะใช้เวลาในการคิดหรือมีความไม่มั่นใจอยู่บ้างแต่ก็ไม่เคยอิดออดหรือบ่นเลยแม้แต่น้อย เมื่อเริ่มทดลองทำกระดาษทุกๆ วันตอนเย็นเฑียรจะมาหาฉันเพื่อทำโครงงานฯ การต้มใบตองต้องใช้เวลานาน เฑียรก็มานั่งดูใบตองที่ต้มไว้ ฉันแนะนำว่าต้องระมัดระวังเรื่องอะไรบ้าง เธอก็ดูที่ฉันทำแล้วทำตามโดยไม่ต้องบอก รวมถึงในขั้นตอนอื่นๆ ด้วย เวลาผ่านไปฉันพบว่าเฑียรคนนี้ไม่เหมือนเฑียรคนเดิมที่ฉันเคยรู้จัก แม้จะยังคงมีความเรียบร้อย น่ารักเช่นก่อน แต่ก็มีความมั่นใจ กล้าที่จะเปิดเผยสิ่งที่คิด ที่รู้สึกและดูสดใสขึ้นมาก รวมทั้งในเวลาเรียนด้วย เหตุการณ์ที่ทำให้ฉันตื่นเต้นมากคือ วันหนึ่งที่เฑียรยกมือตอบคำถามของห้องด้วยตนเอง และเสนอตัวทำชิ้นงานใหม่ที่ยังไม่มีเพื่อนทำ อาจจะดูเหมือนเป็นเหตุการณ์เล็กๆ แต่สำหรับฉัน</w:t>
      </w:r>
      <w:r>
        <w:rPr>
          <w:rFonts w:ascii="4805_KwangMD_Melt" w:hAnsi="4805_KwangMD_Melt" w:cs="4805_KwangMD_Melt"/>
          <w:sz w:val="34"/>
          <w:szCs w:val="34"/>
          <w:cs/>
        </w:rPr>
        <w:t xml:space="preserve"> </w:t>
      </w: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นี่เป็นเหตุการณ์ที่สำคัญมาก </w:t>
      </w:r>
    </w:p>
    <w:p w:rsidR="001F3FCD" w:rsidRPr="001B39FD" w:rsidRDefault="001F3FCD" w:rsidP="002D388E">
      <w:pPr>
        <w:ind w:firstLine="720"/>
        <w:rPr>
          <w:rFonts w:ascii="4805_KwangMD_Melt" w:hAnsi="4805_KwangMD_Melt" w:cs="4805_KwangMD_Melt"/>
          <w:sz w:val="32"/>
          <w:szCs w:val="32"/>
        </w:rPr>
      </w:pPr>
      <w:r>
        <w:rPr>
          <w:noProof/>
        </w:rPr>
        <w:pict>
          <v:rect id="_x0000_s1029" style="position:absolute;left:0;text-align:left;margin-left:-45pt;margin-top:-132.3pt;width:621pt;height:801pt;z-index:-251656704" fillcolor="#fc9" stroked="f">
            <v:fill r:id="rId2" o:title="" rotate="t" type="tile"/>
          </v:rect>
        </w:pict>
      </w:r>
      <w:r>
        <w:rPr>
          <w:noProof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30" type="#_x0000_t106" style="position:absolute;left:0;text-align:left;margin-left:297pt;margin-top:137.7pt;width:99pt;height:63pt;z-index:251658752" adj="27916,27480" fillcolor="#cfc" strokecolor="#396">
            <v:fill opacity="46531f"/>
            <v:textbox>
              <w:txbxContent>
                <w:p w:rsidR="001F3FCD" w:rsidRPr="008067DD" w:rsidRDefault="001F3FCD" w:rsidP="008067DD">
                  <w:pPr>
                    <w:jc w:val="center"/>
                    <w:rPr>
                      <w:rFonts w:ascii="4805_KwangMD_Melt" w:hAnsi="4805_KwangMD_Melt" w:cs="4805_KwangMD_Melt"/>
                      <w:sz w:val="2"/>
                      <w:szCs w:val="2"/>
                    </w:rPr>
                  </w:pPr>
                </w:p>
                <w:p w:rsidR="001F3FCD" w:rsidRPr="001C3AA1" w:rsidRDefault="001F3FCD" w:rsidP="008067DD">
                  <w:pPr>
                    <w:jc w:val="center"/>
                    <w:rPr>
                      <w:b/>
                      <w:bCs/>
                    </w:rPr>
                  </w:pPr>
                  <w:r w:rsidRPr="001C3AA1">
                    <w:rPr>
                      <w:rFonts w:ascii="4805_KwangMD_Melt" w:hAnsi="4805_KwangMD_Melt" w:cs="4805_KwangMD_Melt"/>
                      <w:b/>
                      <w:bCs/>
                      <w:sz w:val="32"/>
                      <w:szCs w:val="32"/>
                    </w:rPr>
                    <w:t>\(^</w:t>
                  </w:r>
                  <w:r w:rsidRPr="001C3AA1">
                    <w:rPr>
                      <w:rFonts w:ascii="4805_KwangMD_Melt" w:hAnsi="4805_KwangMD_Melt" w:cs="4805_KwangMD_Melt"/>
                      <w:b/>
                      <w:bCs/>
                      <w:sz w:val="24"/>
                      <w:szCs w:val="24"/>
                    </w:rPr>
                    <w:sym w:font="Wingdings 2" w:char="F0B8"/>
                  </w:r>
                  <w:r w:rsidRPr="001C3AA1">
                    <w:rPr>
                      <w:rFonts w:ascii="4805_KwangMD_Melt" w:hAnsi="4805_KwangMD_Melt" w:cs="4805_KwangMD_Melt"/>
                      <w:b/>
                      <w:bCs/>
                      <w:sz w:val="32"/>
                      <w:szCs w:val="32"/>
                    </w:rPr>
                    <w:t>^)/</w:t>
                  </w:r>
                </w:p>
              </w:txbxContent>
            </v:textbox>
          </v:shape>
        </w:pict>
      </w: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การทำโครงงานครั้งนี้ทำให้ฉันประจักษ์อย่างชัดเจนกับความคิดที่ว่า </w:t>
      </w:r>
      <w:r w:rsidRPr="008067DD">
        <w:rPr>
          <w:rFonts w:ascii="4805_KwangMD_Melt" w:hAnsi="4805_KwangMD_Melt" w:cs="4805_KwangMD_Melt"/>
          <w:b/>
          <w:bCs/>
          <w:sz w:val="34"/>
          <w:szCs w:val="34"/>
          <w:cs/>
        </w:rPr>
        <w:t>ผลสำเร็จของการทำโครงงานฯ ไม่ใช่แค่เด็กๆ ได้คำตอบของคำถามที่เขาตั้ง แต่สิ่งที่สำคัญกว่านั้นคือ การที่เด็กๆ ได้เรียนรู้ชีวิตของเขาโดยมีโครงงานฯ เป็นเหมือนยานพ</w:t>
      </w:r>
      <w:r>
        <w:rPr>
          <w:rFonts w:ascii="4805_KwangMD_Melt" w:hAnsi="4805_KwangMD_Melt" w:cs="4805_KwangMD_Melt"/>
          <w:b/>
          <w:bCs/>
          <w:sz w:val="34"/>
          <w:szCs w:val="34"/>
          <w:cs/>
        </w:rPr>
        <w:t>า</w:t>
      </w:r>
      <w:r w:rsidRPr="008067DD">
        <w:rPr>
          <w:rFonts w:ascii="4805_KwangMD_Melt" w:hAnsi="4805_KwangMD_Melt" w:cs="4805_KwangMD_Melt"/>
          <w:b/>
          <w:bCs/>
          <w:sz w:val="34"/>
          <w:szCs w:val="34"/>
          <w:cs/>
        </w:rPr>
        <w:t>หนะที่นำพาเขาให้ท่องเที่ยวไปและเปิดเผยเอาศักยภาพอันซ่อนเร้นต่างๆ ที่อยู่ภายในตัวของเขาออกมา</w:t>
      </w:r>
      <w:r w:rsidRPr="008067DD">
        <w:rPr>
          <w:rFonts w:ascii="4805_KwangMD_Melt" w:hAnsi="4805_KwangMD_Melt" w:cs="4805_KwangMD_Melt"/>
          <w:sz w:val="34"/>
          <w:szCs w:val="34"/>
          <w:cs/>
        </w:rPr>
        <w:t xml:space="preserve"> </w:t>
      </w:r>
      <w:r w:rsidRPr="008067DD">
        <w:rPr>
          <w:rFonts w:ascii="4805_KwangMD_Melt" w:hAnsi="4805_KwangMD_Melt" w:cs="4805_KwangMD_Melt"/>
          <w:sz w:val="34"/>
          <w:szCs w:val="34"/>
        </w:rPr>
        <w:br/>
      </w:r>
      <w:r w:rsidRPr="008067DD">
        <w:rPr>
          <w:rFonts w:ascii="4805_KwangMD_Melt" w:hAnsi="4805_KwangMD_Melt" w:cs="4805_KwangMD_Melt"/>
          <w:sz w:val="34"/>
          <w:szCs w:val="34"/>
          <w:cs/>
        </w:rPr>
        <w:t>ถึงแม้ว่าการทำโครงงานฯ ครั้งนี้จะเหนื่อยและคงจะมีอีกหลายเรื่องที่ทีมคุณครูจะต้องนำไปปรับในครั้งหน้า แต่ก็ต้องขอบคุณเด็กๆ ที่ทำให้การทำโครงงานฯ ครั้งนี้มีเรื่องน่าสนุกไม่น้อยเลยทีเดียว</w:t>
      </w:r>
      <w:r>
        <w:rPr>
          <w:rFonts w:ascii="4805_KwangMD_Melt" w:hAnsi="4805_KwangMD_Melt" w:cs="4805_KwangMD_Melt"/>
          <w:sz w:val="32"/>
          <w:szCs w:val="32"/>
          <w:cs/>
        </w:rPr>
        <w:t xml:space="preserve"> </w:t>
      </w: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  <w:r>
        <w:rPr>
          <w:noProof/>
        </w:rPr>
        <w:pict>
          <v:shape id="_x0000_s1031" type="#_x0000_t75" alt="" style="position:absolute;left:0;text-align:left;margin-left:366.9pt;margin-top:25.8pt;width:128.1pt;height:178.65pt;rotation:1478949fd;z-index:251657728">
            <v:imagedata r:id="rId6" r:href="rId7" croptop="3069f" cropbottom="1551f" cropleft="4090f" cropright="3227f"/>
          </v:shape>
        </w:pict>
      </w: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  <w:r>
        <w:rPr>
          <w:noProof/>
        </w:rPr>
        <w:pict>
          <v:shape id="_x0000_s1032" type="#_x0000_t75" style="position:absolute;left:0;text-align:left;margin-left:-25.5pt;margin-top:.25pt;width:8in;height:160pt;z-index:251656704">
            <v:imagedata r:id="rId5" o:title="" croptop="37563f"/>
          </v:shape>
        </w:pict>
      </w: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</w:p>
    <w:p w:rsidR="001F3FCD" w:rsidRPr="001B39F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  <w:r w:rsidRPr="001B39FD">
        <w:rPr>
          <w:rFonts w:ascii="4805_KwangMD_Melt" w:hAnsi="4805_KwangMD_Melt" w:cs="4805_KwangMD_Melt"/>
          <w:sz w:val="32"/>
          <w:szCs w:val="32"/>
          <w:cs/>
        </w:rPr>
        <w:t xml:space="preserve">มันอาจจะดูเล็กน้อยท่ามกลางโลกการศึกษาที่ผู้คนแข่งขันกันด้วยองค์ความรู้ แต่สิ่งเล็กน้อยนี้ช่างยิ่งใหญ่และงดงาม  </w:t>
      </w:r>
    </w:p>
    <w:p w:rsidR="001F3FCD" w:rsidRPr="001B39F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  <w:r w:rsidRPr="001B39FD">
        <w:rPr>
          <w:rFonts w:ascii="4805_KwangMD_Melt" w:hAnsi="4805_KwangMD_Melt" w:cs="4805_KwangMD_Melt"/>
          <w:sz w:val="32"/>
          <w:szCs w:val="32"/>
          <w:cs/>
        </w:rPr>
        <w:t>และเป็นเรื่องที่ทำให้ตื่นเต้นมากทีเดียว</w:t>
      </w:r>
    </w:p>
    <w:p w:rsidR="001F3FCD" w:rsidRPr="001B39F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  <w:r w:rsidRPr="001B39FD">
        <w:rPr>
          <w:rFonts w:ascii="4805_KwangMD_Melt" w:hAnsi="4805_KwangMD_Melt" w:cs="4805_KwangMD_Melt"/>
          <w:sz w:val="32"/>
          <w:szCs w:val="32"/>
          <w:cs/>
        </w:rPr>
        <w:t>ฉันเริ่มบอกเด็กๆ เรื่องการทำโครงงานตั้งแต่สัปดาห์ที่ ๒ ของภาคเรียนวิมังสา เด็กๆ หลายคนมีความรับผิดชอบดีมาก</w:t>
      </w:r>
    </w:p>
    <w:p w:rsidR="001F3FCD" w:rsidRPr="001B39F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  <w:cs/>
        </w:rPr>
      </w:pPr>
      <w:r w:rsidRPr="001B39FD">
        <w:rPr>
          <w:rFonts w:ascii="4805_KwangMD_Melt" w:hAnsi="4805_KwangMD_Melt" w:cs="4805_KwangMD_Melt"/>
          <w:sz w:val="32"/>
          <w:szCs w:val="32"/>
          <w:cs/>
        </w:rPr>
        <w:t xml:space="preserve">จำเป็นที่คุณครูจะต้องมีการวางแผน จัดการเวลาให้สามารถดูแลเด็กๆ ทำงานได้อย่างทั่วถึง </w:t>
      </w:r>
    </w:p>
    <w:p w:rsidR="001F3FCD" w:rsidRPr="001B39FD" w:rsidRDefault="001F3FCD" w:rsidP="00774555">
      <w:pPr>
        <w:ind w:firstLine="720"/>
        <w:rPr>
          <w:rFonts w:ascii="4805_KwangMD_Melt" w:hAnsi="4805_KwangMD_Melt" w:cs="4805_KwangMD_Melt"/>
          <w:sz w:val="32"/>
          <w:szCs w:val="32"/>
        </w:rPr>
      </w:pPr>
      <w:r w:rsidRPr="001B39FD">
        <w:rPr>
          <w:rFonts w:ascii="4805_KwangMD_Melt" w:hAnsi="4805_KwangMD_Melt" w:cs="4805_KwangMD_Melt"/>
          <w:sz w:val="32"/>
          <w:szCs w:val="32"/>
          <w:cs/>
        </w:rPr>
        <w:t xml:space="preserve">ในภาคเรียนจิตตะเด็กๆ จะตั้งคำถามเกี่ยวกับสิ่งที่สนใจ บอกที่มา แรงบันดาลใจที่อยากรู้เรื่องนี้รวมทั้งคิดวิธีการที่จะได้มาซึ่งคำตอบของคำถามเหล่านั้นผ่านกระบวนการต่างๆ เพื่อนำมาปฏิบัติจริงในภาคเรียนวิมังสา </w:t>
      </w:r>
      <w:bookmarkStart w:id="0" w:name="_GoBack"/>
      <w:bookmarkEnd w:id="0"/>
      <w:r w:rsidRPr="001B39FD">
        <w:rPr>
          <w:rFonts w:ascii="4805_KwangMD_Melt" w:hAnsi="4805_KwangMD_Melt" w:cs="4805_KwangMD_Melt"/>
          <w:sz w:val="32"/>
          <w:szCs w:val="32"/>
          <w:cs/>
        </w:rPr>
        <w:t xml:space="preserve">  </w:t>
      </w:r>
    </w:p>
    <w:sectPr w:rsidR="001F3FCD" w:rsidRPr="001B39FD" w:rsidSect="00985DFB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4805_KwangMD_Melt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displayBackgroundShape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60FB1"/>
    <w:rsid w:val="00014D65"/>
    <w:rsid w:val="00063E6A"/>
    <w:rsid w:val="001A2275"/>
    <w:rsid w:val="001B39FD"/>
    <w:rsid w:val="001C3AA1"/>
    <w:rsid w:val="001C6CE9"/>
    <w:rsid w:val="001F3FCD"/>
    <w:rsid w:val="00264DF1"/>
    <w:rsid w:val="002D388E"/>
    <w:rsid w:val="00483D07"/>
    <w:rsid w:val="00581937"/>
    <w:rsid w:val="005F4E1B"/>
    <w:rsid w:val="00652B17"/>
    <w:rsid w:val="00673076"/>
    <w:rsid w:val="006B427A"/>
    <w:rsid w:val="00774555"/>
    <w:rsid w:val="008067DD"/>
    <w:rsid w:val="008256AB"/>
    <w:rsid w:val="00872A89"/>
    <w:rsid w:val="00960FB1"/>
    <w:rsid w:val="00985DFB"/>
    <w:rsid w:val="009D0ACA"/>
    <w:rsid w:val="00A972BE"/>
    <w:rsid w:val="00C51608"/>
    <w:rsid w:val="00C84A61"/>
    <w:rsid w:val="00C91FE2"/>
    <w:rsid w:val="00CA108E"/>
    <w:rsid w:val="00CB7657"/>
    <w:rsid w:val="00D3650C"/>
    <w:rsid w:val="00E22A2B"/>
    <w:rsid w:val="00EF78E1"/>
    <w:rsid w:val="00F172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ordia New"/>
        <w:sz w:val="22"/>
        <w:szCs w:val="28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608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https://fbcdn-sphotos-f-a.akamaihd.net/hphotos-ak-prn1/551408_555117244509992_1818104683_n.jpg" TargetMode="External"/><Relationship Id="rId2" Type="http://schemas.openxmlformats.org/officeDocument/2006/relationships/image" Target="media/image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314</TotalTime>
  <Pages>4</Pages>
  <Words>849</Words>
  <Characters>4845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Lenovo</cp:lastModifiedBy>
  <cp:revision>8</cp:revision>
  <cp:lastPrinted>2013-04-24T17:27:00Z</cp:lastPrinted>
  <dcterms:created xsi:type="dcterms:W3CDTF">2013-03-30T04:31:00Z</dcterms:created>
  <dcterms:modified xsi:type="dcterms:W3CDTF">2013-04-24T17:29:00Z</dcterms:modified>
</cp:coreProperties>
</file>