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42A" w:rsidRPr="00931E3D" w:rsidRDefault="0044042A" w:rsidP="00931E3D">
      <w:pPr>
        <w:spacing w:after="125" w:line="360" w:lineRule="auto"/>
        <w:jc w:val="center"/>
        <w:rPr>
          <w:rFonts w:ascii="Tahoma" w:hAnsi="Tahoma" w:cs="Tahoma"/>
          <w:color w:val="333333"/>
          <w:sz w:val="28"/>
        </w:rPr>
      </w:pPr>
      <w:r w:rsidRPr="00931E3D">
        <w:rPr>
          <w:rFonts w:ascii="Tahoma" w:hAnsi="Tahoma" w:cs="Tahoma"/>
          <w:cs/>
        </w:rPr>
        <w:t>เพลินกับเรื่องเล่าของคุณครูช่วงชั้นที่ ๒ : "</w:t>
      </w:r>
      <w:r>
        <w:rPr>
          <w:rFonts w:ascii="Tahoma" w:hAnsi="Tahoma" w:cs="Tahoma"/>
          <w:cs/>
        </w:rPr>
        <w:t>ไม่ใช่แค่สูตร แต่ได้พิสูจน์</w:t>
      </w:r>
      <w:r w:rsidRPr="00931E3D">
        <w:rPr>
          <w:rFonts w:ascii="Tahoma" w:hAnsi="Tahoma" w:cs="Tahoma"/>
          <w:cs/>
        </w:rPr>
        <w:t>"</w:t>
      </w:r>
    </w:p>
    <w:p w:rsidR="0044042A" w:rsidRPr="00931E3D" w:rsidRDefault="0044042A" w:rsidP="00453756">
      <w:pPr>
        <w:spacing w:after="125" w:line="360" w:lineRule="auto"/>
        <w:rPr>
          <w:rFonts w:ascii="Tahoma" w:hAnsi="Tahoma" w:cs="Tahoma"/>
          <w:color w:val="333333"/>
          <w:sz w:val="16"/>
          <w:szCs w:val="16"/>
        </w:rPr>
      </w:pPr>
    </w:p>
    <w:p w:rsidR="0044042A" w:rsidRPr="00E71869" w:rsidRDefault="0044042A" w:rsidP="00453756">
      <w:pPr>
        <w:spacing w:after="125" w:line="360" w:lineRule="auto"/>
        <w:rPr>
          <w:rFonts w:ascii="Angsana New" w:hAnsi="Angsana New"/>
          <w:color w:val="333333"/>
          <w:sz w:val="28"/>
          <w:cs/>
        </w:rPr>
      </w:pPr>
      <w:r w:rsidRPr="006A620A">
        <w:rPr>
          <w:rFonts w:ascii="Tahoma" w:hAnsi="Tahoma" w:cs="Tahoma"/>
          <w:color w:val="333333"/>
          <w:sz w:val="28"/>
          <w:cs/>
        </w:rPr>
        <w:t>ในภาคเรียนนี้คุณครู</w:t>
      </w:r>
      <w:r>
        <w:rPr>
          <w:rFonts w:ascii="Tahoma" w:hAnsi="Tahoma" w:cs="Tahoma"/>
          <w:color w:val="333333"/>
          <w:sz w:val="28"/>
          <w:cs/>
        </w:rPr>
        <w:t>กิ๊บเลือกห้องเรียน ๖/๓</w:t>
      </w:r>
      <w:r w:rsidRPr="006A620A">
        <w:rPr>
          <w:rFonts w:ascii="Tahoma" w:hAnsi="Tahoma" w:cs="Tahoma"/>
          <w:color w:val="333333"/>
          <w:sz w:val="28"/>
          <w:cs/>
        </w:rPr>
        <w:t xml:space="preserve"> </w:t>
      </w:r>
      <w:r w:rsidRPr="006A620A">
        <w:rPr>
          <w:rFonts w:ascii="Tahoma" w:hAnsi="Tahoma" w:cs="Tahoma"/>
          <w:color w:val="333333"/>
          <w:sz w:val="28"/>
        </w:rPr>
        <w:t> </w:t>
      </w:r>
      <w:r w:rsidRPr="006A620A">
        <w:rPr>
          <w:rFonts w:ascii="Tahoma" w:hAnsi="Tahoma" w:cs="Tahoma"/>
          <w:color w:val="333333"/>
          <w:sz w:val="28"/>
          <w:cs/>
        </w:rPr>
        <w:t>ของคุณครู</w:t>
      </w:r>
      <w:r>
        <w:rPr>
          <w:rFonts w:ascii="Tahoma" w:hAnsi="Tahoma" w:cs="Tahoma"/>
          <w:color w:val="333333"/>
          <w:sz w:val="28"/>
          <w:cs/>
        </w:rPr>
        <w:t>วิ</w:t>
      </w:r>
      <w:r w:rsidRPr="006A620A">
        <w:rPr>
          <w:rFonts w:ascii="Tahoma" w:hAnsi="Tahoma" w:cs="Tahoma"/>
          <w:color w:val="333333"/>
          <w:sz w:val="28"/>
          <w:cs/>
        </w:rPr>
        <w:t xml:space="preserve"> </w:t>
      </w:r>
      <w:r w:rsidRPr="006A620A">
        <w:rPr>
          <w:rFonts w:ascii="Tahoma" w:hAnsi="Tahoma" w:cs="Tahoma"/>
          <w:color w:val="333333"/>
          <w:sz w:val="28"/>
        </w:rPr>
        <w:t xml:space="preserve">– </w:t>
      </w:r>
      <w:r>
        <w:rPr>
          <w:rFonts w:ascii="Tahoma" w:hAnsi="Tahoma" w:cs="Tahoma"/>
          <w:color w:val="333333"/>
          <w:sz w:val="28"/>
          <w:cs/>
        </w:rPr>
        <w:t>วิสาขา</w:t>
      </w:r>
      <w:r w:rsidRPr="00453756">
        <w:rPr>
          <w:rFonts w:ascii="Tahoma" w:hAnsi="Tahoma" w:cs="Tahoma"/>
          <w:color w:val="333333"/>
          <w:sz w:val="28"/>
        </w:rPr>
        <w:t xml:space="preserve"> </w:t>
      </w:r>
      <w:r w:rsidRPr="00453756">
        <w:rPr>
          <w:rFonts w:ascii="Tahoma" w:hAnsi="Tahoma" w:cs="Tahoma"/>
          <w:color w:val="333333"/>
          <w:sz w:val="28"/>
          <w:cs/>
        </w:rPr>
        <w:t>เป็นห้องแลกเปลี่ยนเรียนรู้เรื่องเล่าความสำเร็จ เพราะห้องเรียนนี้</w:t>
      </w:r>
      <w:r>
        <w:rPr>
          <w:rFonts w:ascii="Tahoma" w:hAnsi="Tahoma" w:cs="Tahoma"/>
          <w:color w:val="333333"/>
          <w:sz w:val="28"/>
          <w:cs/>
        </w:rPr>
        <w:t>เป็นห้องเรียนที่คุณครูมีความประทับใจและเห็นถึงการเรียนรู้ของนักเรียนทุกคนในห้อง และมีความเป็นเจ้าของการเรียนรู้ (</w:t>
      </w:r>
      <w:r>
        <w:rPr>
          <w:rFonts w:ascii="Tahoma" w:hAnsi="Tahoma" w:cs="Tahoma"/>
          <w:color w:val="333333"/>
          <w:sz w:val="28"/>
        </w:rPr>
        <w:t xml:space="preserve">Ownership) </w:t>
      </w:r>
      <w:r>
        <w:rPr>
          <w:rFonts w:ascii="Tahoma" w:hAnsi="Tahoma" w:cs="Tahoma"/>
          <w:color w:val="333333"/>
          <w:sz w:val="28"/>
          <w:cs/>
        </w:rPr>
        <w:t>นอกจากนี้ยังมีนักเรียนคนหนึ่งซึ่งเป็นนักเรียนที่มีการเรียนรู้ในวิชาคณิตศาสตร์ค่อนข้างอ่อน แต่สามารถคิดวิธีการแก้ปัญหาที่สร้างสรรค์ได้อย่างที่คุณครูไม่ได้คาดคิดมาก่อน อีกทั้งยังทำให้คุณครูได้เรียนรู้อีกหนึ่งวิธีคิดที่ไม่ได้คาดการณ์มาก่อน</w:t>
      </w:r>
    </w:p>
    <w:p w:rsidR="0044042A" w:rsidRDefault="0044042A" w:rsidP="00453756">
      <w:pPr>
        <w:spacing w:before="125" w:after="125" w:line="360" w:lineRule="auto"/>
        <w:rPr>
          <w:rFonts w:ascii="Angsana New" w:hAnsi="Angsana New"/>
          <w:b/>
          <w:bCs/>
          <w:color w:val="943634"/>
          <w:sz w:val="28"/>
        </w:rPr>
      </w:pP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  <w: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92.95pt;margin-top:17.7pt;width:137.05pt;height:100.7pt;z-index:-251661824" wrapcoords="-112 0 -112 21447 21600 21447 21600 0 -112 0">
            <v:imagedata r:id="rId4" o:title=""/>
            <w10:wrap type="tight"/>
          </v:shape>
        </w:pict>
      </w:r>
      <w:r>
        <w:rPr>
          <w:rFonts w:ascii="Tahoma" w:hAnsi="Tahoma" w:cs="Tahoma"/>
          <w:color w:val="333333"/>
          <w:sz w:val="28"/>
          <w:szCs w:val="24"/>
          <w:cs/>
        </w:rPr>
        <w:t>ในคาบเรียนนี้เป็นกิจกรรมที่ให้นักเรียนได้พิสูจน์สูตรการหาพื้นที่ของรูปสี่เหลี่ยมขนมเปียกปูนโดยครูจะแจกใบงานซึ่งเป็นรูปสี่เหลี่ยมขนมเปียกปูน ดังรูปให้นักเรียนทุกคน</w:t>
      </w:r>
      <w:r>
        <w:rPr>
          <w:rFonts w:ascii="Tahoma" w:hAnsi="Tahoma" w:cs="Tahoma"/>
          <w:color w:val="333333"/>
          <w:sz w:val="28"/>
          <w:szCs w:val="24"/>
        </w:rPr>
        <w:t xml:space="preserve"> </w:t>
      </w:r>
      <w:r>
        <w:rPr>
          <w:rFonts w:ascii="Tahoma" w:hAnsi="Tahoma" w:cs="Tahoma"/>
          <w:color w:val="333333"/>
          <w:sz w:val="28"/>
          <w:szCs w:val="24"/>
          <w:cs/>
        </w:rPr>
        <w:t>จากนั้นให้นักเรียนหาพื้นที่ของสี่เหลี่ยมขนมเปียกปูนนี้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  <w:cs/>
        </w:rPr>
      </w:pPr>
      <w:r>
        <w:rPr>
          <w:rFonts w:ascii="Tahoma" w:hAnsi="Tahoma" w:cs="Tahoma"/>
          <w:color w:val="333333"/>
          <w:sz w:val="28"/>
          <w:szCs w:val="24"/>
          <w:cs/>
        </w:rPr>
        <w:t>แรงบันดาลใจที่คุณครูให้นักเรียนทำกิจกรรมนี้มาจากการที่คุณครูได้นำแบบเรียนหนังสือคณิตศาสตร์ของญี่ปุ่นมาศึกษาและเห็นว่ากิจกรรมนี้สามารถช่วยให้นักเรียนรู้ถึงที่มาของการใช้สูตรเพื่อหาพื้นที่ของรูปสี่เหลี่ยมขนมเปียกปูน  นอกจากนี้ยังสามารถทำให้นักเรียนรู้ว่าไม่จำเป็นต้องใช้สูตรการหาพื้นที่ของรูปนั้นๆ นักเรียนก็สามารถหาพื้นที่ของรูปนั้นได้เหมือนกัน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  <w:r>
        <w:rPr>
          <w:rFonts w:ascii="Tahoma" w:hAnsi="Tahoma" w:cs="Tahoma"/>
          <w:color w:val="333333"/>
          <w:sz w:val="28"/>
          <w:szCs w:val="24"/>
          <w:cs/>
        </w:rPr>
        <w:tab/>
        <w:t>ก่อนเริ่มแก้ปัญหาคุณครูกิ๊บชวนนักเรียนดูรูป(สี่เหลี่ยมขนมเปียกปูน)ที่คุณครูนำมาให้  และตั้งคำถามกับนักเรียนว่ารูปนี้เป็นรูปสี่เหลี่ยมชนิดใด</w:t>
      </w:r>
      <w:r>
        <w:rPr>
          <w:rFonts w:ascii="Tahoma" w:hAnsi="Tahoma" w:cs="Tahoma"/>
          <w:color w:val="333333"/>
          <w:sz w:val="28"/>
          <w:szCs w:val="24"/>
        </w:rPr>
        <w:t xml:space="preserve">? 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นักเรียนส่วนใหญ่ตอบได้ว่าเป็นรูปสี่เหลี่ยมขนมเปียกปูน  นักเรียนอีกส่วนหนึ่งตอบว่าเป็นรูปสี่เหลี่ยมด้านขนาน (เนื่องจากยังไม่แม่นยำในเรื่องคุณสมบัติ) เนื่องจาก </w:t>
      </w:r>
      <w:r>
        <w:rPr>
          <w:rFonts w:ascii="Tahoma" w:hAnsi="Tahoma" w:cs="Tahoma"/>
          <w:color w:val="333333"/>
          <w:sz w:val="28"/>
          <w:szCs w:val="24"/>
        </w:rPr>
        <w:t>2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 คำตอบ คุณครูกิ๊บจึงให้นักเรียนในห้องลองสังเกตที่รูปอีกครั้ง นักเรียนสามารถตอบได้เหมือนกันว่าเป็นสี่เหลี่ยมขนมเปียกปูน  จากนั้นคุณครูได้ตั้งคำถามต่อว่า คุณสมบัติของสี่เหลี่ยมขนมเปียกปูนมีอะไรบ้าง</w:t>
      </w:r>
      <w:r>
        <w:rPr>
          <w:rFonts w:ascii="Tahoma" w:hAnsi="Tahoma" w:cs="Tahoma"/>
          <w:color w:val="333333"/>
          <w:sz w:val="28"/>
          <w:szCs w:val="24"/>
        </w:rPr>
        <w:t>?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 นักเรียนส่วนใหญ่จะตอบได้ในเรื่องขนาดของด้านและชนิดของมุม  แต่คุณสมบัติเกี่ยวกับเส้นทแยงมุมจะตอบได้เพียงส่วนน้อย</w:t>
      </w:r>
    </w:p>
    <w:p w:rsidR="0044042A" w:rsidRPr="003414C9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4"/>
          <w:szCs w:val="24"/>
        </w:rPr>
      </w:pPr>
      <w:r w:rsidRPr="003414C9">
        <w:rPr>
          <w:rFonts w:ascii="Tahoma" w:hAnsi="Tahoma" w:cs="Tahoma"/>
          <w:color w:val="333333"/>
          <w:sz w:val="24"/>
          <w:szCs w:val="24"/>
          <w:cs/>
        </w:rPr>
        <w:tab/>
        <w:t>คำถามถัดมาคุณครูกิ๊บถามต่อว่า ถ้า</w:t>
      </w:r>
      <w:r>
        <w:rPr>
          <w:rFonts w:ascii="Tahoma" w:hAnsi="Tahoma" w:cs="Tahoma"/>
          <w:color w:val="333333"/>
          <w:sz w:val="24"/>
          <w:szCs w:val="24"/>
          <w:cs/>
        </w:rPr>
        <w:t>ต้องการ</w:t>
      </w:r>
      <w:r w:rsidRPr="003414C9">
        <w:rPr>
          <w:rFonts w:ascii="Tahoma" w:hAnsi="Tahoma" w:cs="Tahoma"/>
          <w:color w:val="333333"/>
          <w:sz w:val="24"/>
          <w:szCs w:val="24"/>
          <w:cs/>
        </w:rPr>
        <w:t>หาพื้นที่ของรูปสี่เหลี่ยมขนมเปียกปูนนี้จะมีวิธีในการหาอย่างไรบ้างและมีพื้นที่เท่าไร</w:t>
      </w:r>
      <w:r w:rsidRPr="003414C9">
        <w:rPr>
          <w:rFonts w:ascii="Tahoma" w:hAnsi="Tahoma" w:cs="Tahoma"/>
          <w:color w:val="333333"/>
          <w:sz w:val="24"/>
          <w:szCs w:val="24"/>
        </w:rPr>
        <w:t>?</w:t>
      </w:r>
    </w:p>
    <w:p w:rsidR="0044042A" w:rsidRPr="003414C9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4"/>
          <w:szCs w:val="24"/>
        </w:rPr>
      </w:pPr>
      <w:r w:rsidRPr="003414C9">
        <w:rPr>
          <w:rFonts w:ascii="Tahoma" w:hAnsi="Tahoma" w:cs="Tahoma"/>
          <w:color w:val="333333"/>
          <w:sz w:val="24"/>
          <w:szCs w:val="24"/>
        </w:rPr>
        <w:tab/>
      </w:r>
      <w:r w:rsidRPr="003414C9">
        <w:rPr>
          <w:rFonts w:ascii="Tahoma" w:hAnsi="Tahoma" w:cs="Tahoma"/>
          <w:color w:val="333333"/>
          <w:sz w:val="24"/>
          <w:szCs w:val="24"/>
          <w:cs/>
        </w:rPr>
        <w:t xml:space="preserve">คุณครูให้เวลา </w:t>
      </w:r>
      <w:r w:rsidRPr="003414C9">
        <w:rPr>
          <w:rFonts w:ascii="Tahoma" w:hAnsi="Tahoma" w:cs="Tahoma"/>
          <w:color w:val="333333"/>
          <w:sz w:val="24"/>
          <w:szCs w:val="24"/>
        </w:rPr>
        <w:t>25</w:t>
      </w:r>
      <w:r w:rsidRPr="003414C9">
        <w:rPr>
          <w:rFonts w:ascii="Tahoma" w:hAnsi="Tahoma" w:cs="Tahoma"/>
          <w:color w:val="333333"/>
          <w:sz w:val="24"/>
          <w:szCs w:val="24"/>
          <w:cs/>
        </w:rPr>
        <w:t xml:space="preserve"> นาทีสำหรับการแก้ปัญหานี้</w:t>
      </w:r>
    </w:p>
    <w:p w:rsidR="0044042A" w:rsidRPr="003414C9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4"/>
          <w:szCs w:val="24"/>
          <w:cs/>
        </w:rPr>
      </w:pPr>
      <w:r>
        <w:rPr>
          <w:noProof/>
        </w:rPr>
        <w:pict>
          <v:shape id="_x0000_s1027" type="#_x0000_t75" style="position:absolute;margin-left:306.75pt;margin-top:86.9pt;width:140pt;height:124.45pt;z-index:-251660800" wrapcoords="-126 0 -126 21458 21600 21458 21600 0 -126 0">
            <v:imagedata r:id="rId5" o:title=""/>
            <w10:wrap type="tight"/>
          </v:shape>
        </w:pict>
      </w:r>
      <w:r w:rsidRPr="003414C9">
        <w:rPr>
          <w:rFonts w:ascii="Tahoma" w:hAnsi="Tahoma" w:cs="Tahoma"/>
          <w:color w:val="333333"/>
          <w:sz w:val="24"/>
          <w:szCs w:val="24"/>
        </w:rPr>
        <w:tab/>
      </w:r>
      <w:r w:rsidRPr="003414C9">
        <w:rPr>
          <w:rFonts w:ascii="Tahoma" w:hAnsi="Tahoma" w:cs="Tahoma"/>
          <w:color w:val="333333"/>
          <w:sz w:val="24"/>
          <w:szCs w:val="24"/>
          <w:cs/>
        </w:rPr>
        <w:t xml:space="preserve">เมื่อนักเรียนเริ่มแก้ปัญหา คุณครูเดินสังเกตุนักเรียนอย่างช้าๆทุกคน เพื่อดูว่าแต่ละคนมีวิธคิดอย่างไรบ้าง และจะเข้าไปช่วยแนะนำสำหรับนักเรียนบางคน  เมื่อเวลาผ่านไปสัก </w:t>
      </w:r>
      <w:r w:rsidRPr="003414C9">
        <w:rPr>
          <w:rFonts w:ascii="Tahoma" w:hAnsi="Tahoma" w:cs="Tahoma"/>
          <w:color w:val="333333"/>
          <w:sz w:val="24"/>
          <w:szCs w:val="24"/>
        </w:rPr>
        <w:t>10</w:t>
      </w:r>
      <w:r w:rsidRPr="003414C9">
        <w:rPr>
          <w:rFonts w:ascii="Tahoma" w:hAnsi="Tahoma" w:cs="Tahoma"/>
          <w:color w:val="333333"/>
          <w:sz w:val="24"/>
          <w:szCs w:val="24"/>
          <w:cs/>
        </w:rPr>
        <w:t xml:space="preserve"> นาที พบว่านักเรียนทุกคนเริ่มหาคำตอบโดยใช้วิธีการแก้ปัญหาจากพื้นความรู้ที่มีมาก่อน  โดยหาพื้นที่จากการแบ่งรูปสี่เหลี่ยมขนมเปียกปูนเป็นรูปสามเหลี่ยม </w:t>
      </w:r>
      <w:r w:rsidRPr="003414C9">
        <w:rPr>
          <w:rFonts w:ascii="Tahoma" w:hAnsi="Tahoma" w:cs="Tahoma"/>
          <w:color w:val="333333"/>
          <w:sz w:val="24"/>
          <w:szCs w:val="24"/>
        </w:rPr>
        <w:t>4</w:t>
      </w:r>
      <w:r w:rsidRPr="003414C9">
        <w:rPr>
          <w:rFonts w:ascii="Tahoma" w:hAnsi="Tahoma" w:cs="Tahoma"/>
          <w:color w:val="333333"/>
          <w:sz w:val="24"/>
          <w:szCs w:val="24"/>
          <w:cs/>
        </w:rPr>
        <w:t xml:space="preserve"> รูป</w:t>
      </w:r>
      <w:r w:rsidRPr="003414C9">
        <w:rPr>
          <w:rFonts w:ascii="Tahoma" w:hAnsi="Tahoma" w:cs="Tahoma"/>
          <w:color w:val="333333"/>
          <w:sz w:val="24"/>
          <w:szCs w:val="24"/>
        </w:rPr>
        <w:t xml:space="preserve"> </w:t>
      </w:r>
      <w:r w:rsidRPr="003414C9">
        <w:rPr>
          <w:rFonts w:ascii="Tahoma" w:hAnsi="Tahoma" w:cs="Tahoma"/>
          <w:color w:val="333333"/>
          <w:sz w:val="24"/>
          <w:szCs w:val="24"/>
          <w:cs/>
        </w:rPr>
        <w:t>ดังรูป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  <w:r>
        <w:rPr>
          <w:noProof/>
        </w:rPr>
        <w:pict>
          <v:shape id="_x0000_s1028" type="#_x0000_t75" style="position:absolute;margin-left:-5.25pt;margin-top:12.95pt;width:165pt;height:141.75pt;z-index:-251659776" wrapcoords="-98 0 -98 21486 21600 21486 21600 0 -98 0">
            <v:imagedata r:id="rId6" o:title=""/>
            <w10:wrap type="tight"/>
          </v:shape>
        </w:pict>
      </w:r>
    </w:p>
    <w:p w:rsidR="0044042A" w:rsidRDefault="0044042A" w:rsidP="00F37F27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F37F27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F37F27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F37F27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  <w:cs/>
        </w:rPr>
      </w:pPr>
      <w:r>
        <w:rPr>
          <w:rFonts w:ascii="Tahoma" w:hAnsi="Tahoma" w:cs="Tahoma"/>
          <w:color w:val="333333"/>
          <w:sz w:val="28"/>
          <w:szCs w:val="24"/>
          <w:cs/>
        </w:rPr>
        <w:t>หรือใช้การตัดแล้วต่อจนเกิดเป็นรูปสี่เหลี่ยมผืนผ้า ดังรูปด้านซ้าย</w:t>
      </w:r>
    </w:p>
    <w:p w:rsidR="0044042A" w:rsidRPr="00F37F27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  <w:cs/>
        </w:rPr>
      </w:pPr>
      <w:r>
        <w:rPr>
          <w:noProof/>
        </w:rPr>
        <w:pict>
          <v:shape id="_x0000_s1029" type="#_x0000_t75" style="position:absolute;margin-left:132pt;margin-top:158.1pt;width:185.25pt;height:153.75pt;z-index:-251658752" wrapcoords="-83 0 -83 21500 21600 21500 21600 0 -83 0">
            <v:imagedata r:id="rId7" o:title=""/>
            <w10:wrap type="tight"/>
          </v:shape>
        </w:pict>
      </w:r>
      <w:r>
        <w:rPr>
          <w:rFonts w:ascii="Tahoma" w:hAnsi="Tahoma" w:cs="Tahoma"/>
          <w:color w:val="333333"/>
          <w:sz w:val="28"/>
          <w:szCs w:val="24"/>
        </w:rPr>
        <w:tab/>
      </w:r>
      <w:r>
        <w:rPr>
          <w:rFonts w:ascii="Tahoma" w:hAnsi="Tahoma" w:cs="Tahoma"/>
          <w:color w:val="333333"/>
          <w:sz w:val="28"/>
          <w:szCs w:val="24"/>
          <w:cs/>
        </w:rPr>
        <w:t xml:space="preserve">ในชั้นเรียนนี้คุณครูกิ๊บได้พบวิธีการแก้ปัญหาอีก </w:t>
      </w:r>
      <w:r>
        <w:rPr>
          <w:rFonts w:ascii="Tahoma" w:hAnsi="Tahoma" w:cs="Tahoma"/>
          <w:color w:val="333333"/>
          <w:sz w:val="28"/>
          <w:szCs w:val="24"/>
        </w:rPr>
        <w:t>2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 วิธี ซึ่งเป็นวิธีที่น่าสนใจ อีกทั้งยังเป็นวิธีที่นอกเหนือไปจากการคาดการณ์ของคุณครู  วิธีแรก</w:t>
      </w:r>
      <w:r>
        <w:rPr>
          <w:rFonts w:ascii="Tahoma" w:hAnsi="Tahoma" w:cs="Tahoma"/>
          <w:color w:val="333333"/>
          <w:sz w:val="28"/>
          <w:szCs w:val="24"/>
        </w:rPr>
        <w:t xml:space="preserve"> </w:t>
      </w:r>
      <w:r>
        <w:rPr>
          <w:rFonts w:ascii="Tahoma" w:hAnsi="Tahoma" w:cs="Tahoma"/>
          <w:color w:val="333333"/>
          <w:sz w:val="28"/>
          <w:szCs w:val="24"/>
          <w:cs/>
        </w:rPr>
        <w:t>เป็นของนักเรียนคนหนึ่งซี่งถือว่ามีการเรียนรู้ในวิชาคณิตศาสตร์ค่อนข้างอ่อน แต่การใช้รูปภาพในการแก้ปัญหาสามารถทำให้นักเรียนนำความคิดสร้างสรรค์ในเรื่องของรูปภาพมาใช้แก้ปัญหาได้อย่างดีเยี่ยม นักเรียนได้นำรูปสี่เหลี่ยมขนมเปียกปูนมาตัดและต่อจนเกิดเป็นรูปสามเหลี่ยม  หลายคนอาจจะคิดว่าเป็นรูปสามเหลี่ยมแล้วพิเศษอย่างไร แต่ความพิเศษอยู่ที่วิธีการตัดและต่อของนักเรียนที่มีความซับซ้อน</w:t>
      </w:r>
      <w:r>
        <w:rPr>
          <w:rFonts w:ascii="Tahoma" w:hAnsi="Tahoma" w:cs="Tahoma"/>
          <w:color w:val="333333"/>
          <w:sz w:val="28"/>
          <w:szCs w:val="24"/>
        </w:rPr>
        <w:t xml:space="preserve">  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กระทั่งครูผู้สอนยังร้อง </w:t>
      </w:r>
      <w:r>
        <w:rPr>
          <w:rFonts w:ascii="Tahoma" w:hAnsi="Tahoma" w:cs="Tahoma"/>
          <w:color w:val="333333"/>
          <w:sz w:val="28"/>
          <w:szCs w:val="24"/>
        </w:rPr>
        <w:t>"</w:t>
      </w:r>
      <w:r>
        <w:rPr>
          <w:rFonts w:ascii="Tahoma" w:hAnsi="Tahoma" w:cs="Tahoma"/>
          <w:color w:val="333333"/>
          <w:sz w:val="28"/>
          <w:szCs w:val="24"/>
          <w:cs/>
        </w:rPr>
        <w:t>โอ้โห</w:t>
      </w:r>
      <w:r>
        <w:rPr>
          <w:rFonts w:ascii="Tahoma" w:hAnsi="Tahoma" w:cs="Tahoma"/>
          <w:color w:val="333333"/>
          <w:sz w:val="28"/>
          <w:szCs w:val="24"/>
        </w:rPr>
        <w:t xml:space="preserve">" 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ในใจที่ได้เห็นโดยนักเรียนมีวิธีการแก้ปัญหาดังรูป  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  <w:r>
        <w:rPr>
          <w:noProof/>
        </w:rPr>
        <w:pict>
          <v:shape id="_x0000_s1030" type="#_x0000_t75" style="position:absolute;margin-left:312.7pt;margin-top:-.85pt;width:129.75pt;height:132pt;z-index:-251657728" wrapcoords="-125 0 -125 21477 21600 21477 21600 0 -125 0">
            <v:imagedata r:id="rId8" o:title=""/>
            <w10:wrap type="tight"/>
          </v:shape>
        </w:pict>
      </w:r>
      <w:r>
        <w:rPr>
          <w:rFonts w:ascii="Tahoma" w:hAnsi="Tahoma" w:cs="Tahoma"/>
          <w:color w:val="333333"/>
          <w:sz w:val="28"/>
          <w:szCs w:val="24"/>
          <w:cs/>
        </w:rPr>
        <w:t>วิธีที่สอง  นักเรียนได้ใช้การตัดและต่อรูปสี่เหลี่ยมขนมเปียกปูนจนเป็นรูปสี่เหลี่ยมด้านขนานซึ่งมีวิธีการแก้ปัญหาดังรูป</w:t>
      </w:r>
      <w:r>
        <w:rPr>
          <w:rFonts w:ascii="Tahoma" w:hAnsi="Tahoma" w:cs="Tahoma"/>
          <w:color w:val="333333"/>
          <w:sz w:val="28"/>
          <w:szCs w:val="24"/>
        </w:rPr>
        <w:t xml:space="preserve"> 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  <w:r>
        <w:rPr>
          <w:rFonts w:ascii="Tahoma" w:hAnsi="Tahoma" w:cs="Tahoma"/>
          <w:color w:val="333333"/>
          <w:sz w:val="28"/>
          <w:szCs w:val="24"/>
          <w:cs/>
        </w:rPr>
        <w:tab/>
        <w:t>เมื่อหมดช่วงเวลาของการแก้ปัญหา  คุณครูได้ให้นักเรียนนำความคิดของตนเองมาแลกเปลี่ยน โดยเมื่อนักเรียนทั้งสองคนนี้ได้นำวิธีของตนเองมาแลกเปลี่ยนให้กับเพื่อนในห้องได้ฟัง  คุณครูสังเกตเห็นถึงสีหน้า ท่าทาง ที่ตื่นเต้น รวมถึงการใช้คำพูดชมเชยวิธีการที่เพื่อนทั้งสองคนใช้ในการแก้ปัญหา  นอกจากนี้คุณครูได้พูดเสริมแรงให้กับนักเรียนในห้องว่า นองจากสองคนนี้แล้วคุณครูได้เห็นถึงความพยามยามของนักเรียนทั้งห้องที่หาวิธีต่างๆเพื่อหาพื้นที่ให้ได้มากที่สุด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  <w:r>
        <w:rPr>
          <w:noProof/>
        </w:rPr>
        <w:pict>
          <v:shape id="_x0000_s1031" type="#_x0000_t75" style="position:absolute;margin-left:208.6pt;margin-top:60.45pt;width:278.15pt;height:120.8pt;z-index:-251655680" wrapcoords="-52 0 -52 21476 21600 21476 21600 0 -52 0">
            <v:imagedata r:id="rId9" o:title=""/>
            <w10:wrap type="tight"/>
          </v:shape>
        </w:pict>
      </w:r>
      <w:r>
        <w:rPr>
          <w:noProof/>
        </w:rPr>
        <w:pict>
          <v:shape id="_x0000_s1032" type="#_x0000_t75" style="position:absolute;margin-left:-27.75pt;margin-top:50pt;width:227.35pt;height:143.1pt;z-index:-251656704" wrapcoords="-69 0 -69 21490 21600 21490 21600 0 -69 0">
            <v:imagedata r:id="rId10" o:title=""/>
            <w10:wrap type="tight"/>
          </v:shape>
        </w:pict>
      </w:r>
      <w:r>
        <w:rPr>
          <w:rFonts w:ascii="Tahoma" w:hAnsi="Tahoma" w:cs="Tahoma"/>
          <w:color w:val="333333"/>
          <w:sz w:val="28"/>
          <w:szCs w:val="24"/>
        </w:rPr>
        <w:tab/>
      </w:r>
      <w:r>
        <w:rPr>
          <w:rFonts w:ascii="Tahoma" w:hAnsi="Tahoma" w:cs="Tahoma"/>
          <w:color w:val="333333"/>
          <w:sz w:val="28"/>
          <w:szCs w:val="24"/>
          <w:cs/>
        </w:rPr>
        <w:t>เมื่อนักเรียนได้นำวิธีการหาพื้นที่ของนักเรียนมาแลกเปลี่ยนแล้ว คุณครูได้เชื่อมโยงตัวเลขที่แสดงอยู่ในวิธีคิดของนักเรียนสู่การพิสูจน์สูตร ดังรูป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Default="0044042A" w:rsidP="008065D2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  <w:r>
        <w:rPr>
          <w:rFonts w:ascii="Tahoma" w:hAnsi="Tahoma" w:cs="Tahoma"/>
          <w:color w:val="333333"/>
          <w:sz w:val="28"/>
          <w:szCs w:val="24"/>
          <w:cs/>
        </w:rPr>
        <w:t xml:space="preserve">จากการเชื่อมโยงพบว่า ทุกวิธีจะสรุปได้ว่าพื้นที่ของรูปสี่เหลี่ยมขนมเปียกปูนหาได้จาก </w:t>
      </w:r>
    </w:p>
    <w:p w:rsidR="0044042A" w:rsidRDefault="0044042A" w:rsidP="008065D2">
      <w:pPr>
        <w:spacing w:before="125" w:after="125" w:line="360" w:lineRule="auto"/>
        <w:jc w:val="center"/>
        <w:rPr>
          <w:rFonts w:ascii="Tahoma" w:hAnsi="Tahoma" w:cs="Tahoma"/>
          <w:color w:val="333333"/>
          <w:sz w:val="28"/>
          <w:szCs w:val="24"/>
        </w:rPr>
      </w:pPr>
      <w:r>
        <w:rPr>
          <w:rFonts w:ascii="Tahoma" w:hAnsi="Tahoma" w:cs="Tahoma"/>
          <w:color w:val="333333"/>
          <w:sz w:val="28"/>
          <w:szCs w:val="24"/>
          <w:cs/>
        </w:rPr>
        <w:t xml:space="preserve">พื้นที่สี่เหลี่ยมขนมเปียกปูน </w:t>
      </w:r>
      <w:r>
        <w:rPr>
          <w:rFonts w:ascii="Tahoma" w:hAnsi="Tahoma" w:cs="Tahoma"/>
          <w:color w:val="333333"/>
          <w:sz w:val="28"/>
          <w:szCs w:val="24"/>
        </w:rPr>
        <w:t xml:space="preserve"> =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  </w:t>
      </w:r>
      <w:r w:rsidRPr="008065D2">
        <w:rPr>
          <w:rFonts w:ascii="Tahoma" w:hAnsi="Tahoma" w:cs="Tahoma"/>
          <w:color w:val="333333"/>
          <w:position w:val="-24"/>
          <w:sz w:val="28"/>
          <w:szCs w:val="24"/>
          <w:cs/>
        </w:rPr>
        <w:object w:dxaOrig="240" w:dyaOrig="620">
          <v:shape id="_x0000_i1025" type="#_x0000_t75" style="width:12pt;height:30.75pt" o:ole="">
            <v:imagedata r:id="rId11" o:title=""/>
          </v:shape>
          <o:OLEObject Type="Embed" ProgID="Equation.3" ShapeID="_x0000_i1025" DrawAspect="Content" ObjectID="_1551296731" r:id="rId12"/>
        </w:object>
      </w:r>
      <w:r>
        <w:rPr>
          <w:rFonts w:ascii="Tahoma" w:hAnsi="Tahoma" w:cs="Tahoma"/>
          <w:color w:val="333333"/>
          <w:sz w:val="28"/>
          <w:szCs w:val="24"/>
        </w:rPr>
        <w:t xml:space="preserve">x 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เส้นทแยงมุม </w:t>
      </w:r>
      <w:r>
        <w:rPr>
          <w:rFonts w:ascii="Tahoma" w:hAnsi="Tahoma" w:cs="Tahoma"/>
          <w:color w:val="333333"/>
          <w:sz w:val="28"/>
          <w:szCs w:val="24"/>
        </w:rPr>
        <w:t>x</w:t>
      </w:r>
      <w:r>
        <w:rPr>
          <w:rFonts w:ascii="Tahoma" w:hAnsi="Tahoma" w:cs="Tahoma"/>
          <w:color w:val="333333"/>
          <w:sz w:val="28"/>
          <w:szCs w:val="24"/>
          <w:cs/>
        </w:rPr>
        <w:t xml:space="preserve"> เส้นทแยงมุม</w:t>
      </w:r>
    </w:p>
    <w:p w:rsidR="0044042A" w:rsidRPr="008065D2" w:rsidRDefault="0044042A" w:rsidP="008065D2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  <w:cs/>
        </w:rPr>
      </w:pPr>
      <w:r>
        <w:rPr>
          <w:rFonts w:ascii="Tahoma" w:hAnsi="Tahoma" w:cs="Tahoma"/>
          <w:color w:val="333333"/>
          <w:sz w:val="28"/>
          <w:szCs w:val="24"/>
          <w:cs/>
        </w:rPr>
        <w:tab/>
        <w:t xml:space="preserve">คุณครูกิ๊บถามนักเรียนต่อว่าถ้าเราต้องการเขียนสูตรให้สั้น กระชับขึ้น เราสามารถเขียนได้เป็นอะไรบ้าง  ซึ๋งนักเรียนตอบว่า สามารถเขียนได้เป็น </w:t>
      </w:r>
    </w:p>
    <w:p w:rsidR="0044042A" w:rsidRDefault="0044042A" w:rsidP="008065D2">
      <w:pPr>
        <w:spacing w:before="125" w:after="125" w:line="360" w:lineRule="auto"/>
        <w:jc w:val="center"/>
        <w:rPr>
          <w:rFonts w:ascii="Tahoma" w:hAnsi="Tahoma" w:cs="Tahoma"/>
          <w:color w:val="333333"/>
          <w:sz w:val="28"/>
          <w:szCs w:val="24"/>
        </w:rPr>
      </w:pPr>
      <w:r w:rsidRPr="008065D2">
        <w:rPr>
          <w:rFonts w:ascii="Tahoma" w:hAnsi="Tahoma" w:cs="Tahoma"/>
          <w:color w:val="333333"/>
          <w:sz w:val="28"/>
          <w:szCs w:val="24"/>
          <w:cs/>
        </w:rPr>
        <w:pict>
          <v:shape id="_x0000_i1026" type="#_x0000_t75" style="width:351.75pt;height:120pt">
            <v:imagedata r:id="rId13" o:title=""/>
          </v:shape>
        </w:pic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  <w:r>
        <w:rPr>
          <w:rFonts w:ascii="Tahoma" w:hAnsi="Tahoma" w:cs="Tahoma"/>
          <w:color w:val="333333"/>
          <w:sz w:val="28"/>
          <w:szCs w:val="24"/>
          <w:cs/>
        </w:rPr>
        <w:tab/>
        <w:t xml:space="preserve">เมื่อจบชั้นเรียนคุณครูกิ๊บรู้สึกดีที่นักเรียนได้มีความเข้าใจและได้นำพื้นความรู้ที่ตนเองมีมาต่อยอด </w:t>
      </w:r>
      <w:r w:rsidRPr="006F4BEC">
        <w:rPr>
          <w:rFonts w:ascii="Tahoma" w:hAnsi="Tahoma" w:cs="Tahoma"/>
          <w:b/>
          <w:bCs/>
          <w:color w:val="333333"/>
          <w:sz w:val="28"/>
          <w:szCs w:val="24"/>
          <w:cs/>
        </w:rPr>
        <w:t>สามารถใช้การตัดและต่อรูปซึ่งนักเรียนได้ทำกิจกรรมการพิสูจน์สูตรการหาพื้นที่สี่เหลี่ยมชนิดอื่นๆ</w:t>
      </w:r>
      <w:r>
        <w:rPr>
          <w:rFonts w:ascii="Tahoma" w:hAnsi="Tahoma" w:cs="Tahoma"/>
          <w:b/>
          <w:bCs/>
          <w:color w:val="333333"/>
          <w:sz w:val="28"/>
          <w:szCs w:val="24"/>
          <w:cs/>
        </w:rPr>
        <w:t xml:space="preserve"> </w:t>
      </w:r>
      <w:r w:rsidRPr="006F4BEC">
        <w:rPr>
          <w:rFonts w:ascii="Tahoma" w:hAnsi="Tahoma" w:cs="Tahoma"/>
          <w:b/>
          <w:bCs/>
          <w:color w:val="333333"/>
          <w:sz w:val="28"/>
          <w:szCs w:val="24"/>
          <w:cs/>
        </w:rPr>
        <w:t>เช่น</w:t>
      </w:r>
      <w:r>
        <w:rPr>
          <w:rFonts w:ascii="Tahoma" w:hAnsi="Tahoma" w:cs="Tahoma"/>
          <w:b/>
          <w:bCs/>
          <w:color w:val="333333"/>
          <w:sz w:val="28"/>
          <w:szCs w:val="24"/>
          <w:cs/>
        </w:rPr>
        <w:t xml:space="preserve"> </w:t>
      </w:r>
      <w:r w:rsidRPr="006F4BEC">
        <w:rPr>
          <w:rFonts w:ascii="Tahoma" w:hAnsi="Tahoma" w:cs="Tahoma"/>
          <w:b/>
          <w:bCs/>
          <w:color w:val="333333"/>
          <w:sz w:val="28"/>
          <w:szCs w:val="24"/>
          <w:cs/>
        </w:rPr>
        <w:t>สี่เหลี่ยมด้านขนานและสี่เหล</w:t>
      </w:r>
      <w:r>
        <w:rPr>
          <w:rFonts w:ascii="Tahoma" w:hAnsi="Tahoma" w:cs="Tahoma"/>
          <w:b/>
          <w:bCs/>
          <w:color w:val="333333"/>
          <w:sz w:val="28"/>
          <w:szCs w:val="24"/>
          <w:cs/>
        </w:rPr>
        <w:t>ี่ยมคางหมูมาก่อนแล้ว มาต่อยอดจน</w:t>
      </w:r>
      <w:r w:rsidRPr="006F4BEC">
        <w:rPr>
          <w:rFonts w:ascii="Tahoma" w:hAnsi="Tahoma" w:cs="Tahoma"/>
          <w:b/>
          <w:bCs/>
          <w:color w:val="333333"/>
          <w:sz w:val="28"/>
          <w:szCs w:val="24"/>
          <w:cs/>
        </w:rPr>
        <w:t xml:space="preserve">เกิดเป็นรูปเรขาคณิตชนิดอื่นได้ </w:t>
      </w:r>
      <w:r w:rsidRPr="006F4BEC">
        <w:rPr>
          <w:rFonts w:ascii="Tahoma" w:hAnsi="Tahoma" w:cs="Tahoma"/>
          <w:b/>
          <w:bCs/>
          <w:color w:val="333333"/>
          <w:sz w:val="28"/>
          <w:szCs w:val="24"/>
        </w:rPr>
        <w:t xml:space="preserve"> </w:t>
      </w:r>
      <w:r>
        <w:rPr>
          <w:rFonts w:ascii="Tahoma" w:hAnsi="Tahoma" w:cs="Tahoma"/>
          <w:b/>
          <w:bCs/>
          <w:color w:val="333333"/>
          <w:sz w:val="28"/>
          <w:szCs w:val="24"/>
          <w:cs/>
        </w:rPr>
        <w:t>อีกทั้งยังได้พิสูจน์</w:t>
      </w:r>
      <w:r w:rsidRPr="006F4BEC">
        <w:rPr>
          <w:rFonts w:ascii="Tahoma" w:hAnsi="Tahoma" w:cs="Tahoma"/>
          <w:b/>
          <w:bCs/>
          <w:color w:val="333333"/>
          <w:sz w:val="28"/>
          <w:szCs w:val="24"/>
          <w:cs/>
        </w:rPr>
        <w:t>ที่มาของสูตร  ไม่ได้เพียงแค่จำแล้วนำมาใช้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</w:rPr>
      </w:pPr>
    </w:p>
    <w:p w:rsidR="0044042A" w:rsidRPr="00635E8E" w:rsidRDefault="0044042A" w:rsidP="00635E8E">
      <w:pPr>
        <w:spacing w:before="125" w:after="125" w:line="360" w:lineRule="auto"/>
        <w:jc w:val="right"/>
        <w:rPr>
          <w:rFonts w:ascii="Tahoma" w:hAnsi="Tahoma" w:cs="Tahoma"/>
          <w:b/>
          <w:bCs/>
          <w:color w:val="333333"/>
          <w:sz w:val="28"/>
          <w:szCs w:val="24"/>
          <w:cs/>
        </w:rPr>
      </w:pPr>
      <w:r w:rsidRPr="00635E8E">
        <w:rPr>
          <w:rFonts w:ascii="Tahoma" w:hAnsi="Tahoma" w:cs="Tahoma"/>
          <w:b/>
          <w:bCs/>
          <w:color w:val="333333"/>
          <w:sz w:val="28"/>
          <w:szCs w:val="24"/>
          <w:cs/>
        </w:rPr>
        <w:t>บันทึกโดย ครูกิ๊บ</w:t>
      </w: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color w:val="333333"/>
          <w:sz w:val="28"/>
          <w:szCs w:val="24"/>
          <w:cs/>
        </w:rPr>
      </w:pPr>
    </w:p>
    <w:p w:rsidR="0044042A" w:rsidRDefault="0044042A" w:rsidP="00453756">
      <w:pPr>
        <w:spacing w:before="125" w:after="125" w:line="360" w:lineRule="auto"/>
        <w:rPr>
          <w:rFonts w:ascii="Tahoma" w:hAnsi="Tahoma" w:cs="Tahoma"/>
          <w:b/>
          <w:bCs/>
          <w:color w:val="333333"/>
          <w:sz w:val="28"/>
          <w:szCs w:val="24"/>
        </w:rPr>
      </w:pPr>
    </w:p>
    <w:p w:rsidR="0044042A" w:rsidRDefault="0044042A" w:rsidP="00931E3D">
      <w:pPr>
        <w:spacing w:before="125" w:after="125" w:line="360" w:lineRule="auto"/>
        <w:rPr>
          <w:cs/>
        </w:rPr>
      </w:pPr>
    </w:p>
    <w:sectPr w:rsidR="0044042A" w:rsidSect="00E87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53756"/>
    <w:rsid w:val="00115147"/>
    <w:rsid w:val="00176407"/>
    <w:rsid w:val="00185152"/>
    <w:rsid w:val="001C36F3"/>
    <w:rsid w:val="00251DEA"/>
    <w:rsid w:val="002E33BA"/>
    <w:rsid w:val="003414C9"/>
    <w:rsid w:val="003A56EF"/>
    <w:rsid w:val="0044042A"/>
    <w:rsid w:val="00453756"/>
    <w:rsid w:val="00582AE8"/>
    <w:rsid w:val="00601558"/>
    <w:rsid w:val="00635E8E"/>
    <w:rsid w:val="00680410"/>
    <w:rsid w:val="006A620A"/>
    <w:rsid w:val="006C20A1"/>
    <w:rsid w:val="006F4BEC"/>
    <w:rsid w:val="00775C45"/>
    <w:rsid w:val="007A680E"/>
    <w:rsid w:val="007D7B64"/>
    <w:rsid w:val="008065D2"/>
    <w:rsid w:val="00847607"/>
    <w:rsid w:val="008B5049"/>
    <w:rsid w:val="0091423D"/>
    <w:rsid w:val="00931E3D"/>
    <w:rsid w:val="00976A60"/>
    <w:rsid w:val="009967F5"/>
    <w:rsid w:val="00AF3957"/>
    <w:rsid w:val="00B5754F"/>
    <w:rsid w:val="00B95D6C"/>
    <w:rsid w:val="00BA28C5"/>
    <w:rsid w:val="00CD4C99"/>
    <w:rsid w:val="00D258CD"/>
    <w:rsid w:val="00D84F75"/>
    <w:rsid w:val="00DE0C23"/>
    <w:rsid w:val="00E37A59"/>
    <w:rsid w:val="00E71869"/>
    <w:rsid w:val="00E873CE"/>
    <w:rsid w:val="00F02DEE"/>
    <w:rsid w:val="00F37F27"/>
    <w:rsid w:val="00F52456"/>
    <w:rsid w:val="00F77B49"/>
    <w:rsid w:val="00FD66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3CE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53756"/>
    <w:rPr>
      <w:rFonts w:cs="Times New Roman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0683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3018">
              <w:marLeft w:val="0"/>
              <w:marRight w:val="0"/>
              <w:marTop w:val="1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8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8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683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68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68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wmf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4</Pages>
  <Words>641</Words>
  <Characters>3655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เพลินกับเรื่องเล่าของคุณครูช่วงชั้นที่ ๒ : "ไม่ใช่แค่สูตร แต่ได้พิสูจน์"</dc:title>
  <dc:subject/>
  <dc:creator>nattip_v</dc:creator>
  <cp:keywords/>
  <dc:description/>
  <cp:lastModifiedBy>user</cp:lastModifiedBy>
  <cp:revision>3</cp:revision>
  <dcterms:created xsi:type="dcterms:W3CDTF">2013-10-08T02:27:00Z</dcterms:created>
  <dcterms:modified xsi:type="dcterms:W3CDTF">2013-11-19T10:14:00Z</dcterms:modified>
</cp:coreProperties>
</file>