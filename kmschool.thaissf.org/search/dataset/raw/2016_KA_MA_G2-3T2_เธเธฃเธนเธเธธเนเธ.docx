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0069" w:rsidRPr="00BB2491" w:rsidRDefault="00E70069" w:rsidP="00BB2491">
      <w:pPr>
        <w:ind w:left="1440" w:firstLine="720"/>
        <w:jc w:val="center"/>
        <w:rPr>
          <w:rFonts w:ascii="Cordia New" w:hAnsi="Cordia New"/>
          <w:b/>
          <w:bCs/>
          <w:sz w:val="72"/>
          <w:szCs w:val="7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11.7pt;margin-top:-30.75pt;width:73.25pt;height:86.7pt;z-index:251657728">
            <v:imagedata r:id="rId4" o:title=""/>
          </v:shape>
        </w:pict>
      </w:r>
      <w:r w:rsidRPr="00BB2491">
        <w:rPr>
          <w:rFonts w:ascii="Cordia New" w:hAnsi="Cordia New"/>
          <w:b/>
          <w:bCs/>
          <w:sz w:val="72"/>
          <w:szCs w:val="72"/>
          <w:cs/>
        </w:rPr>
        <w:t>สะท้อนผลการทำงานด้วยบันทึกหลังสอน</w:t>
      </w:r>
    </w:p>
    <w:p w:rsidR="00E70069" w:rsidRPr="00025536" w:rsidRDefault="00E70069" w:rsidP="005428F8">
      <w:pPr>
        <w:ind w:firstLine="720"/>
        <w:rPr>
          <w:rFonts w:ascii="Cordia New" w:hAnsi="Cordia New"/>
          <w:sz w:val="48"/>
          <w:szCs w:val="48"/>
        </w:rPr>
      </w:pPr>
      <w:r w:rsidRPr="00025536">
        <w:rPr>
          <w:rFonts w:ascii="Cordia New" w:hAnsi="Cordia New"/>
          <w:sz w:val="48"/>
          <w:szCs w:val="48"/>
          <w:cs/>
        </w:rPr>
        <w:t>ในภาคเรียนวิริย</w:t>
      </w:r>
      <w:r w:rsidRPr="002E2FCC">
        <w:rPr>
          <w:rFonts w:ascii="Times New Roman" w:hAnsi="Times New Roman" w:cs="Times New Roman"/>
          <w:snapToGrid w:val="0"/>
          <w:color w:val="000000"/>
          <w:w w:val="0"/>
          <w:sz w:val="2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Pr="00025536">
        <w:rPr>
          <w:rFonts w:ascii="Cordia New" w:hAnsi="Cordia New"/>
          <w:sz w:val="48"/>
          <w:szCs w:val="48"/>
          <w:cs/>
        </w:rPr>
        <w:t>ะที่ผ่านมา  ได้มีโอกาสสอนทั้งชั้น ๓</w:t>
      </w:r>
      <w:r w:rsidRPr="00025536">
        <w:rPr>
          <w:rFonts w:ascii="Cordia New" w:hAnsi="Cordia New"/>
          <w:sz w:val="48"/>
          <w:szCs w:val="48"/>
        </w:rPr>
        <w:t xml:space="preserve"> </w:t>
      </w:r>
      <w:r w:rsidRPr="00025536">
        <w:rPr>
          <w:rFonts w:ascii="Cordia New" w:hAnsi="Cordia New"/>
          <w:sz w:val="48"/>
          <w:szCs w:val="48"/>
          <w:cs/>
        </w:rPr>
        <w:t>และชั้น ๔  ซึ่งวัยของนักเรียนมีความใกล้เคียงกันและแผนการสอนที่ใช้นั้นเป็นแผนที่</w:t>
      </w:r>
      <w:r>
        <w:rPr>
          <w:rFonts w:ascii="Cordia New" w:hAnsi="Cordia New"/>
          <w:sz w:val="48"/>
          <w:szCs w:val="48"/>
          <w:cs/>
        </w:rPr>
        <w:t>เคย</w:t>
      </w:r>
      <w:r w:rsidRPr="00025536">
        <w:rPr>
          <w:rFonts w:ascii="Cordia New" w:hAnsi="Cordia New"/>
          <w:sz w:val="48"/>
          <w:szCs w:val="48"/>
          <w:cs/>
        </w:rPr>
        <w:t>ใช้และ</w:t>
      </w:r>
      <w:r>
        <w:rPr>
          <w:rFonts w:ascii="Cordia New" w:hAnsi="Cordia New"/>
          <w:sz w:val="48"/>
          <w:szCs w:val="48"/>
          <w:cs/>
        </w:rPr>
        <w:t>มีการ</w:t>
      </w:r>
      <w:r w:rsidRPr="00025536">
        <w:rPr>
          <w:rFonts w:ascii="Cordia New" w:hAnsi="Cordia New"/>
          <w:sz w:val="48"/>
          <w:szCs w:val="48"/>
          <w:cs/>
        </w:rPr>
        <w:t>พัฒนามาแล้วทั้ง ๒ ระดับชั้น   แต่สิ่งที่แตกต่างกันก็คือ  พฤติกรรมในการเรียนรู้ของนักเรียน  ซึ่ง</w:t>
      </w:r>
      <w:r w:rsidRPr="002E2FCC">
        <w:rPr>
          <w:rFonts w:ascii="Times New Roman" w:hAnsi="Times New Roman" w:cs="Times New Roman"/>
          <w:snapToGrid w:val="0"/>
          <w:color w:val="000000"/>
          <w:w w:val="0"/>
          <w:sz w:val="2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Pr="00025536">
        <w:rPr>
          <w:rFonts w:ascii="Cordia New" w:hAnsi="Cordia New"/>
          <w:sz w:val="48"/>
          <w:szCs w:val="48"/>
          <w:cs/>
        </w:rPr>
        <w:t xml:space="preserve">จริงๆ แล้วแม้ในระดับชั้นเดียวกัน  ห้องเดียวกันก็ยังมีความแตกต่างกัน   หลังจากการสอนในสัปดาห์แรก  ได้มาทบทวนตนเองผ่านการอ่านแบบบันทึก </w:t>
      </w:r>
      <w:r>
        <w:rPr>
          <w:rFonts w:ascii="Cordia New" w:hAnsi="Cordia New"/>
          <w:sz w:val="48"/>
          <w:szCs w:val="48"/>
        </w:rPr>
        <w:t>LS</w:t>
      </w:r>
      <w:r w:rsidRPr="00025536">
        <w:rPr>
          <w:rFonts w:ascii="Cordia New" w:hAnsi="Cordia New"/>
          <w:sz w:val="48"/>
          <w:szCs w:val="48"/>
        </w:rPr>
        <w:t xml:space="preserve"> </w:t>
      </w:r>
      <w:r w:rsidRPr="00025536">
        <w:rPr>
          <w:rFonts w:ascii="Cordia New" w:hAnsi="Cordia New"/>
          <w:sz w:val="48"/>
          <w:szCs w:val="48"/>
          <w:cs/>
        </w:rPr>
        <w:t xml:space="preserve">ฉบับผู้สอน  และบันทึกหลังการสอนของตนเอง  พบว่า  ครูยังไม่สามารถสร้างการเป็นเจ้าของการเรียนรู้ได้อย่างทั่วถึง  จึงได้เริ่มต้นทำบันทึกเกี่ยวกับนักเรียนเป็นรายบุคคลในหัวข้อจุดเด่น  เรื่องที่ควรพัฒนาและวิธีการพัฒนานักเรียนเพิ่มเติมอีก  โดยข้อมูลในการบันทึกได้จากการสังเกตในขณะนักเรียนแก้โจทย์สถานการณ์  การแลกเปลี่ยน และการตรวจงานในสมุด   ซึ่งในการทำบันทึกนี้ทำให้เราเห็นภาพนักเรียนแต่ละคนชัดเจนขึ้น  </w:t>
      </w:r>
    </w:p>
    <w:p w:rsidR="00E70069" w:rsidRPr="00025536" w:rsidRDefault="00E70069" w:rsidP="005428F8">
      <w:pPr>
        <w:ind w:firstLine="720"/>
        <w:rPr>
          <w:rFonts w:ascii="Cordia New" w:hAnsi="Cordia New"/>
          <w:sz w:val="48"/>
          <w:szCs w:val="48"/>
        </w:rPr>
      </w:pPr>
      <w:r>
        <w:rPr>
          <w:noProof/>
        </w:rPr>
        <w:pict>
          <v:shape id="_x0000_s1027" type="#_x0000_t75" style="position:absolute;left:0;text-align:left;margin-left:355.05pt;margin-top:386.45pt;width:320.3pt;height:326.45pt;z-index:251658752">
            <v:imagedata r:id="rId5" o:title="" cropleft="5034f" cropright="12458f" gain="109227f"/>
          </v:shape>
        </w:pict>
      </w:r>
      <w:r w:rsidRPr="00025536">
        <w:rPr>
          <w:rFonts w:ascii="Cordia New" w:hAnsi="Cordia New"/>
          <w:sz w:val="48"/>
          <w:szCs w:val="48"/>
          <w:cs/>
        </w:rPr>
        <w:t xml:space="preserve">ทั้งจากแบบบันทึก </w:t>
      </w:r>
      <w:r>
        <w:rPr>
          <w:rFonts w:ascii="Cordia New" w:hAnsi="Cordia New"/>
          <w:sz w:val="48"/>
          <w:szCs w:val="48"/>
        </w:rPr>
        <w:t>LS</w:t>
      </w:r>
      <w:r w:rsidRPr="00025536">
        <w:rPr>
          <w:rFonts w:ascii="Cordia New" w:hAnsi="Cordia New"/>
          <w:sz w:val="48"/>
          <w:szCs w:val="48"/>
        </w:rPr>
        <w:t xml:space="preserve"> </w:t>
      </w:r>
      <w:r w:rsidRPr="00025536">
        <w:rPr>
          <w:rFonts w:ascii="Cordia New" w:hAnsi="Cordia New"/>
          <w:sz w:val="48"/>
          <w:szCs w:val="48"/>
          <w:cs/>
        </w:rPr>
        <w:t>ฉบับผู้สอน  บันทึกหลังการสอนของตนเอง  และบันทึกเกี่ยวกับนักเรียนเป็นรายบุคคล  ทำให้ตนเองได้ไตร่ตรองรอบด้านมากขึ้นทั้งเรื่องแผนการสอน  ตัวครูและนักเรียน  จนพบว่า  ตัวเราเองนี่เอง</w:t>
      </w:r>
      <w:r>
        <w:rPr>
          <w:rFonts w:ascii="Cordia New" w:hAnsi="Cordia New"/>
          <w:sz w:val="48"/>
          <w:szCs w:val="48"/>
          <w:cs/>
        </w:rPr>
        <w:t>ที่ต้อง</w:t>
      </w:r>
      <w:r w:rsidRPr="00025536">
        <w:rPr>
          <w:rFonts w:ascii="Cordia New" w:hAnsi="Cordia New"/>
          <w:sz w:val="48"/>
          <w:szCs w:val="48"/>
          <w:cs/>
        </w:rPr>
        <w:t>ปรับเปลี่ยนเป็นสิ่งแรก  ทั้งในเรื่องการทำความเข้าใจแผนการสอนใหม่อีกครั้งเนื่องจากแผนการสอนของระดับชั้น ๓ เป็นแผนที่เราเข้าไปร่วมปรับจากแผนเดิมที่มีอยู่แล้วจึงต้องทำการเรียนรู้กันใหม่   ปรับตนเองในขณะสอนจะต้องพูดให้ช้าลง   ฟังนักเรียนให้มากขึ้นและลดการเข้าใจนักเรียนได้เร็วจนเกินไป</w:t>
      </w:r>
      <w:r>
        <w:rPr>
          <w:rFonts w:ascii="Cordia New" w:hAnsi="Cordia New"/>
          <w:sz w:val="48"/>
          <w:szCs w:val="48"/>
          <w:cs/>
        </w:rPr>
        <w:t xml:space="preserve">  </w:t>
      </w:r>
      <w:r w:rsidRPr="00025536">
        <w:rPr>
          <w:rFonts w:ascii="Cordia New" w:hAnsi="Cordia New"/>
          <w:sz w:val="48"/>
          <w:szCs w:val="48"/>
          <w:cs/>
        </w:rPr>
        <w:t xml:space="preserve">รวมทั้งต้องระมัดระวังภาวะอารมณ์ที่ไม่สมควรที่เกิดจากความคาดหวังของครูเองว่านักเรียนจะเป็นในแบบที่เราต้องการ   เมื่อการเรียนการสอนในสัปดาห์ที่ ๒ เริ่มต้นขึ้น  ในห้องเรียนชั้น ๓  ครูเริ่มเห็นนักเรียนค่อยๆ เริ่มเป็นเจ้าของการเรียนรู้มากขึ้น  สังเกตจากการที่มีนักเรียนบางคนเริ่มสนใจแก้โจทย์สถานการณ์มากขึ้นโดยครูไม่ต้องเตือน  </w:t>
      </w:r>
      <w:r>
        <w:rPr>
          <w:rFonts w:ascii="Cordia New" w:hAnsi="Cordia New"/>
          <w:sz w:val="48"/>
          <w:szCs w:val="48"/>
          <w:cs/>
        </w:rPr>
        <w:t xml:space="preserve">ทำวิธีการที่หลากหลาย  </w:t>
      </w:r>
      <w:r w:rsidRPr="00025536">
        <w:rPr>
          <w:rFonts w:ascii="Cordia New" w:hAnsi="Cordia New"/>
          <w:sz w:val="48"/>
          <w:szCs w:val="48"/>
          <w:cs/>
        </w:rPr>
        <w:t>และเริ่มมีนักเรียนหน้าใหม่ๆ  สนใจและยกมือตอบมากขึ้น  แม้บางคนจะยก</w:t>
      </w:r>
      <w:r>
        <w:rPr>
          <w:rFonts w:ascii="Cordia New" w:hAnsi="Cordia New"/>
          <w:sz w:val="48"/>
          <w:szCs w:val="48"/>
          <w:cs/>
        </w:rPr>
        <w:t>มือ</w:t>
      </w:r>
      <w:r w:rsidRPr="00025536">
        <w:rPr>
          <w:rFonts w:ascii="Cordia New" w:hAnsi="Cordia New"/>
          <w:sz w:val="48"/>
          <w:szCs w:val="48"/>
          <w:cs/>
        </w:rPr>
        <w:t>แล้วพอครูเรียกให้ตอบยังสั่นหัวไม่ยอมตอบแต่</w:t>
      </w:r>
      <w:r>
        <w:rPr>
          <w:rFonts w:ascii="Cordia New" w:hAnsi="Cordia New"/>
          <w:sz w:val="48"/>
          <w:szCs w:val="48"/>
          <w:cs/>
        </w:rPr>
        <w:t xml:space="preserve">  </w:t>
      </w:r>
      <w:r w:rsidRPr="00025536">
        <w:rPr>
          <w:rFonts w:ascii="Cordia New" w:hAnsi="Cordia New"/>
          <w:sz w:val="48"/>
          <w:szCs w:val="48"/>
          <w:cs/>
        </w:rPr>
        <w:t xml:space="preserve">ก็แสดงให้เห็นว่ามีความอยากตอบ  เพียงเท่านี้ก็ทำให้ครูมีความหวังมากขึ้นในการสร้างการมีส่วนร่วมในการเรียนรู้ของนักเรียน  </w:t>
      </w:r>
    </w:p>
    <w:p w:rsidR="00E70069" w:rsidRDefault="00E70069" w:rsidP="005428F8">
      <w:pPr>
        <w:ind w:firstLine="720"/>
        <w:rPr>
          <w:rFonts w:ascii="Cordia New" w:hAnsi="Cordia New"/>
          <w:sz w:val="48"/>
          <w:szCs w:val="48"/>
        </w:rPr>
      </w:pPr>
    </w:p>
    <w:p w:rsidR="00E70069" w:rsidRDefault="00E70069" w:rsidP="005428F8">
      <w:pPr>
        <w:ind w:firstLine="720"/>
        <w:rPr>
          <w:rFonts w:ascii="Cordia New" w:hAnsi="Cordia New"/>
          <w:sz w:val="48"/>
          <w:szCs w:val="48"/>
        </w:rPr>
      </w:pPr>
    </w:p>
    <w:p w:rsidR="00E70069" w:rsidRDefault="00E70069" w:rsidP="005428F8">
      <w:pPr>
        <w:ind w:firstLine="720"/>
        <w:rPr>
          <w:rFonts w:ascii="Cordia New" w:hAnsi="Cordia New"/>
          <w:sz w:val="48"/>
          <w:szCs w:val="48"/>
        </w:rPr>
      </w:pPr>
      <w:r>
        <w:rPr>
          <w:noProof/>
        </w:rPr>
        <w:pict>
          <v:shape id="_x0000_s1028" type="#_x0000_t75" style="position:absolute;left:0;text-align:left;margin-left:4.5pt;margin-top:21.7pt;width:107.2pt;height:126.9pt;z-index:251659776">
            <v:imagedata r:id="rId4" o:title="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123pt;margin-top:44.85pt;width:209.75pt;height:111.25pt;z-index:251660800" stroked="f">
            <v:textbox>
              <w:txbxContent>
                <w:p w:rsidR="00E70069" w:rsidRDefault="00E70069">
                  <w:pPr>
                    <w:rPr>
                      <w:cs/>
                    </w:rPr>
                  </w:pPr>
                  <w:r>
                    <w:rPr>
                      <w:rFonts w:ascii="Cordia New" w:hAnsi="Cordia New"/>
                      <w:sz w:val="48"/>
                      <w:szCs w:val="48"/>
                      <w:cs/>
                    </w:rPr>
                    <w:t>วิธีการหาคำตอบการหารที่หลากหลายของนักเรียนชั้น ๓</w:t>
                  </w:r>
                </w:p>
              </w:txbxContent>
            </v:textbox>
          </v:shape>
        </w:pict>
      </w:r>
    </w:p>
    <w:p w:rsidR="00E70069" w:rsidRDefault="00E70069" w:rsidP="005428F8">
      <w:pPr>
        <w:ind w:firstLine="720"/>
        <w:rPr>
          <w:rFonts w:ascii="Cordia New" w:hAnsi="Cordia New"/>
          <w:sz w:val="48"/>
          <w:szCs w:val="48"/>
        </w:rPr>
      </w:pPr>
    </w:p>
    <w:p w:rsidR="00E70069" w:rsidRDefault="00E70069" w:rsidP="005428F8">
      <w:pPr>
        <w:ind w:firstLine="720"/>
        <w:rPr>
          <w:rFonts w:ascii="Cordia New" w:hAnsi="Cordia New"/>
          <w:sz w:val="48"/>
          <w:szCs w:val="48"/>
        </w:rPr>
      </w:pPr>
    </w:p>
    <w:p w:rsidR="00E70069" w:rsidRDefault="00E70069" w:rsidP="005428F8">
      <w:pPr>
        <w:ind w:firstLine="720"/>
        <w:rPr>
          <w:rFonts w:ascii="Cordia New" w:hAnsi="Cordia New"/>
          <w:sz w:val="48"/>
          <w:szCs w:val="48"/>
        </w:rPr>
      </w:pPr>
    </w:p>
    <w:p w:rsidR="00E70069" w:rsidRPr="00025536" w:rsidRDefault="00E70069" w:rsidP="005428F8">
      <w:pPr>
        <w:ind w:firstLine="720"/>
        <w:rPr>
          <w:rFonts w:ascii="Cordia New" w:hAnsi="Cordia New"/>
          <w:sz w:val="48"/>
          <w:szCs w:val="48"/>
          <w:cs/>
        </w:rPr>
      </w:pPr>
      <w:r w:rsidRPr="00025536">
        <w:rPr>
          <w:rFonts w:ascii="Cordia New" w:hAnsi="Cordia New"/>
          <w:sz w:val="48"/>
          <w:szCs w:val="48"/>
          <w:cs/>
        </w:rPr>
        <w:t>แต่สำหรับในห้องเรียนชั้น  ๔  พบว่าตัวครูยังล้มเหลวในการควบคุมอารมณ์และคำพูดให้เหมาะสม  ทำให้ได้เห็นว่าตนเองยังเป็นครูที่ขี้บ่นและจู้จี้กับนักเรียนจนเกินไปซึ่งเป็นการการจัดปรับพฤติกรรมของนักเรียนด้วยวิธีที่ไม่เหมาะสม</w:t>
      </w:r>
      <w:r w:rsidRPr="00025536">
        <w:rPr>
          <w:rFonts w:ascii="Cordia New" w:hAnsi="Cordia New"/>
          <w:sz w:val="48"/>
          <w:szCs w:val="48"/>
        </w:rPr>
        <w:t xml:space="preserve">  </w:t>
      </w:r>
      <w:r w:rsidRPr="00025536">
        <w:rPr>
          <w:rFonts w:ascii="Cordia New" w:hAnsi="Cordia New"/>
          <w:sz w:val="48"/>
          <w:szCs w:val="48"/>
          <w:cs/>
        </w:rPr>
        <w:t>ทำให้นักเรียนบางคนเริ่มลดการมีส่วนร่วมของตนเองลงไป</w:t>
      </w:r>
    </w:p>
    <w:p w:rsidR="00E70069" w:rsidRPr="00EA4C6A" w:rsidRDefault="00E70069" w:rsidP="00025536">
      <w:pPr>
        <w:rPr>
          <w:rFonts w:ascii="Cordia New" w:hAnsi="Cordia New"/>
          <w:sz w:val="48"/>
          <w:szCs w:val="48"/>
        </w:rPr>
      </w:pPr>
      <w:r w:rsidRPr="00025536">
        <w:rPr>
          <w:rFonts w:ascii="Cordia New" w:hAnsi="Cordia New"/>
          <w:sz w:val="48"/>
          <w:szCs w:val="48"/>
          <w:cs/>
        </w:rPr>
        <w:tab/>
        <w:t xml:space="preserve">ในสัปดาห์นี้ครูก็ยังคงกลับมาเขียนแบบบันทึก </w:t>
      </w:r>
      <w:r>
        <w:rPr>
          <w:rFonts w:ascii="Cordia New" w:hAnsi="Cordia New"/>
          <w:sz w:val="48"/>
          <w:szCs w:val="48"/>
        </w:rPr>
        <w:t>LS</w:t>
      </w:r>
      <w:r w:rsidRPr="00025536">
        <w:rPr>
          <w:rFonts w:ascii="Cordia New" w:hAnsi="Cordia New"/>
          <w:sz w:val="48"/>
          <w:szCs w:val="48"/>
        </w:rPr>
        <w:t xml:space="preserve"> </w:t>
      </w:r>
      <w:r w:rsidRPr="00025536">
        <w:rPr>
          <w:rFonts w:ascii="Cordia New" w:hAnsi="Cordia New"/>
          <w:sz w:val="48"/>
          <w:szCs w:val="48"/>
          <w:cs/>
        </w:rPr>
        <w:t>ฉบับผู้สอน  บันทึกหลังการสอนและบันทึกเกี่ยวกับนักเรียนเป็นรายบุคคล  ซึ่งทำให้เห็นชัดว่ามีนักเรียนหลายคนที่มีพฤติกรรมที่เปลี่ยนแปลงไปทั้งในทางที่ดีและแย่ลง  รวมทั้งมีนักเรียนบางคนที่ถูกครูมองข้ามไปด้วยเช่นกัน  ทำให้คิดว่าจะทำอย่างไรจึงจะสามารถนำพานักเรียนไปด้วยกันให้มากขึ้นไปอีก  ซึ่งเมื่อมานั่งอ่านทบทวนแผนการสอนทั้งที่สอนไปแล้วและกำลังจะสอนประกอบกันไปนั้น  พบว่าการที่นักเรียนแต่ละคนมีความรู้สะสมและความสามารถในการเรียนรู้ที่แตกต่างกันนั้น   เราควรมุ่งเน้นไปยังนักเรียนกลุ่มที่มีความสามารถในการเรียนรู้ในระดับกลาง  ซึ่งจะขอเรียกนักเรียนกลุ่มนี้ว่า  นักเรียนกลุ่มกลาง  และนักเรียนกลุ่มที่มีความสามารถในการเรียนรู้มากกว่านี้ว่า นักเรียนกลุ่มเก่ง  และน้อยกว่าว่า  นักเรียนกลุ่มอ่อน  เพราะคิดว่าวิธีคิดการแก้โจทย์และแนวคิดที่ได้จากนักเรียนกลุ่มกลางจะสร้างความเข้าใจกับทั้งนักเรียนในกลุ่มอ่อนได้ง่ายและสามารถทำให้กลุ่มอ่อนค่อยๆ เรียนรู้ได้เข้าใจมากขึ้น  แล้วจึงค่อยเลือกวิธีจากเด็กกลุ่มเก่งภายหลัง  ซึ่งทำให้นึกได้ว่าช่วงปิดเทอมฉันทะนั้นได้นำผลการเรียนของนักเรียนมาเรียงจากมากไปน้อย  จึงกลับไปดูอีกครั้งเพื่อนำผลการเรียน  ประกอบกับการสังเกตจากการสอนมาพิจารณาเลือกนักเรียนแต่ละกลุ่ม  และตั้งใจว่าในสัปดาห์ถัดไปจะให้ความสนใจนักเรียนกลุ่มกลางเป็นพิเศษก่อน   ซึ่งการเรียนการสอนในสัปดาห์ต่อๆ มาครูพบว่า  ไม่เพียงนักเรียนกลุ่มกลางที่มีส่วนร่วมในการเรียนรู้  นักเรียนกลุ่มอ่อนบางคนก็เริ่มที่จะสามารถแก้ปัญหาได้ด้วยตนเองและกล้าตอบคำถามมากขึ้น  จะเหลือเพียงนักเรียนกลุ่มอ่อนบางคนที่ครูยังไม่สามารถจัดปรับพฤติกรรมการเรียนรู้ให้เหมาะสมได้  และจุดหนึ่งที่</w:t>
      </w:r>
      <w:r>
        <w:rPr>
          <w:rFonts w:ascii="Cordia New" w:hAnsi="Cordia New"/>
          <w:sz w:val="48"/>
          <w:szCs w:val="48"/>
          <w:cs/>
        </w:rPr>
        <w:t>ได้เรียนรู้และค้นพบ</w:t>
      </w:r>
      <w:r w:rsidRPr="00025536">
        <w:rPr>
          <w:rFonts w:ascii="Cordia New" w:hAnsi="Cordia New"/>
          <w:sz w:val="48"/>
          <w:szCs w:val="48"/>
          <w:cs/>
        </w:rPr>
        <w:t>เมื่อมาทำบันทึกหลังการสอนของตนเองทุกสัปดาห์พบว่าในห้องเรียนชั้น ๓ ครูจะสามารถควบคุมอารมณ์และคำพูดของตนเองได้ดีมากกว่าในห้องเรียนชั้น ๔  บรรยากาศในการสอนห้องเรียนชั้น ๓ นั้นดีกว่าเมื่อเทียบกับห้องเรียนชั้น ๔ ด้วยและเมื่อมีการวัดผลเจตคติก็พบว่า ผลของห้องเรียนชั้น ๓ นั้นได้ผลของความอยากเรียนที่มากกว่าของห้องเรียนชั้น ๔  ยิ่งช่วยยืนยันว่าเมื่อใดก็ตามที่ครูสามารถปรับตนเองในการให้โอกาสนักเรียนได้เป็นอย่างที่เขาเป็นได้มากกว่าที่เขาควรเป็น</w:t>
      </w:r>
      <w:r w:rsidRPr="00025536">
        <w:rPr>
          <w:rFonts w:ascii="Cordia New" w:hAnsi="Cordia New"/>
          <w:color w:val="FF0000"/>
          <w:sz w:val="48"/>
          <w:szCs w:val="48"/>
        </w:rPr>
        <w:t xml:space="preserve">  </w:t>
      </w:r>
      <w:r w:rsidRPr="00025536">
        <w:rPr>
          <w:rFonts w:ascii="Cordia New" w:hAnsi="Cordia New"/>
          <w:sz w:val="48"/>
          <w:szCs w:val="48"/>
          <w:cs/>
        </w:rPr>
        <w:t>นั่นคือจุดเริ่มต้นที่ดีที่จะทำให้นักเรียนเกิดเจตคติที่ดีในการเรียนรู้ซึ่งจะนำไปสู่การเป็นเจ้าของการเรียนรู้ของตนเองในที่สุด</w:t>
      </w:r>
    </w:p>
    <w:p w:rsidR="00E70069" w:rsidRDefault="00E70069" w:rsidP="00025536">
      <w:pPr>
        <w:rPr>
          <w:rFonts w:ascii="Cordia New" w:hAnsi="Cordia New"/>
          <w:sz w:val="48"/>
          <w:szCs w:val="48"/>
        </w:rPr>
      </w:pPr>
      <w:r>
        <w:rPr>
          <w:noProof/>
        </w:rPr>
        <w:pict>
          <v:shape id="Picture 4" o:spid="_x0000_s1030" type="#_x0000_t75" alt="79" style="position:absolute;margin-left:223.55pt;margin-top:35.95pt;width:316.5pt;height:34.15pt;z-index:251655680;visibility:visible">
            <v:imagedata r:id="rId6" o:title=""/>
          </v:shape>
        </w:pict>
      </w:r>
      <w:r>
        <w:rPr>
          <w:noProof/>
        </w:rPr>
        <w:pict>
          <v:shape id="Picture 3" o:spid="_x0000_s1031" type="#_x0000_t75" alt="S__75923461" style="position:absolute;margin-left:565.6pt;margin-top:5.4pt;width:167.75pt;height:167.75pt;z-index:251654656;visibility:visible">
            <v:imagedata r:id="rId7" o:title=""/>
          </v:shape>
        </w:pict>
      </w:r>
      <w:r>
        <w:rPr>
          <w:rFonts w:ascii="Cordia New" w:hAnsi="Cordia New"/>
          <w:sz w:val="48"/>
          <w:szCs w:val="48"/>
        </w:rPr>
        <w:t xml:space="preserve"> </w:t>
      </w:r>
    </w:p>
    <w:p w:rsidR="00E70069" w:rsidRPr="00BB2491" w:rsidRDefault="00E70069" w:rsidP="00BB2491">
      <w:pPr>
        <w:ind w:firstLine="720"/>
        <w:rPr>
          <w:rFonts w:ascii="Cordia New" w:hAnsi="Cordia New"/>
          <w:sz w:val="48"/>
          <w:szCs w:val="48"/>
          <w:cs/>
        </w:rPr>
      </w:pPr>
      <w:r>
        <w:rPr>
          <w:noProof/>
        </w:rPr>
        <w:pict>
          <v:shape id="_x0000_s1032" type="#_x0000_t202" style="position:absolute;left:0;text-align:left;margin-left:320.5pt;margin-top:45.3pt;width:214.75pt;height:98.85pt;z-index:251656704" stroked="f">
            <v:textbox style="mso-next-textbox:#_x0000_s1032">
              <w:txbxContent>
                <w:p w:rsidR="00E70069" w:rsidRPr="00460C82" w:rsidRDefault="00E70069" w:rsidP="00025536">
                  <w:pPr>
                    <w:rPr>
                      <w:rFonts w:ascii="Cordia New" w:hAnsi="Cordia New"/>
                      <w:i/>
                      <w:iCs/>
                      <w:sz w:val="44"/>
                      <w:szCs w:val="44"/>
                    </w:rPr>
                  </w:pPr>
                  <w:r w:rsidRPr="00460C82">
                    <w:rPr>
                      <w:rFonts w:ascii="Cordia New" w:hAnsi="Cordia New"/>
                      <w:i/>
                      <w:iCs/>
                      <w:sz w:val="44"/>
                      <w:szCs w:val="44"/>
                      <w:cs/>
                    </w:rPr>
                    <w:t>ครูนุ่น - พรพิมล  เกษมโอภาส</w:t>
                  </w:r>
                </w:p>
                <w:p w:rsidR="00E70069" w:rsidRPr="00460C82" w:rsidRDefault="00E70069" w:rsidP="00025536">
                  <w:pPr>
                    <w:rPr>
                      <w:rFonts w:ascii="Cordia New" w:hAnsi="Cordia New"/>
                      <w:i/>
                      <w:iCs/>
                      <w:sz w:val="44"/>
                      <w:szCs w:val="44"/>
                    </w:rPr>
                  </w:pPr>
                  <w:r>
                    <w:rPr>
                      <w:rFonts w:ascii="Cordia New" w:hAnsi="Cordia New"/>
                      <w:i/>
                      <w:iCs/>
                      <w:sz w:val="44"/>
                      <w:szCs w:val="44"/>
                      <w:cs/>
                    </w:rPr>
                    <w:t>ภาควิริยะ</w:t>
                  </w:r>
                  <w:r w:rsidRPr="00460C82">
                    <w:rPr>
                      <w:rFonts w:ascii="Cordia New" w:hAnsi="Cordia New"/>
                      <w:i/>
                      <w:iCs/>
                      <w:sz w:val="44"/>
                      <w:szCs w:val="44"/>
                      <w:cs/>
                    </w:rPr>
                    <w:t xml:space="preserve"> ปีการศึกษา </w:t>
                  </w:r>
                  <w:r>
                    <w:rPr>
                      <w:rFonts w:ascii="Cordia New" w:hAnsi="Cordia New"/>
                      <w:i/>
                      <w:iCs/>
                      <w:sz w:val="44"/>
                      <w:szCs w:val="44"/>
                    </w:rPr>
                    <w:t>2559</w:t>
                  </w:r>
                </w:p>
                <w:p w:rsidR="00E70069" w:rsidRPr="00460C82" w:rsidRDefault="00E70069" w:rsidP="00025536">
                  <w:pPr>
                    <w:ind w:left="10800" w:firstLine="720"/>
                    <w:rPr>
                      <w:rFonts w:ascii="Cordia New" w:hAnsi="Cordia New"/>
                      <w:i/>
                      <w:iCs/>
                      <w:sz w:val="44"/>
                      <w:szCs w:val="44"/>
                    </w:rPr>
                  </w:pPr>
                  <w:r w:rsidRPr="00460C82">
                    <w:rPr>
                      <w:rFonts w:ascii="Cordia New" w:hAnsi="Cordia New"/>
                      <w:i/>
                      <w:iCs/>
                      <w:sz w:val="44"/>
                      <w:szCs w:val="44"/>
                      <w:cs/>
                    </w:rPr>
                    <w:t>ภาควิริยะ ปีการศึกษา ๒๕๕๘</w:t>
                  </w:r>
                </w:p>
                <w:p w:rsidR="00E70069" w:rsidRPr="00460C82" w:rsidRDefault="00E70069" w:rsidP="00025536">
                  <w:pPr>
                    <w:rPr>
                      <w:rFonts w:ascii="Cordia New" w:hAnsi="Cordia New"/>
                      <w:i/>
                      <w:iCs/>
                      <w:sz w:val="44"/>
                      <w:szCs w:val="44"/>
                    </w:rPr>
                  </w:pPr>
                </w:p>
                <w:p w:rsidR="00E70069" w:rsidRPr="00460C82" w:rsidRDefault="00E70069" w:rsidP="00025536">
                  <w:pPr>
                    <w:ind w:left="10800" w:firstLine="720"/>
                    <w:rPr>
                      <w:rFonts w:ascii="Cordia New" w:hAnsi="Cordia New"/>
                      <w:i/>
                      <w:iCs/>
                      <w:sz w:val="44"/>
                      <w:szCs w:val="44"/>
                    </w:rPr>
                  </w:pPr>
                  <w:r w:rsidRPr="00460C82">
                    <w:rPr>
                      <w:rFonts w:ascii="Cordia New" w:hAnsi="Cordia New"/>
                      <w:i/>
                      <w:iCs/>
                      <w:sz w:val="44"/>
                      <w:szCs w:val="44"/>
                      <w:cs/>
                    </w:rPr>
                    <w:t>ภาควิริยะ ปีการศึกษา ๒๕๕๘</w:t>
                  </w:r>
                </w:p>
                <w:p w:rsidR="00E70069" w:rsidRPr="00460C82" w:rsidRDefault="00E70069" w:rsidP="00025536">
                  <w:pPr>
                    <w:rPr>
                      <w:rFonts w:ascii="Cordia New" w:hAnsi="Cordia New"/>
                      <w:i/>
                      <w:iCs/>
                      <w:sz w:val="44"/>
                      <w:szCs w:val="44"/>
                    </w:rPr>
                  </w:pPr>
                  <w:r w:rsidRPr="00460C82">
                    <w:rPr>
                      <w:rFonts w:ascii="Cordia New" w:hAnsi="Cordia New"/>
                      <w:i/>
                      <w:iCs/>
                      <w:sz w:val="44"/>
                      <w:szCs w:val="44"/>
                      <w:cs/>
                    </w:rPr>
                    <w:t xml:space="preserve">   </w:t>
                  </w:r>
                </w:p>
                <w:p w:rsidR="00E70069" w:rsidRPr="00460C82" w:rsidRDefault="00E70069" w:rsidP="00025536">
                  <w:pPr>
                    <w:ind w:left="10800" w:firstLine="720"/>
                    <w:rPr>
                      <w:rFonts w:ascii="Cordia New" w:hAnsi="Cordia New"/>
                      <w:i/>
                      <w:iCs/>
                      <w:sz w:val="44"/>
                      <w:szCs w:val="44"/>
                    </w:rPr>
                  </w:pPr>
                  <w:r w:rsidRPr="00460C82">
                    <w:rPr>
                      <w:rFonts w:ascii="Cordia New" w:hAnsi="Cordia New"/>
                      <w:i/>
                      <w:iCs/>
                      <w:sz w:val="44"/>
                      <w:szCs w:val="44"/>
                      <w:cs/>
                    </w:rPr>
                    <w:t>ภาควิริยะ ปีการศึกษา ๒๕๕๘</w:t>
                  </w:r>
                </w:p>
                <w:p w:rsidR="00E70069" w:rsidRPr="00460C82" w:rsidRDefault="00E70069" w:rsidP="00025536">
                  <w:pPr>
                    <w:rPr>
                      <w:i/>
                      <w:iCs/>
                    </w:rPr>
                  </w:pPr>
                  <w:r w:rsidRPr="00460C82">
                    <w:rPr>
                      <w:rFonts w:ascii="Cordia New" w:hAnsi="Cordia New"/>
                      <w:i/>
                      <w:iCs/>
                      <w:sz w:val="44"/>
                      <w:szCs w:val="44"/>
                      <w:cs/>
                    </w:rPr>
                    <w:t xml:space="preserve"> </w:t>
                  </w:r>
                </w:p>
              </w:txbxContent>
            </v:textbox>
          </v:shape>
        </w:pict>
      </w:r>
    </w:p>
    <w:p w:rsidR="00E70069" w:rsidRPr="00025536" w:rsidRDefault="00E70069" w:rsidP="00DF6670">
      <w:pPr>
        <w:rPr>
          <w:rFonts w:ascii="Cordia New" w:hAnsi="Cordia New"/>
          <w:sz w:val="48"/>
          <w:szCs w:val="48"/>
          <w:cs/>
        </w:rPr>
      </w:pPr>
      <w:r w:rsidRPr="00025536">
        <w:rPr>
          <w:rFonts w:ascii="Cordia New" w:hAnsi="Cordia New"/>
          <w:sz w:val="48"/>
          <w:szCs w:val="48"/>
          <w:cs/>
        </w:rPr>
        <w:tab/>
      </w:r>
    </w:p>
    <w:p w:rsidR="00E70069" w:rsidRPr="00025536" w:rsidRDefault="00E70069">
      <w:pPr>
        <w:rPr>
          <w:rFonts w:ascii="Cordia New" w:hAnsi="Cordia New"/>
          <w:color w:val="FF0000"/>
          <w:sz w:val="48"/>
          <w:szCs w:val="48"/>
        </w:rPr>
      </w:pPr>
    </w:p>
    <w:sectPr w:rsidR="00E70069" w:rsidRPr="00025536" w:rsidSect="00025536">
      <w:pgSz w:w="16840" w:h="23814" w:code="9"/>
      <w:pgMar w:top="992" w:right="851" w:bottom="1134" w:left="992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01F94"/>
    <w:rsid w:val="00025536"/>
    <w:rsid w:val="00042619"/>
    <w:rsid w:val="0004396A"/>
    <w:rsid w:val="001939F6"/>
    <w:rsid w:val="001A2ABF"/>
    <w:rsid w:val="001B206F"/>
    <w:rsid w:val="002E2FCC"/>
    <w:rsid w:val="002F64F5"/>
    <w:rsid w:val="00413A99"/>
    <w:rsid w:val="004430BC"/>
    <w:rsid w:val="00460C82"/>
    <w:rsid w:val="00493DC6"/>
    <w:rsid w:val="005428F8"/>
    <w:rsid w:val="006945C9"/>
    <w:rsid w:val="0073664E"/>
    <w:rsid w:val="007E36A9"/>
    <w:rsid w:val="00801F94"/>
    <w:rsid w:val="00A551EC"/>
    <w:rsid w:val="00AB3676"/>
    <w:rsid w:val="00BB2491"/>
    <w:rsid w:val="00C4796D"/>
    <w:rsid w:val="00CC2864"/>
    <w:rsid w:val="00CF63E4"/>
    <w:rsid w:val="00D35617"/>
    <w:rsid w:val="00D90CC0"/>
    <w:rsid w:val="00DF6670"/>
    <w:rsid w:val="00E17BDA"/>
    <w:rsid w:val="00E46BDB"/>
    <w:rsid w:val="00E70069"/>
    <w:rsid w:val="00EA4C6A"/>
    <w:rsid w:val="00EC7820"/>
    <w:rsid w:val="00ED77D6"/>
    <w:rsid w:val="00F0458D"/>
    <w:rsid w:val="00F127C4"/>
    <w:rsid w:val="00F60752"/>
    <w:rsid w:val="00F744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458D"/>
    <w:pPr>
      <w:spacing w:after="200" w:line="276" w:lineRule="auto"/>
    </w:pPr>
    <w:rPr>
      <w:rFonts w:cs="Cordi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41</TotalTime>
  <Pages>2</Pages>
  <Words>630</Words>
  <Characters>3595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pornpimol_k</dc:creator>
  <cp:keywords/>
  <dc:description/>
  <cp:lastModifiedBy>pornpimol_k</cp:lastModifiedBy>
  <cp:revision>5</cp:revision>
  <cp:lastPrinted>2016-10-18T14:27:00Z</cp:lastPrinted>
  <dcterms:created xsi:type="dcterms:W3CDTF">2016-10-16T16:11:00Z</dcterms:created>
  <dcterms:modified xsi:type="dcterms:W3CDTF">2016-10-18T14:27:00Z</dcterms:modified>
</cp:coreProperties>
</file>