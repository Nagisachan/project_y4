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29D" w:rsidRPr="00586132" w:rsidRDefault="002C529D" w:rsidP="00586132">
      <w:pPr>
        <w:jc w:val="right"/>
        <w:rPr>
          <w:rFonts w:ascii="Cordia New" w:hAnsi="Cordia New"/>
          <w:b/>
          <w:bCs/>
          <w:sz w:val="48"/>
          <w:szCs w:val="4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58.65pt;margin-top:-4.3pt;width:212.45pt;height:378.1pt;z-index:251658240">
            <v:imagedata r:id="rId5" o:title=""/>
            <w10:wrap type="square"/>
          </v:shape>
        </w:pict>
      </w:r>
      <w:r w:rsidRPr="00586132">
        <w:rPr>
          <w:rFonts w:ascii="Cordia New" w:hAnsi="Cordia New"/>
          <w:b/>
          <w:bCs/>
          <w:sz w:val="48"/>
          <w:szCs w:val="48"/>
          <w:cs/>
        </w:rPr>
        <w:t xml:space="preserve">เปิดให้เห็นการเรียนรู้ของนักเรียน </w:t>
      </w:r>
    </w:p>
    <w:p w:rsidR="002C529D" w:rsidRDefault="002C529D" w:rsidP="00586132">
      <w:pPr>
        <w:jc w:val="right"/>
        <w:rPr>
          <w:rFonts w:ascii="Cordia New" w:hAnsi="Cordia New"/>
          <w:b/>
          <w:bCs/>
          <w:sz w:val="40"/>
          <w:szCs w:val="40"/>
        </w:rPr>
      </w:pPr>
      <w:r w:rsidRPr="00586132">
        <w:rPr>
          <w:rFonts w:ascii="Cordia New" w:hAnsi="Cordia New"/>
          <w:b/>
          <w:bCs/>
          <w:sz w:val="40"/>
          <w:szCs w:val="40"/>
          <w:cs/>
        </w:rPr>
        <w:t>ณัฐทิพย์ วิทยาภรณ์ (ครูเล็ก)</w:t>
      </w:r>
    </w:p>
    <w:p w:rsidR="002C529D" w:rsidRPr="00586132" w:rsidRDefault="002C529D" w:rsidP="00586132">
      <w:pPr>
        <w:jc w:val="right"/>
        <w:rPr>
          <w:rFonts w:ascii="Cordia New" w:hAnsi="Cordia New"/>
          <w:b/>
          <w:bCs/>
          <w:sz w:val="40"/>
          <w:szCs w:val="40"/>
        </w:rPr>
      </w:pPr>
      <w:r>
        <w:rPr>
          <w:rFonts w:ascii="Cordia New" w:hAnsi="Cordia New"/>
          <w:b/>
          <w:bCs/>
          <w:sz w:val="40"/>
          <w:szCs w:val="40"/>
          <w:cs/>
        </w:rPr>
        <w:t>หัวหน้าช่วงชั้นที่ ๒</w:t>
      </w:r>
    </w:p>
    <w:p w:rsidR="002C529D" w:rsidRPr="008163AE" w:rsidRDefault="002C529D" w:rsidP="00151040">
      <w:pPr>
        <w:jc w:val="center"/>
        <w:rPr>
          <w:rFonts w:ascii="Cordia New" w:hAnsi="Cordia New"/>
          <w:b/>
          <w:bCs/>
          <w:sz w:val="28"/>
        </w:rPr>
      </w:pPr>
    </w:p>
    <w:p w:rsidR="002C529D" w:rsidRDefault="002C529D" w:rsidP="00151040">
      <w:pPr>
        <w:tabs>
          <w:tab w:val="left" w:pos="3855"/>
        </w:tabs>
        <w:spacing w:line="276" w:lineRule="auto"/>
        <w:rPr>
          <w:rFonts w:ascii="Cordia New" w:hAnsi="Cordia New"/>
          <w:color w:val="000000"/>
          <w:sz w:val="32"/>
          <w:szCs w:val="32"/>
        </w:rPr>
      </w:pPr>
      <w:r w:rsidRPr="008163AE">
        <w:rPr>
          <w:rFonts w:ascii="Cordia New" w:hAnsi="Cordia New"/>
          <w:color w:val="000000"/>
          <w:sz w:val="32"/>
          <w:szCs w:val="32"/>
          <w:cs/>
        </w:rPr>
        <w:t xml:space="preserve">             </w:t>
      </w:r>
      <w:r w:rsidRPr="008163AE">
        <w:rPr>
          <w:rFonts w:ascii="Cordia New" w:hAnsi="Cordia New"/>
          <w:b/>
          <w:bCs/>
          <w:color w:val="000000"/>
          <w:sz w:val="32"/>
          <w:szCs w:val="32"/>
          <w:cs/>
        </w:rPr>
        <w:t xml:space="preserve">การเปิดชั้นเรียนในครั้งนี้  </w:t>
      </w:r>
      <w:r w:rsidRPr="008163AE">
        <w:rPr>
          <w:rFonts w:ascii="Cordia New" w:hAnsi="Cordia New"/>
          <w:color w:val="000000"/>
          <w:sz w:val="32"/>
          <w:szCs w:val="32"/>
          <w:cs/>
        </w:rPr>
        <w:t>เป็นการเปิดชั้นเรียนของหน่วยวิชามานุษและสังคมศึกษา  ระดับชั้น ๖</w:t>
      </w:r>
      <w:r>
        <w:rPr>
          <w:rFonts w:ascii="Cordia New" w:hAnsi="Cordia New"/>
          <w:color w:val="000000"/>
          <w:sz w:val="32"/>
          <w:szCs w:val="32"/>
          <w:cs/>
        </w:rPr>
        <w:t xml:space="preserve"> </w:t>
      </w:r>
      <w:r w:rsidRPr="008163AE">
        <w:rPr>
          <w:rFonts w:ascii="Cordia New" w:hAnsi="Cordia New"/>
          <w:color w:val="000000"/>
          <w:sz w:val="32"/>
          <w:szCs w:val="32"/>
          <w:cs/>
        </w:rPr>
        <w:t>ภาคเรียนจิตตะ  ปีการศึกษา ๒๕๕๖ โดยครู</w:t>
      </w:r>
      <w:r>
        <w:rPr>
          <w:rFonts w:ascii="Cordia New" w:hAnsi="Cordia New"/>
          <w:color w:val="000000"/>
          <w:sz w:val="32"/>
          <w:szCs w:val="32"/>
          <w:cs/>
        </w:rPr>
        <w:t xml:space="preserve">เล็ก </w:t>
      </w:r>
      <w:r>
        <w:rPr>
          <w:rFonts w:ascii="Cordia New" w:hAnsi="Cordia New"/>
          <w:color w:val="000000"/>
          <w:sz w:val="32"/>
          <w:szCs w:val="32"/>
        </w:rPr>
        <w:t xml:space="preserve">- </w:t>
      </w:r>
      <w:r w:rsidRPr="008163AE">
        <w:rPr>
          <w:rFonts w:ascii="Cordia New" w:hAnsi="Cordia New"/>
          <w:color w:val="000000"/>
          <w:sz w:val="32"/>
          <w:szCs w:val="32"/>
          <w:cs/>
        </w:rPr>
        <w:t>ณัฐทิพย์  วิทยาภรณ์ เปิดชั้นเรียนทั้งหมด ๔ ครั้ง โดยในครั้งนี้ถือเป็นรอบที่ ๒ ของการเปิดชั้นเรียน ก่อนหน้านี้ครู</w:t>
      </w:r>
      <w:r>
        <w:rPr>
          <w:rFonts w:ascii="Cordia New" w:hAnsi="Cordia New"/>
          <w:color w:val="000000"/>
          <w:sz w:val="32"/>
          <w:szCs w:val="32"/>
          <w:cs/>
        </w:rPr>
        <w:t xml:space="preserve">เล็ก </w:t>
      </w:r>
      <w:r>
        <w:rPr>
          <w:rFonts w:ascii="Cordia New" w:hAnsi="Cordia New"/>
          <w:color w:val="000000"/>
          <w:sz w:val="32"/>
          <w:szCs w:val="32"/>
        </w:rPr>
        <w:t xml:space="preserve">- </w:t>
      </w:r>
      <w:r w:rsidRPr="008163AE">
        <w:rPr>
          <w:rFonts w:ascii="Cordia New" w:hAnsi="Cordia New"/>
          <w:color w:val="000000"/>
          <w:sz w:val="32"/>
          <w:szCs w:val="32"/>
          <w:cs/>
        </w:rPr>
        <w:t xml:space="preserve">ณัฐทิพย์  วิทยาภรณ์ เคยเปิดชั้นเรียนในหน่วยวิชาจินตทัศน์มาก่อน </w:t>
      </w:r>
      <w:r>
        <w:rPr>
          <w:rFonts w:ascii="Cordia New" w:hAnsi="Cordia New"/>
          <w:color w:val="000000"/>
          <w:sz w:val="32"/>
          <w:szCs w:val="32"/>
          <w:cs/>
        </w:rPr>
        <w:t xml:space="preserve">ดังนั้น </w:t>
      </w:r>
      <w:r w:rsidRPr="00AF0873">
        <w:rPr>
          <w:rFonts w:ascii="Cordia New" w:hAnsi="Cordia New"/>
          <w:color w:val="000000"/>
          <w:sz w:val="32"/>
          <w:szCs w:val="32"/>
          <w:cs/>
        </w:rPr>
        <w:t xml:space="preserve"> เป้าหมายในการเปิดชั้นเรียน</w:t>
      </w:r>
      <w:r w:rsidRPr="008163AE">
        <w:rPr>
          <w:rFonts w:ascii="Cordia New" w:hAnsi="Cordia New"/>
          <w:color w:val="000000"/>
          <w:sz w:val="32"/>
          <w:szCs w:val="32"/>
          <w:cs/>
        </w:rPr>
        <w:t xml:space="preserve">ในรอบนี้ จึงเป็นไปเพื่อฝึกฝนตนเองเพื่อเป็น </w:t>
      </w:r>
      <w:r w:rsidRPr="008163AE">
        <w:rPr>
          <w:rFonts w:ascii="Cordia New" w:hAnsi="Cordia New"/>
          <w:color w:val="000000"/>
          <w:sz w:val="32"/>
          <w:szCs w:val="32"/>
        </w:rPr>
        <w:t xml:space="preserve">Coacher </w:t>
      </w:r>
      <w:r w:rsidRPr="008163AE">
        <w:rPr>
          <w:rFonts w:ascii="Cordia New" w:hAnsi="Cordia New"/>
          <w:color w:val="000000"/>
          <w:sz w:val="32"/>
          <w:szCs w:val="32"/>
          <w:cs/>
        </w:rPr>
        <w:t xml:space="preserve">ได้ในอนาคต และเพื่อฝึกฝนตนเองในฐานครูผู้สอนด้วย </w:t>
      </w:r>
    </w:p>
    <w:p w:rsidR="002C529D" w:rsidRPr="00586132" w:rsidRDefault="002C529D" w:rsidP="00151040">
      <w:pPr>
        <w:tabs>
          <w:tab w:val="left" w:pos="3855"/>
        </w:tabs>
        <w:spacing w:line="276" w:lineRule="auto"/>
        <w:rPr>
          <w:rFonts w:ascii="Cordia New" w:hAnsi="Cordia New"/>
          <w:color w:val="000000"/>
          <w:sz w:val="20"/>
          <w:szCs w:val="20"/>
          <w:cs/>
        </w:rPr>
      </w:pPr>
    </w:p>
    <w:p w:rsidR="002C529D" w:rsidRDefault="002C529D" w:rsidP="00AF0873">
      <w:pPr>
        <w:tabs>
          <w:tab w:val="left" w:pos="3855"/>
        </w:tabs>
        <w:spacing w:line="276" w:lineRule="auto"/>
        <w:rPr>
          <w:rFonts w:ascii="Cordia New" w:hAnsi="Cordia New"/>
          <w:sz w:val="32"/>
          <w:szCs w:val="32"/>
        </w:rPr>
      </w:pPr>
      <w:r w:rsidRPr="008163AE">
        <w:rPr>
          <w:rFonts w:ascii="Cordia New" w:hAnsi="Cordia New"/>
          <w:color w:val="000000"/>
          <w:sz w:val="32"/>
          <w:szCs w:val="32"/>
          <w:cs/>
        </w:rPr>
        <w:t xml:space="preserve">            </w:t>
      </w:r>
      <w:r w:rsidRPr="00AF0873">
        <w:rPr>
          <w:rFonts w:ascii="Cordia New" w:hAnsi="Cordia New"/>
          <w:color w:val="000000"/>
          <w:sz w:val="32"/>
          <w:szCs w:val="32"/>
          <w:cs/>
        </w:rPr>
        <w:t>ก่อนเริ่มคิดแผนเปิดชั้นเรียนร่วมกัน ครู</w:t>
      </w:r>
      <w:r>
        <w:rPr>
          <w:rFonts w:ascii="Cordia New" w:hAnsi="Cordia New"/>
          <w:color w:val="000000"/>
          <w:sz w:val="32"/>
          <w:szCs w:val="32"/>
          <w:cs/>
        </w:rPr>
        <w:t>เล็ก</w:t>
      </w:r>
      <w:r w:rsidRPr="00AF0873">
        <w:rPr>
          <w:rFonts w:ascii="Cordia New" w:hAnsi="Cordia New"/>
          <w:color w:val="000000"/>
          <w:sz w:val="32"/>
          <w:szCs w:val="32"/>
          <w:cs/>
        </w:rPr>
        <w:t>ต้อง</w:t>
      </w:r>
      <w:r w:rsidRPr="008163AE">
        <w:rPr>
          <w:rFonts w:ascii="Cordia New" w:hAnsi="Cordia New"/>
          <w:sz w:val="32"/>
          <w:szCs w:val="32"/>
          <w:cs/>
        </w:rPr>
        <w:t xml:space="preserve">ทำการศึกษาแผนโครงสร้างใหญ่ทั้งหมดมาก่อน </w:t>
      </w:r>
      <w:r>
        <w:rPr>
          <w:rFonts w:ascii="Cordia New" w:hAnsi="Cordia New"/>
          <w:sz w:val="32"/>
          <w:szCs w:val="32"/>
          <w:cs/>
        </w:rPr>
        <w:t>โดย</w:t>
      </w:r>
      <w:r w:rsidRPr="008163AE">
        <w:rPr>
          <w:rFonts w:ascii="Cordia New" w:hAnsi="Cordia New"/>
          <w:sz w:val="32"/>
          <w:szCs w:val="32"/>
          <w:cs/>
        </w:rPr>
        <w:t>เริ่มตั้งแต่แผนรายปี ไปสู่แผนรายภาค</w:t>
      </w:r>
      <w:r>
        <w:rPr>
          <w:rFonts w:ascii="Cordia New" w:hAnsi="Cordia New"/>
          <w:sz w:val="32"/>
          <w:szCs w:val="32"/>
          <w:cs/>
        </w:rPr>
        <w:t xml:space="preserve">ของแต่ละภาคเรียน ซึ่งจะต้องเห็น </w:t>
      </w:r>
      <w:r>
        <w:rPr>
          <w:rFonts w:ascii="Cordia New" w:hAnsi="Cordia New"/>
          <w:sz w:val="32"/>
          <w:szCs w:val="32"/>
        </w:rPr>
        <w:t xml:space="preserve">Concept </w:t>
      </w:r>
      <w:r>
        <w:rPr>
          <w:rFonts w:ascii="Cordia New" w:hAnsi="Cordia New"/>
          <w:sz w:val="32"/>
          <w:szCs w:val="32"/>
          <w:cs/>
        </w:rPr>
        <w:t xml:space="preserve">ใหญ่และเห็น </w:t>
      </w:r>
      <w:r>
        <w:rPr>
          <w:rFonts w:ascii="Cordia New" w:hAnsi="Cordia New"/>
          <w:sz w:val="32"/>
          <w:szCs w:val="32"/>
        </w:rPr>
        <w:t xml:space="preserve">Theme </w:t>
      </w:r>
      <w:r>
        <w:rPr>
          <w:rFonts w:ascii="Cordia New" w:hAnsi="Cordia New"/>
          <w:sz w:val="32"/>
          <w:szCs w:val="32"/>
          <w:cs/>
        </w:rPr>
        <w:t>ในแต่ละภาคเรียน ว่ามีความสัมพันธ์เชื่อมโยงกันอย่างไร</w:t>
      </w: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  <w:cs/>
        </w:rPr>
        <w:t xml:space="preserve">เมื่อเข้าใจโครงสร้างแผนรายปีและรายภาคแล้ว จึงทำการศึกษาลึกลงไปยังประมวลการจัดการเรียนรู้ในภาคเรียนนั้นๆ ว่ามี </w:t>
      </w:r>
      <w:r>
        <w:rPr>
          <w:rFonts w:ascii="Cordia New" w:hAnsi="Cordia New"/>
          <w:sz w:val="32"/>
          <w:szCs w:val="32"/>
        </w:rPr>
        <w:t xml:space="preserve">Content </w:t>
      </w:r>
      <w:r>
        <w:rPr>
          <w:rFonts w:ascii="Cordia New" w:hAnsi="Cordia New"/>
          <w:sz w:val="32"/>
          <w:szCs w:val="32"/>
          <w:cs/>
        </w:rPr>
        <w:t>อะไรบ้าง มีสมรรถนะและทักษะอะไรบ้างที่ต้องสร้างให้กับนักเรียน มีสื่อ ชุดความรู้อะไรบ้างที่ต้องมีในการเรียนการสอนแต่ละครั้ง เพื่อจะได้เห็นความสัมพันธ์ของแผนรายปี แผนรายภาคและประมวลการจัดการเรียนรู้รายภาค</w:t>
      </w:r>
    </w:p>
    <w:p w:rsidR="002C529D" w:rsidRPr="00586132" w:rsidRDefault="002C529D" w:rsidP="00AF0873">
      <w:pPr>
        <w:tabs>
          <w:tab w:val="left" w:pos="3855"/>
        </w:tabs>
        <w:spacing w:line="276" w:lineRule="auto"/>
        <w:rPr>
          <w:rFonts w:ascii="Cordia New" w:hAnsi="Cordia New"/>
          <w:sz w:val="20"/>
          <w:szCs w:val="20"/>
        </w:rPr>
      </w:pPr>
    </w:p>
    <w:p w:rsidR="002C529D" w:rsidRDefault="002C529D" w:rsidP="000601EE">
      <w:pPr>
        <w:tabs>
          <w:tab w:val="left" w:pos="3855"/>
        </w:tabs>
        <w:spacing w:line="276" w:lineRule="auto"/>
        <w:rPr>
          <w:rFonts w:ascii="Cordia New" w:hAnsi="Cordia New"/>
          <w:sz w:val="28"/>
        </w:rPr>
      </w:pPr>
      <w:r>
        <w:rPr>
          <w:rFonts w:ascii="Cordia New" w:hAnsi="Cordia New"/>
          <w:sz w:val="32"/>
          <w:szCs w:val="32"/>
        </w:rPr>
        <w:t xml:space="preserve">         </w:t>
      </w:r>
      <w:r>
        <w:rPr>
          <w:rFonts w:ascii="Cordia New" w:hAnsi="Cordia New"/>
          <w:sz w:val="32"/>
          <w:szCs w:val="32"/>
          <w:cs/>
        </w:rPr>
        <w:t xml:space="preserve">การเปิดชั้นเรียนในครั้งนี้ มีหลากหลายแง่มุมที่ครูเล็กได้เรียนรู้ แต่การเรียนรู้ที่เกิดขึ้นมากที่สุดของครูเล็กในครั้งนี้คือ เรื่องการเข้าไปสังเกตถึงปฏิกิริยาในการตอบสนองต่อการเรียนรู้ของนักเรียน ครูเล็กพบว่า นักเรียนแต่ละคนตอบสนองต่อการเรียนรู้ที่หลากหลาย และก็มีความแตกต่างกันไปตามบริบทของเวลา ดังนั้น หากครูสามารถสังเกตเห็นและตอบสนองต่อการเรียนรู้ของนักเรียนได้ทันท่วงที จะเป็นประโยชน์มหาศาลต่อนักเรียนทุกๆ คน ที่จะสามารถเรียนรู้ได้อย่างดี </w:t>
      </w:r>
    </w:p>
    <w:p w:rsidR="002C529D" w:rsidRPr="00586132" w:rsidRDefault="002C529D" w:rsidP="000601EE">
      <w:pPr>
        <w:tabs>
          <w:tab w:val="left" w:pos="3855"/>
        </w:tabs>
        <w:spacing w:line="276" w:lineRule="auto"/>
        <w:rPr>
          <w:rFonts w:ascii="Cordia New" w:hAnsi="Cordia New"/>
          <w:sz w:val="20"/>
          <w:szCs w:val="20"/>
        </w:rPr>
      </w:pPr>
    </w:p>
    <w:p w:rsidR="002C529D" w:rsidRPr="00F05F23" w:rsidRDefault="002C529D" w:rsidP="001E14A2">
      <w:pPr>
        <w:pStyle w:val="ListParagraph"/>
        <w:spacing w:line="276" w:lineRule="auto"/>
        <w:ind w:left="0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28"/>
        </w:rPr>
        <w:t xml:space="preserve">            </w:t>
      </w:r>
      <w:r>
        <w:rPr>
          <w:rFonts w:ascii="Cordia New" w:hAnsi="Cordia New"/>
          <w:sz w:val="32"/>
          <w:szCs w:val="32"/>
          <w:cs/>
        </w:rPr>
        <w:t>ดังนั้น ครูเล็กจึงสนใจในเรื่องการอ่านการเรียนรู้ของนักเรียน</w:t>
      </w:r>
      <w:r w:rsidRPr="00F05F23">
        <w:rPr>
          <w:rFonts w:ascii="Cordia New" w:hAnsi="Cordia New"/>
          <w:sz w:val="32"/>
          <w:szCs w:val="32"/>
          <w:cs/>
        </w:rPr>
        <w:t>และ</w:t>
      </w:r>
      <w:r>
        <w:rPr>
          <w:rFonts w:ascii="Cordia New" w:hAnsi="Cordia New"/>
          <w:sz w:val="32"/>
          <w:szCs w:val="32"/>
          <w:cs/>
        </w:rPr>
        <w:t>การ</w:t>
      </w:r>
      <w:r w:rsidRPr="00F05F23">
        <w:rPr>
          <w:rFonts w:ascii="Cordia New" w:hAnsi="Cordia New"/>
          <w:sz w:val="32"/>
          <w:szCs w:val="32"/>
          <w:cs/>
        </w:rPr>
        <w:t>ประเมิน</w:t>
      </w:r>
      <w:r>
        <w:rPr>
          <w:rFonts w:ascii="Cordia New" w:hAnsi="Cordia New"/>
          <w:sz w:val="32"/>
          <w:szCs w:val="32"/>
          <w:cs/>
        </w:rPr>
        <w:t>นักเรียนในขณะเรียนรู้ ครู</w:t>
      </w:r>
      <w:r w:rsidRPr="00F05F23">
        <w:rPr>
          <w:rFonts w:ascii="Cordia New" w:hAnsi="Cordia New"/>
          <w:sz w:val="32"/>
          <w:szCs w:val="32"/>
          <w:cs/>
        </w:rPr>
        <w:t>จะ</w:t>
      </w:r>
      <w:r>
        <w:rPr>
          <w:rFonts w:ascii="Cordia New" w:hAnsi="Cordia New"/>
          <w:sz w:val="32"/>
          <w:szCs w:val="32"/>
          <w:cs/>
        </w:rPr>
        <w:t>ทำสิ่งนี้ได้ ถ้าครูมี</w:t>
      </w:r>
      <w:r w:rsidRPr="00F05F23">
        <w:rPr>
          <w:rFonts w:ascii="Cordia New" w:hAnsi="Cordia New"/>
          <w:sz w:val="32"/>
          <w:szCs w:val="32"/>
          <w:cs/>
        </w:rPr>
        <w:t>ทักษะในเรื่องของการสังเกตที่ดี โดยเริ่มต้นง่ายๆ จากพื้นฐานในการสังเกตทางพฤติกรรมที่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เรียนแสดงออกให้เห็นและประเมินได้ว่า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เรียนตอบสนองต่อการเรียนรู้ในรูปแบบ</w:t>
      </w:r>
      <w:r>
        <w:rPr>
          <w:rFonts w:ascii="Cordia New" w:hAnsi="Cordia New"/>
          <w:sz w:val="32"/>
          <w:szCs w:val="32"/>
          <w:cs/>
        </w:rPr>
        <w:t>ใด</w:t>
      </w:r>
      <w:r w:rsidRPr="00F05F23">
        <w:rPr>
          <w:rFonts w:ascii="Cordia New" w:hAnsi="Cordia New"/>
          <w:sz w:val="32"/>
          <w:szCs w:val="32"/>
          <w:cs/>
        </w:rPr>
        <w:t>บ้าง ซึ่งวิธีการสังเกตในลักษณะเช่นนี้อาจทำได้กับ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เรียนที่ตอบสนองผ่านท่าทาง คำพูดและการกระทำที่ชัดเจน ส่วน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เรียนที่ไม่ได้แสดงออกผ่านท่าทาง คำพูดและการกระทำ (</w:t>
      </w:r>
      <w:r>
        <w:rPr>
          <w:rFonts w:ascii="Cordia New" w:hAnsi="Cordia New"/>
          <w:sz w:val="32"/>
          <w:szCs w:val="32"/>
          <w:cs/>
        </w:rPr>
        <w:t>ครู</w:t>
      </w:r>
      <w:r w:rsidRPr="00F05F23">
        <w:rPr>
          <w:rFonts w:ascii="Cordia New" w:hAnsi="Cordia New"/>
          <w:sz w:val="32"/>
          <w:szCs w:val="32"/>
          <w:cs/>
        </w:rPr>
        <w:t>ควรจะต้องมีทักษะของการสังเกตส</w:t>
      </w:r>
      <w:r>
        <w:rPr>
          <w:rFonts w:ascii="Cordia New" w:hAnsi="Cordia New"/>
          <w:sz w:val="32"/>
          <w:szCs w:val="32"/>
          <w:cs/>
        </w:rPr>
        <w:t>ภาวะภายใน ซึ่งต้องใช้สติของครู</w:t>
      </w:r>
      <w:r w:rsidRPr="00F05F23">
        <w:rPr>
          <w:rFonts w:ascii="Cordia New" w:hAnsi="Cordia New"/>
          <w:sz w:val="32"/>
          <w:szCs w:val="32"/>
          <w:cs/>
        </w:rPr>
        <w:t>เป็นเครื่องช่วยนำพาให้</w:t>
      </w:r>
      <w:r>
        <w:rPr>
          <w:rFonts w:ascii="Cordia New" w:hAnsi="Cordia New"/>
          <w:sz w:val="32"/>
          <w:szCs w:val="32"/>
          <w:cs/>
        </w:rPr>
        <w:t>ครู</w:t>
      </w:r>
      <w:r w:rsidRPr="00F05F23">
        <w:rPr>
          <w:rFonts w:ascii="Cordia New" w:hAnsi="Cordia New"/>
          <w:sz w:val="32"/>
          <w:szCs w:val="32"/>
          <w:cs/>
        </w:rPr>
        <w:t>สามารถหยั่งถึงสิ่งที่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เรียนไม่ได้พูดหรือแสดงออกมาได้</w:t>
      </w:r>
      <w:r>
        <w:rPr>
          <w:rFonts w:ascii="Cordia New" w:hAnsi="Cordia New"/>
          <w:sz w:val="32"/>
          <w:szCs w:val="32"/>
        </w:rPr>
        <w:t>)</w:t>
      </w:r>
    </w:p>
    <w:p w:rsidR="002C529D" w:rsidRPr="00586132" w:rsidRDefault="002C529D" w:rsidP="00926F52">
      <w:pPr>
        <w:pStyle w:val="ListParagraph"/>
        <w:spacing w:line="276" w:lineRule="auto"/>
        <w:ind w:left="0" w:firstLine="720"/>
        <w:rPr>
          <w:rFonts w:ascii="Cordia New" w:hAnsi="Cordia New"/>
          <w:sz w:val="20"/>
          <w:szCs w:val="20"/>
        </w:rPr>
      </w:pPr>
    </w:p>
    <w:p w:rsidR="002C529D" w:rsidRPr="00F05F23" w:rsidRDefault="002C529D" w:rsidP="006A2DE4">
      <w:pPr>
        <w:pStyle w:val="ListParagraph"/>
        <w:spacing w:line="276" w:lineRule="auto"/>
        <w:ind w:left="0" w:firstLine="720"/>
        <w:rPr>
          <w:rFonts w:ascii="Cordia New" w:hAnsi="Cordia New"/>
          <w:sz w:val="32"/>
          <w:szCs w:val="32"/>
        </w:rPr>
      </w:pPr>
      <w:r w:rsidRPr="00F05F23">
        <w:rPr>
          <w:rFonts w:ascii="Cordia New" w:hAnsi="Cordia New"/>
          <w:sz w:val="32"/>
          <w:szCs w:val="32"/>
          <w:cs/>
        </w:rPr>
        <w:t>การอ่านและประเมิน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 xml:space="preserve">เรียนในขณะเรียนรู้นั้น </w:t>
      </w:r>
      <w:r>
        <w:rPr>
          <w:rFonts w:ascii="Cordia New" w:hAnsi="Cordia New"/>
          <w:sz w:val="32"/>
          <w:szCs w:val="32"/>
          <w:cs/>
        </w:rPr>
        <w:t>ครู</w:t>
      </w:r>
      <w:r w:rsidRPr="00F05F23">
        <w:rPr>
          <w:rFonts w:ascii="Cordia New" w:hAnsi="Cordia New"/>
          <w:sz w:val="32"/>
          <w:szCs w:val="32"/>
          <w:cs/>
        </w:rPr>
        <w:t>สามารถทำได้ตั้งแต่วินาทีแรกที่ก้าวเข้าสู่ชั้นเรียน ไม่ว่าจะเป็นการ</w:t>
      </w:r>
      <w:r w:rsidRPr="00F05F23">
        <w:rPr>
          <w:rFonts w:ascii="Cordia New" w:hAnsi="Cordia New"/>
          <w:b/>
          <w:bCs/>
          <w:sz w:val="32"/>
          <w:szCs w:val="32"/>
          <w:cs/>
        </w:rPr>
        <w:t>สังเกตความพร้อมของ</w:t>
      </w:r>
      <w:r>
        <w:rPr>
          <w:rFonts w:ascii="Cordia New" w:hAnsi="Cordia New"/>
          <w:b/>
          <w:bCs/>
          <w:sz w:val="32"/>
          <w:szCs w:val="32"/>
          <w:cs/>
        </w:rPr>
        <w:t>นัก</w:t>
      </w:r>
      <w:r w:rsidRPr="00F05F23">
        <w:rPr>
          <w:rFonts w:ascii="Cordia New" w:hAnsi="Cordia New"/>
          <w:b/>
          <w:bCs/>
          <w:sz w:val="32"/>
          <w:szCs w:val="32"/>
          <w:cs/>
        </w:rPr>
        <w:t>เรียนในการเริ่มชั้นเรียน</w:t>
      </w:r>
      <w:r w:rsidRPr="00F05F23">
        <w:rPr>
          <w:rFonts w:ascii="Cordia New" w:hAnsi="Cordia New"/>
          <w:sz w:val="32"/>
          <w:szCs w:val="32"/>
          <w:cs/>
        </w:rPr>
        <w:t xml:space="preserve"> </w:t>
      </w:r>
      <w:r w:rsidRPr="00926F52">
        <w:rPr>
          <w:rFonts w:ascii="Cordia New" w:hAnsi="Cordia New"/>
          <w:b/>
          <w:bCs/>
          <w:sz w:val="32"/>
          <w:szCs w:val="32"/>
          <w:cs/>
        </w:rPr>
        <w:t>การ</w:t>
      </w:r>
      <w:r w:rsidRPr="00F05F23">
        <w:rPr>
          <w:rFonts w:ascii="Cordia New" w:hAnsi="Cordia New"/>
          <w:b/>
          <w:bCs/>
          <w:sz w:val="32"/>
          <w:szCs w:val="32"/>
          <w:cs/>
        </w:rPr>
        <w:t>สร้างจังหวะที่เหมาะสมของ</w:t>
      </w:r>
      <w:r>
        <w:rPr>
          <w:rFonts w:ascii="Cordia New" w:hAnsi="Cordia New"/>
          <w:b/>
          <w:bCs/>
          <w:sz w:val="32"/>
          <w:szCs w:val="32"/>
          <w:cs/>
        </w:rPr>
        <w:t>ครู</w:t>
      </w:r>
      <w:r w:rsidRPr="00F05F23">
        <w:rPr>
          <w:rFonts w:ascii="Cordia New" w:hAnsi="Cordia New"/>
          <w:b/>
          <w:bCs/>
          <w:sz w:val="32"/>
          <w:szCs w:val="32"/>
          <w:cs/>
        </w:rPr>
        <w:t>และ</w:t>
      </w:r>
      <w:r>
        <w:rPr>
          <w:rFonts w:ascii="Cordia New" w:hAnsi="Cordia New"/>
          <w:b/>
          <w:bCs/>
          <w:sz w:val="32"/>
          <w:szCs w:val="32"/>
          <w:cs/>
        </w:rPr>
        <w:t>นัก</w:t>
      </w:r>
      <w:r w:rsidRPr="00F05F23">
        <w:rPr>
          <w:rFonts w:ascii="Cordia New" w:hAnsi="Cordia New"/>
          <w:b/>
          <w:bCs/>
          <w:sz w:val="32"/>
          <w:szCs w:val="32"/>
          <w:cs/>
        </w:rPr>
        <w:t>เรียนร่วมกัน</w:t>
      </w:r>
      <w:r w:rsidRPr="00F05F23">
        <w:rPr>
          <w:rFonts w:ascii="Cordia New" w:hAnsi="Cordia New"/>
          <w:sz w:val="32"/>
          <w:szCs w:val="32"/>
          <w:cs/>
        </w:rPr>
        <w:t xml:space="preserve"> ตั้งแต่การเปิดแรงบันดาลใจให้กับ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เรียนเพื่อดูปฏิกิริยาการตอบสนองต่อสิ่งนั</w:t>
      </w:r>
      <w:r>
        <w:rPr>
          <w:rFonts w:ascii="Cordia New" w:hAnsi="Cordia New"/>
          <w:sz w:val="32"/>
          <w:szCs w:val="32"/>
          <w:cs/>
        </w:rPr>
        <w:t>้นๆ ว่าเป็นอย่างไร จะทำให้ครู</w:t>
      </w:r>
      <w:r w:rsidRPr="00F05F23">
        <w:rPr>
          <w:rFonts w:ascii="Cordia New" w:hAnsi="Cordia New"/>
          <w:sz w:val="32"/>
          <w:szCs w:val="32"/>
          <w:cs/>
        </w:rPr>
        <w:t>รู้ว่า ขั้นเปิดโจทย์สถานการณ์ต่อไปน่าจะเป็นเช่นไร</w:t>
      </w:r>
    </w:p>
    <w:p w:rsidR="002C529D" w:rsidRPr="00586132" w:rsidRDefault="002C529D" w:rsidP="00926F52">
      <w:pPr>
        <w:pStyle w:val="ListParagraph"/>
        <w:spacing w:line="276" w:lineRule="auto"/>
        <w:ind w:left="0"/>
        <w:rPr>
          <w:rFonts w:ascii="Cordia New" w:hAnsi="Cordia New"/>
          <w:sz w:val="20"/>
          <w:szCs w:val="20"/>
        </w:rPr>
      </w:pPr>
      <w:r w:rsidRPr="00F05F23">
        <w:rPr>
          <w:rFonts w:ascii="Cordia New" w:hAnsi="Cordia New"/>
          <w:sz w:val="32"/>
          <w:szCs w:val="32"/>
          <w:cs/>
        </w:rPr>
        <w:t xml:space="preserve"> </w:t>
      </w:r>
    </w:p>
    <w:p w:rsidR="002C529D" w:rsidRPr="00F05F23" w:rsidRDefault="002C529D" w:rsidP="00926F52">
      <w:pPr>
        <w:pStyle w:val="ListParagraph"/>
        <w:spacing w:line="276" w:lineRule="auto"/>
        <w:ind w:left="0" w:firstLine="720"/>
        <w:rPr>
          <w:rFonts w:ascii="Cordia New" w:hAnsi="Cordia New"/>
          <w:sz w:val="32"/>
          <w:szCs w:val="32"/>
        </w:rPr>
      </w:pPr>
      <w:r w:rsidRPr="00F05F23">
        <w:rPr>
          <w:rFonts w:ascii="Cordia New" w:hAnsi="Cordia New"/>
          <w:sz w:val="32"/>
          <w:szCs w:val="32"/>
          <w:cs/>
        </w:rPr>
        <w:t>เมื</w:t>
      </w:r>
      <w:r>
        <w:rPr>
          <w:rFonts w:ascii="Cordia New" w:hAnsi="Cordia New"/>
          <w:sz w:val="32"/>
          <w:szCs w:val="32"/>
          <w:cs/>
        </w:rPr>
        <w:t>่อเปิดโจทย์สถานการณ์ไปแล้ว ครู</w:t>
      </w:r>
      <w:r w:rsidRPr="00F05F23">
        <w:rPr>
          <w:rFonts w:ascii="Cordia New" w:hAnsi="Cordia New"/>
          <w:sz w:val="32"/>
          <w:szCs w:val="32"/>
          <w:cs/>
        </w:rPr>
        <w:t>ก็ยังคงต้องดูปฏิกิริยา</w:t>
      </w:r>
      <w:r>
        <w:rPr>
          <w:rFonts w:ascii="Cordia New" w:hAnsi="Cordia New"/>
          <w:sz w:val="32"/>
          <w:szCs w:val="32"/>
          <w:cs/>
        </w:rPr>
        <w:t>ที่ตอบสนองต่อโจทย์เช่นกัน ถ้านัก</w:t>
      </w:r>
      <w:r w:rsidRPr="00F05F23">
        <w:rPr>
          <w:rFonts w:ascii="Cordia New" w:hAnsi="Cordia New"/>
          <w:sz w:val="32"/>
          <w:szCs w:val="32"/>
          <w:cs/>
        </w:rPr>
        <w:t>เรียนเริ่มทำโจทย์อย่างมุ่งมั่นและตั้งใจก็ถือว่า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เรียนเข้าใจและเข้าสู่โจทย์นั้นๆ แล้ว หาก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เรียนยังมีคำถามมากมายกับโจทย์สถานการณ์หรือยังไม่รู้ว่าจะทำเช่นไรต่อไป</w:t>
      </w:r>
      <w:r>
        <w:rPr>
          <w:rFonts w:ascii="Cordia New" w:hAnsi="Cordia New"/>
          <w:sz w:val="32"/>
          <w:szCs w:val="32"/>
          <w:cs/>
        </w:rPr>
        <w:t xml:space="preserve"> ก็ให้ครู</w:t>
      </w:r>
      <w:r w:rsidRPr="00F05F23">
        <w:rPr>
          <w:rFonts w:ascii="Cordia New" w:hAnsi="Cordia New"/>
          <w:sz w:val="32"/>
          <w:szCs w:val="32"/>
          <w:cs/>
        </w:rPr>
        <w:t xml:space="preserve">ตั้งข้อสันนิษฐานได้ว่า โจทย์อาจจะยังไม่ชัดเจนในบางประการ เช่น ภาษาที่ใช้ หรือไม่สอดคล้องกับ </w:t>
      </w:r>
      <w:r w:rsidRPr="00F05F23">
        <w:rPr>
          <w:rFonts w:ascii="Cordia New" w:hAnsi="Cordia New"/>
          <w:sz w:val="32"/>
          <w:szCs w:val="32"/>
        </w:rPr>
        <w:t xml:space="preserve">Met Before </w:t>
      </w:r>
      <w:r w:rsidRPr="00F05F23">
        <w:rPr>
          <w:rFonts w:ascii="Cordia New" w:hAnsi="Cordia New"/>
          <w:sz w:val="32"/>
          <w:szCs w:val="32"/>
          <w:cs/>
        </w:rPr>
        <w:t>ที่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 xml:space="preserve">เรียนมี </w:t>
      </w:r>
    </w:p>
    <w:p w:rsidR="002C529D" w:rsidRPr="00586132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20"/>
          <w:szCs w:val="20"/>
        </w:rPr>
      </w:pPr>
    </w:p>
    <w:p w:rsidR="002C529D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32"/>
          <w:szCs w:val="32"/>
        </w:rPr>
      </w:pPr>
      <w:r w:rsidRPr="00F05F23">
        <w:rPr>
          <w:rFonts w:ascii="Cordia New" w:hAnsi="Cordia New"/>
          <w:sz w:val="32"/>
          <w:szCs w:val="32"/>
          <w:cs/>
        </w:rPr>
        <w:t>สำหรับขั้นแก้ปัญหาจะเป็นช่วงเวลาที่ดีที่</w:t>
      </w:r>
      <w:r>
        <w:rPr>
          <w:rFonts w:ascii="Cordia New" w:hAnsi="Cordia New"/>
          <w:sz w:val="32"/>
          <w:szCs w:val="32"/>
          <w:cs/>
        </w:rPr>
        <w:t>ครู</w:t>
      </w:r>
      <w:r w:rsidRPr="00F05F23">
        <w:rPr>
          <w:rFonts w:ascii="Cordia New" w:hAnsi="Cordia New"/>
          <w:sz w:val="32"/>
          <w:szCs w:val="32"/>
          <w:cs/>
        </w:rPr>
        <w:t>จะมีโอกาสในการเดินสังเกตการเรียนรู้ของ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เรียนทุกคน ทำให้</w:t>
      </w:r>
      <w:r>
        <w:rPr>
          <w:rFonts w:ascii="Cordia New" w:hAnsi="Cordia New"/>
          <w:sz w:val="32"/>
          <w:szCs w:val="32"/>
          <w:cs/>
        </w:rPr>
        <w:t>ครูสามารถ</w:t>
      </w:r>
      <w:r w:rsidRPr="00F05F23">
        <w:rPr>
          <w:rFonts w:ascii="Cordia New" w:hAnsi="Cordia New"/>
          <w:sz w:val="32"/>
          <w:szCs w:val="32"/>
          <w:cs/>
        </w:rPr>
        <w:t xml:space="preserve">ประเมินการเรียนรู้ของแต่ละคนได้จากการทำงานจริง ณ ขณะนั้น ถ้าจะให้ดี </w:t>
      </w:r>
      <w:r>
        <w:rPr>
          <w:rFonts w:ascii="Cordia New" w:hAnsi="Cordia New"/>
          <w:sz w:val="32"/>
          <w:szCs w:val="32"/>
          <w:cs/>
        </w:rPr>
        <w:t>ครูควรมีสมุดโน้ตเล็กๆ ไว้ค</w:t>
      </w:r>
      <w:r w:rsidRPr="00F05F23">
        <w:rPr>
          <w:rFonts w:ascii="Cordia New" w:hAnsi="Cordia New"/>
          <w:sz w:val="32"/>
          <w:szCs w:val="32"/>
          <w:cs/>
        </w:rPr>
        <w:t>อยจดสิ่งที่ได้สังเกตไว้</w:t>
      </w:r>
      <w:r>
        <w:rPr>
          <w:rFonts w:ascii="Cordia New" w:hAnsi="Cordia New"/>
          <w:sz w:val="32"/>
          <w:szCs w:val="32"/>
          <w:cs/>
        </w:rPr>
        <w:t xml:space="preserve"> สิ่งสำคัญที่ครู</w:t>
      </w:r>
      <w:r w:rsidRPr="00F05F23">
        <w:rPr>
          <w:rFonts w:ascii="Cordia New" w:hAnsi="Cordia New"/>
          <w:sz w:val="32"/>
          <w:szCs w:val="32"/>
          <w:cs/>
        </w:rPr>
        <w:t>จะสามารถประเมินการเรียนรู้ของ</w:t>
      </w:r>
      <w:r>
        <w:rPr>
          <w:rFonts w:ascii="Cordia New" w:hAnsi="Cordia New"/>
          <w:sz w:val="32"/>
          <w:szCs w:val="32"/>
          <w:cs/>
        </w:rPr>
        <w:t>นักเรียนได้ตามจริง คือ ครู</w:t>
      </w:r>
      <w:r w:rsidRPr="00F05F23">
        <w:rPr>
          <w:rFonts w:ascii="Cordia New" w:hAnsi="Cordia New"/>
          <w:sz w:val="32"/>
          <w:szCs w:val="32"/>
          <w:cs/>
        </w:rPr>
        <w:t>จะต้องมีความเข้าใจในรูปแบบการเรียนรู้ที่หลากหลาย ไม่จำกัดอยู่เพียงรูปแบบใดรูปแบบหนึ่ง เ</w:t>
      </w:r>
      <w:r>
        <w:rPr>
          <w:rFonts w:ascii="Cordia New" w:hAnsi="Cordia New"/>
          <w:sz w:val="32"/>
          <w:szCs w:val="32"/>
          <w:cs/>
        </w:rPr>
        <w:t>ข้าใจพัฒนาการในการเรียนรู้ของนัก</w:t>
      </w:r>
      <w:r w:rsidRPr="00F05F23">
        <w:rPr>
          <w:rFonts w:ascii="Cordia New" w:hAnsi="Cordia New"/>
          <w:sz w:val="32"/>
          <w:szCs w:val="32"/>
          <w:cs/>
        </w:rPr>
        <w:t>เรียน และเข้าใจวิธีการเรียนรู้การเรียนรู้ของ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 (</w:t>
      </w:r>
      <w:r w:rsidRPr="00F05F23">
        <w:rPr>
          <w:rFonts w:ascii="Cordia New" w:hAnsi="Cordia New"/>
          <w:sz w:val="32"/>
          <w:szCs w:val="32"/>
        </w:rPr>
        <w:t xml:space="preserve">META COGNITION) </w:t>
      </w:r>
    </w:p>
    <w:p w:rsidR="002C529D" w:rsidRPr="00586132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20"/>
          <w:szCs w:val="20"/>
        </w:rPr>
      </w:pPr>
    </w:p>
    <w:p w:rsidR="002C529D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32"/>
          <w:szCs w:val="32"/>
        </w:rPr>
      </w:pPr>
      <w:r w:rsidRPr="00F05F23">
        <w:rPr>
          <w:rFonts w:ascii="Cordia New" w:hAnsi="Cordia New"/>
          <w:sz w:val="32"/>
          <w:szCs w:val="32"/>
          <w:cs/>
        </w:rPr>
        <w:t xml:space="preserve"> ส่วนขั้นแลกเปลี่ยนและขั้นสรุป </w:t>
      </w:r>
      <w:r>
        <w:rPr>
          <w:rFonts w:ascii="Cordia New" w:hAnsi="Cordia New"/>
          <w:sz w:val="32"/>
          <w:szCs w:val="32"/>
          <w:cs/>
        </w:rPr>
        <w:t>ก่อนที่ครู</w:t>
      </w:r>
      <w:r w:rsidRPr="00F05F23">
        <w:rPr>
          <w:rFonts w:ascii="Cordia New" w:hAnsi="Cordia New"/>
          <w:sz w:val="32"/>
          <w:szCs w:val="32"/>
          <w:cs/>
        </w:rPr>
        <w:t>จะประเมินการเรียนรู้ของ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 xml:space="preserve">เรียน </w:t>
      </w:r>
      <w:r>
        <w:rPr>
          <w:rFonts w:ascii="Cordia New" w:hAnsi="Cordia New"/>
          <w:sz w:val="32"/>
          <w:szCs w:val="32"/>
          <w:cs/>
        </w:rPr>
        <w:t>ครูต้อง</w:t>
      </w:r>
      <w:r w:rsidRPr="00F05F23">
        <w:rPr>
          <w:rFonts w:ascii="Cordia New" w:hAnsi="Cordia New"/>
          <w:sz w:val="32"/>
          <w:szCs w:val="32"/>
          <w:cs/>
        </w:rPr>
        <w:t>สังเกตสภาวะภายในของตนเองด้วยในขณะที่รับฟังสิ่งที่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เรียนแลกเปลี่ยน เพราะช่วงเวลานี้จะเป็นช่วงที่</w:t>
      </w:r>
      <w:r>
        <w:rPr>
          <w:rFonts w:ascii="Cordia New" w:hAnsi="Cordia New"/>
          <w:sz w:val="32"/>
          <w:szCs w:val="32"/>
          <w:cs/>
        </w:rPr>
        <w:t>ครูมัก</w:t>
      </w:r>
      <w:r w:rsidRPr="00F05F23">
        <w:rPr>
          <w:rFonts w:ascii="Cordia New" w:hAnsi="Cordia New"/>
          <w:sz w:val="32"/>
          <w:szCs w:val="32"/>
          <w:cs/>
        </w:rPr>
        <w:t>ยึดติดกับแผนและกังวลกับเวลาที่กระชั้นชิดอย่างมาก อีกทั้งประเด็นต่างๆ ที่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เรียนสะท้อนและแลกเปลี่ยนก็อาจจะไม่ได้เป็นไปอย่างที่</w:t>
      </w:r>
      <w:r>
        <w:rPr>
          <w:rFonts w:ascii="Cordia New" w:hAnsi="Cordia New"/>
          <w:sz w:val="32"/>
          <w:szCs w:val="32"/>
          <w:cs/>
        </w:rPr>
        <w:t>ครู</w:t>
      </w:r>
      <w:r w:rsidRPr="00F05F23">
        <w:rPr>
          <w:rFonts w:ascii="Cordia New" w:hAnsi="Cordia New"/>
          <w:sz w:val="32"/>
          <w:szCs w:val="32"/>
          <w:cs/>
        </w:rPr>
        <w:t>คิด</w:t>
      </w:r>
      <w:r>
        <w:rPr>
          <w:rFonts w:ascii="Cordia New" w:hAnsi="Cordia New"/>
          <w:sz w:val="32"/>
          <w:szCs w:val="32"/>
          <w:cs/>
        </w:rPr>
        <w:t>ไว้ ดังนั้น ในขั้นตอนนี้ ครู</w:t>
      </w:r>
      <w:r w:rsidRPr="00F05F23">
        <w:rPr>
          <w:rFonts w:ascii="Cordia New" w:hAnsi="Cordia New"/>
          <w:sz w:val="32"/>
          <w:szCs w:val="32"/>
          <w:cs/>
        </w:rPr>
        <w:t>จึงต้องมีสติ มีใจเป็นกลาง ไม่อคติ เปิดใจกว้างและยอมรับฟังเสียงของ</w:t>
      </w:r>
      <w:r>
        <w:rPr>
          <w:rFonts w:ascii="Cordia New" w:hAnsi="Cordia New"/>
          <w:sz w:val="32"/>
          <w:szCs w:val="32"/>
          <w:cs/>
        </w:rPr>
        <w:t>นัก</w:t>
      </w:r>
      <w:r w:rsidRPr="00F05F23">
        <w:rPr>
          <w:rFonts w:ascii="Cordia New" w:hAnsi="Cordia New"/>
          <w:sz w:val="32"/>
          <w:szCs w:val="32"/>
          <w:cs/>
        </w:rPr>
        <w:t>เรียนอย่างแท้จริง มิใช่นำความคิดของ</w:t>
      </w:r>
      <w:r>
        <w:rPr>
          <w:rFonts w:ascii="Cordia New" w:hAnsi="Cordia New"/>
          <w:sz w:val="32"/>
          <w:szCs w:val="32"/>
          <w:cs/>
        </w:rPr>
        <w:t>ครูไปครอบงำนัก</w:t>
      </w:r>
      <w:r w:rsidRPr="00F05F23">
        <w:rPr>
          <w:rFonts w:ascii="Cordia New" w:hAnsi="Cordia New"/>
          <w:sz w:val="32"/>
          <w:szCs w:val="32"/>
          <w:cs/>
        </w:rPr>
        <w:t xml:space="preserve">เรียน </w:t>
      </w:r>
    </w:p>
    <w:p w:rsidR="002C529D" w:rsidRPr="00586132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20"/>
          <w:szCs w:val="20"/>
        </w:rPr>
      </w:pPr>
    </w:p>
    <w:p w:rsidR="002C529D" w:rsidRPr="006E0BD4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  <w:cs/>
        </w:rPr>
        <w:t xml:space="preserve">จากประสบการณ์ในการเปิดชั้นเรียนในครั้งนี้ ครูเล็กจึงลองสรุปและรวบรวมบทบาทและการจัดกระบวนการเรียนรู้ของครู บทบาทและการตอบสนองของนักเรียนตามกระบวนการเรียนรู้แบบ </w:t>
      </w:r>
      <w:r>
        <w:rPr>
          <w:rFonts w:ascii="Cordia New" w:hAnsi="Cordia New"/>
          <w:sz w:val="32"/>
          <w:szCs w:val="32"/>
        </w:rPr>
        <w:t xml:space="preserve">Open Approach </w:t>
      </w:r>
      <w:r>
        <w:rPr>
          <w:rFonts w:ascii="Cordia New" w:hAnsi="Cordia New"/>
          <w:sz w:val="32"/>
          <w:szCs w:val="32"/>
          <w:cs/>
        </w:rPr>
        <w:t>ในรูปแบบของตาราง ดังนี้</w:t>
      </w:r>
    </w:p>
    <w:p w:rsidR="002C529D" w:rsidRPr="000601EE" w:rsidRDefault="002C529D" w:rsidP="006E0BD4">
      <w:pPr>
        <w:tabs>
          <w:tab w:val="left" w:pos="3855"/>
        </w:tabs>
        <w:spacing w:line="276" w:lineRule="auto"/>
        <w:rPr>
          <w:rFonts w:ascii="Cordia New" w:hAnsi="Cordia New"/>
          <w:sz w:val="32"/>
          <w:szCs w:val="32"/>
          <w:cs/>
        </w:rPr>
      </w:pPr>
    </w:p>
    <w:tbl>
      <w:tblPr>
        <w:tblW w:w="1034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19"/>
        <w:gridCol w:w="4819"/>
        <w:gridCol w:w="4111"/>
      </w:tblGrid>
      <w:tr w:rsidR="002C529D" w:rsidRPr="00C12900" w:rsidTr="00586132">
        <w:trPr>
          <w:tblHeader/>
        </w:trPr>
        <w:tc>
          <w:tcPr>
            <w:tcW w:w="1419" w:type="dxa"/>
          </w:tcPr>
          <w:p w:rsidR="002C529D" w:rsidRPr="00C12900" w:rsidRDefault="002C529D" w:rsidP="002D670E">
            <w:pPr>
              <w:pStyle w:val="ListParagraph"/>
              <w:ind w:left="0"/>
              <w:rPr>
                <w:rFonts w:ascii="Cordia New" w:hAnsi="Cordia New"/>
                <w:b/>
                <w:bCs/>
                <w:sz w:val="32"/>
                <w:szCs w:val="32"/>
                <w:cs/>
              </w:rPr>
            </w:pPr>
            <w:r w:rsidRPr="00C12900"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ขั้นตอน</w:t>
            </w:r>
          </w:p>
        </w:tc>
        <w:tc>
          <w:tcPr>
            <w:tcW w:w="4819" w:type="dxa"/>
          </w:tcPr>
          <w:p w:rsidR="002C529D" w:rsidRPr="00C12900" w:rsidRDefault="002C529D" w:rsidP="002D670E">
            <w:pPr>
              <w:pStyle w:val="ListParagraph"/>
              <w:ind w:left="0"/>
              <w:rPr>
                <w:rFonts w:ascii="Cordia New" w:hAnsi="Cordia New"/>
                <w:b/>
                <w:bCs/>
                <w:sz w:val="32"/>
                <w:szCs w:val="32"/>
              </w:rPr>
            </w:pPr>
            <w:r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บทบาท และ</w:t>
            </w:r>
            <w:r w:rsidRPr="00C12900"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การจัดกระบวนการ</w:t>
            </w:r>
            <w:r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เรียนรู้</w:t>
            </w:r>
            <w:r w:rsidRPr="00C12900"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ของ</w:t>
            </w:r>
            <w:r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ครู</w:t>
            </w:r>
          </w:p>
        </w:tc>
        <w:tc>
          <w:tcPr>
            <w:tcW w:w="4111" w:type="dxa"/>
          </w:tcPr>
          <w:p w:rsidR="002C529D" w:rsidRPr="00C12900" w:rsidRDefault="002C529D" w:rsidP="002D670E">
            <w:pPr>
              <w:pStyle w:val="ListParagraph"/>
              <w:ind w:left="0"/>
              <w:rPr>
                <w:rFonts w:ascii="Cordia New" w:hAnsi="Cordia New"/>
                <w:b/>
                <w:bCs/>
                <w:sz w:val="32"/>
                <w:szCs w:val="32"/>
              </w:rPr>
            </w:pPr>
            <w:r w:rsidRPr="00C12900"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บทบาทและการตอบสนองของ</w:t>
            </w:r>
            <w:r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เรียน</w:t>
            </w:r>
          </w:p>
        </w:tc>
      </w:tr>
      <w:tr w:rsidR="002C529D" w:rsidRPr="00C12900" w:rsidTr="00586132">
        <w:tc>
          <w:tcPr>
            <w:tcW w:w="1419" w:type="dxa"/>
          </w:tcPr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rPr>
                <w:rFonts w:ascii="Cordia New" w:hAnsi="Cordia New"/>
                <w:sz w:val="32"/>
                <w:szCs w:val="32"/>
              </w:rPr>
            </w:pP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แนะนำ </w:t>
            </w:r>
          </w:p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rPr>
                <w:rFonts w:ascii="Cordia New" w:hAnsi="Cordia New"/>
                <w:sz w:val="32"/>
                <w:szCs w:val="32"/>
              </w:rPr>
            </w:pPr>
          </w:p>
        </w:tc>
        <w:tc>
          <w:tcPr>
            <w:tcW w:w="4819" w:type="dxa"/>
          </w:tcPr>
          <w:p w:rsidR="002C529D" w:rsidRPr="00C12900" w:rsidRDefault="002C529D" w:rsidP="002D670E">
            <w:pPr>
              <w:numPr>
                <w:ilvl w:val="0"/>
                <w:numId w:val="6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จะต้องมีความพร้อมและมีสติในการดำเนินการด้วยท่าทีที่สงบ </w:t>
            </w:r>
          </w:p>
          <w:p w:rsidR="002C529D" w:rsidRPr="00C12900" w:rsidRDefault="002C529D" w:rsidP="002D670E">
            <w:pPr>
              <w:numPr>
                <w:ilvl w:val="0"/>
                <w:numId w:val="6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ต้องมีแรงบันดาลใจและเชื่อในสิ่ง</w:t>
            </w:r>
            <w:r>
              <w:rPr>
                <w:rFonts w:ascii="Cordia New" w:hAnsi="Cordia New"/>
                <w:sz w:val="32"/>
                <w:szCs w:val="32"/>
                <w:cs/>
              </w:rPr>
              <w:t>ที่นำมาสร้างแรงบันดาลใจให้กับนัก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 </w:t>
            </w:r>
          </w:p>
          <w:p w:rsidR="002C529D" w:rsidRPr="00C12900" w:rsidRDefault="002C529D" w:rsidP="002D670E">
            <w:pPr>
              <w:numPr>
                <w:ilvl w:val="0"/>
                <w:numId w:val="6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การพูดที่ชัดเจน ช้า และสุภาพ ใช้คำถามที่ไล่ระดับความเข้าใจทีละขั้น </w:t>
            </w:r>
          </w:p>
          <w:p w:rsidR="002C529D" w:rsidRPr="00C12900" w:rsidRDefault="002C529D" w:rsidP="002D670E">
            <w:pPr>
              <w:numPr>
                <w:ilvl w:val="0"/>
                <w:numId w:val="6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จะต้องสังเกตการตอบสนองของผู้เรียนเพื่อประเมินว่าในขั้นตอนนี</w:t>
            </w:r>
            <w:r>
              <w:rPr>
                <w:rFonts w:ascii="Cordia New" w:hAnsi="Cordia New"/>
                <w:sz w:val="32"/>
                <w:szCs w:val="32"/>
                <w:cs/>
              </w:rPr>
              <w:t>้จำเป็นต้องขยายเวลาเพื่อทำให้นัก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เรียนเกิดแรงบันดาลใจจริงและหรือเพื่อให้ผู้เรียนได้มีทักษะเพียงพอที่จะเรียนรู้ในขั้นต่อไป</w:t>
            </w:r>
          </w:p>
        </w:tc>
        <w:tc>
          <w:tcPr>
            <w:tcW w:w="4111" w:type="dxa"/>
          </w:tcPr>
          <w:p w:rsidR="002C529D" w:rsidRPr="00C12900" w:rsidRDefault="002C529D" w:rsidP="002D670E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ถ้าครู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มีท่าทีที่สงบ มีสติ จะส่งผลให้ผู้เรียนตอบสนองต่อชั้นเรียนอย่างมีสติและมีสมาธิ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นักเรียนจะทำอะไรช้าลงเมื่อครู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มีสติในการทำทีละอย่าง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เรียนจะสังเกต</w:t>
            </w: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ได้ล</w:t>
            </w:r>
            <w:r>
              <w:rPr>
                <w:rFonts w:ascii="Cordia New" w:hAnsi="Cordia New"/>
                <w:sz w:val="32"/>
                <w:szCs w:val="32"/>
                <w:cs/>
              </w:rPr>
              <w:t>ะเอียดขึ้นและจะเห็นท่าทีของครู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อย่างช้าๆ </w:t>
            </w:r>
          </w:p>
        </w:tc>
      </w:tr>
      <w:tr w:rsidR="002C529D" w:rsidRPr="00C12900" w:rsidTr="00586132">
        <w:tc>
          <w:tcPr>
            <w:tcW w:w="1419" w:type="dxa"/>
          </w:tcPr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jc w:val="left"/>
              <w:rPr>
                <w:rFonts w:ascii="Cordia New" w:hAnsi="Cordia New"/>
                <w:sz w:val="32"/>
                <w:szCs w:val="32"/>
              </w:rPr>
            </w:pPr>
            <w:r w:rsidRPr="00C12900">
              <w:rPr>
                <w:rFonts w:ascii="Cordia New" w:hAnsi="Cordia New"/>
                <w:sz w:val="32"/>
                <w:szCs w:val="32"/>
                <w:cs/>
              </w:rPr>
              <w:t>เปิดโจทย์สถานการณ์</w:t>
            </w:r>
          </w:p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rPr>
                <w:rFonts w:ascii="Cordia New" w:hAnsi="Cordia New"/>
                <w:sz w:val="32"/>
                <w:szCs w:val="32"/>
              </w:rPr>
            </w:pPr>
          </w:p>
        </w:tc>
        <w:tc>
          <w:tcPr>
            <w:tcW w:w="4819" w:type="dxa"/>
          </w:tcPr>
          <w:p w:rsidR="002C529D" w:rsidRPr="00C12900" w:rsidRDefault="002C529D" w:rsidP="002D670E">
            <w:pPr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จะต้องแสดงความตั้งใจที่จะมอบโจทย์และแสดงให้กับ</w:t>
            </w: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เรียนเห็นว่าโจทย์มีความสำคัญ  </w:t>
            </w:r>
          </w:p>
          <w:p w:rsidR="002C529D" w:rsidRPr="00C12900" w:rsidRDefault="002C529D" w:rsidP="002D670E">
            <w:pPr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จะต้องสร้างให้</w:t>
            </w: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เรียนมีสต</w:t>
            </w:r>
            <w:r>
              <w:rPr>
                <w:rFonts w:ascii="Cordia New" w:hAnsi="Cordia New"/>
                <w:sz w:val="32"/>
                <w:szCs w:val="32"/>
                <w:cs/>
              </w:rPr>
              <w:t>ิและจดจ่อกับการติดโจทย์ของครู</w:t>
            </w:r>
          </w:p>
          <w:p w:rsidR="002C529D" w:rsidRPr="00C12900" w:rsidRDefault="002C529D" w:rsidP="002D670E">
            <w:pPr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ครูต้องสังเกตปฏิกิริยาที่นัก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เรียนมีต่อโจทย์ และประเมินสถานการณ์ว่า</w:t>
            </w:r>
            <w:r>
              <w:rPr>
                <w:rFonts w:ascii="Cordia New" w:hAnsi="Cordia New"/>
                <w:sz w:val="32"/>
                <w:szCs w:val="32"/>
                <w:cs/>
              </w:rPr>
              <w:t>จะทำอะไรต่อไปเพื่อให้เหมาะกับนัก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เรียนที่ตอบสนองกลับมาในหลายรูปแบบ</w:t>
            </w:r>
          </w:p>
          <w:p w:rsidR="002C529D" w:rsidRPr="00C12900" w:rsidRDefault="002C529D" w:rsidP="002D670E">
            <w:pPr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ครูสอบถามนัก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เรียนถึงความเข้าใจในโจทย์ เพื่อให้</w:t>
            </w: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เรียนมีความเข้าใจในโจทย์ก่อนลงมือทำ</w:t>
            </w:r>
          </w:p>
          <w:p w:rsidR="002C529D" w:rsidRPr="00C12900" w:rsidRDefault="002C529D" w:rsidP="002D670E">
            <w:pPr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แจ้งการเริ่มลงมือทำในขั้นต่อไป และแจ้งกำหนดระยะเวลาที่ลงมือทำ </w:t>
            </w:r>
          </w:p>
        </w:tc>
        <w:tc>
          <w:tcPr>
            <w:tcW w:w="4111" w:type="dxa"/>
          </w:tcPr>
          <w:p w:rsidR="002C529D" w:rsidRPr="00C12900" w:rsidRDefault="002C529D" w:rsidP="002D670E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เรียนอยู่ในสภาวะที่พร้อมจะอ่านหรือฟังโจทย์อย่างตั้งใจ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เรียนที่ตอบสนองกับโจทย์ไวด้วยการพูดตอบกลับมาทันที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เรียนที่ตอบสนองกับโจทย์ด้วยแววตาและท่าทีที่สนใจและอยากลงมือทำ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เรียนที่ตอบสนองกับโจทย์ด้วยท่าทีที่เข้าใจ เช่น ทำหน้างง คิ้วขมวด ตาลอย </w:t>
            </w:r>
          </w:p>
        </w:tc>
      </w:tr>
      <w:tr w:rsidR="002C529D" w:rsidRPr="00C12900" w:rsidTr="00586132">
        <w:tc>
          <w:tcPr>
            <w:tcW w:w="1419" w:type="dxa"/>
          </w:tcPr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rPr>
                <w:rFonts w:ascii="Cordia New" w:hAnsi="Cordia New"/>
                <w:sz w:val="32"/>
                <w:szCs w:val="32"/>
              </w:rPr>
            </w:pPr>
            <w:r w:rsidRPr="00C12900">
              <w:rPr>
                <w:rFonts w:ascii="Cordia New" w:hAnsi="Cordia New"/>
                <w:sz w:val="32"/>
                <w:szCs w:val="32"/>
                <w:cs/>
              </w:rPr>
              <w:t>แก้ปัญหา</w:t>
            </w:r>
          </w:p>
        </w:tc>
        <w:tc>
          <w:tcPr>
            <w:tcW w:w="4819" w:type="dxa"/>
          </w:tcPr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ต้องเดินสังเกตงานของผู้เรียน การสังเกตงานของผู้เรียนแต่ละคนจะสามารถนำไปใช้ในการจัดลำดับการแลกเปลี่ยนในขั้นต่อไป โดยไล่เรียงตั้งแต่การคิดแก้ปัญหาในระดับพื้นฐานไปจนถึงระดับที่ซับซ้อน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ควรสังเกต</w:t>
            </w: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เรียนโดยรวมทุกคนก่อนเป็นเบื้องต้น แล้วจึงประเมินว่ากลุ่มใดต้องช่วยเหลือ กลุ่มใดทำได้ด้วยตนเอง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>
              <w:rPr>
                <w:rFonts w:ascii="Cordia New" w:hAnsi="Cordia New"/>
                <w:sz w:val="32"/>
                <w:szCs w:val="32"/>
                <w:cs/>
              </w:rPr>
              <w:t>ครูเข้าช่วยเหลือนัก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เรียนบางกลุ่มที่ต้องการคำแนะนำเพิ่มเติม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ครูให้กำลังใจและชื่นชมนัก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เรียนบางกลุ่มที่ทำได้ดี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color w:val="C00000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ต้องประเมินว่าเวลาที่ให้เหมาะสมในการทำงานหรือไม่ ถ้าพบว่าให้เวลาไม่เพียงพอ ควรยืดเวลาออกไปโดยต้องคำนึงว่าจะจบชั้นเรียนในขั้นตอนใดหรือในเนื้อหาช่วงใดที่จะทำให้ไม่เสียหาย</w:t>
            </w:r>
            <w:r w:rsidRPr="00C12900">
              <w:rPr>
                <w:rFonts w:ascii="Cordia New" w:hAnsi="Cordia New"/>
                <w:color w:val="C0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4111" w:type="dxa"/>
          </w:tcPr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เรียนเป็นเจ้าของการเรียนรู้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เรียนลงมือทำงานตามโจทย์ที่ให้ไว้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เรียนทำได้ด้วยตนเอง จะมีอาการที่จดจ่อ อยู่กับการทำงานอย่างตั้งใจ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เรียนทำไม่ได้ก็จะมองไปมา ไม่เริ่มต้นลงมือทำ หรือทำงานได้แบบติดๆ ขัด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เรียน</w:t>
            </w:r>
            <w:r>
              <w:rPr>
                <w:rFonts w:ascii="Cordia New" w:hAnsi="Cordia New"/>
                <w:sz w:val="32"/>
                <w:szCs w:val="32"/>
                <w:cs/>
              </w:rPr>
              <w:t>บางรายที่ไม่เข้าใจจะยกมือถามครู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ทันที </w:t>
            </w:r>
          </w:p>
        </w:tc>
      </w:tr>
      <w:tr w:rsidR="002C529D" w:rsidRPr="00C12900" w:rsidTr="00586132">
        <w:tc>
          <w:tcPr>
            <w:tcW w:w="1419" w:type="dxa"/>
          </w:tcPr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jc w:val="left"/>
              <w:rPr>
                <w:rFonts w:ascii="Cordia New" w:hAnsi="Cordia New"/>
                <w:sz w:val="32"/>
                <w:szCs w:val="32"/>
                <w:cs/>
              </w:rPr>
            </w:pPr>
            <w:r w:rsidRPr="00C12900">
              <w:rPr>
                <w:rFonts w:ascii="Cordia New" w:hAnsi="Cordia New"/>
                <w:sz w:val="32"/>
                <w:szCs w:val="32"/>
                <w:cs/>
              </w:rPr>
              <w:t>แลกเปลี่ยนเรียนรู้</w:t>
            </w:r>
          </w:p>
        </w:tc>
        <w:tc>
          <w:tcPr>
            <w:tcW w:w="4819" w:type="dxa"/>
          </w:tcPr>
          <w:p w:rsidR="002C529D" w:rsidRPr="00C12900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ต้องวางลำดับ</w:t>
            </w:r>
            <w:r>
              <w:rPr>
                <w:rFonts w:ascii="Cordia New" w:hAnsi="Cordia New"/>
                <w:sz w:val="32"/>
                <w:szCs w:val="32"/>
                <w:cs/>
              </w:rPr>
              <w:t>นักเรียนที่จะแลกเปลี่ยนไว้ในใจ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ต้องสร้างกติกาในเรื่องมีผู้พูดต้องมีผู้ฟัง การยกมือก่อนพูด การรอให้</w:t>
            </w:r>
            <w:r>
              <w:rPr>
                <w:rFonts w:ascii="Cordia New" w:hAnsi="Cordia New"/>
                <w:sz w:val="32"/>
                <w:szCs w:val="32"/>
                <w:cs/>
              </w:rPr>
              <w:t>ครูเรียกชื่อก่อน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 และการยืนขึ้นก่อนพูดแลกเปลี่ยน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ต้อง</w:t>
            </w:r>
            <w:r>
              <w:rPr>
                <w:rFonts w:ascii="Cordia New" w:hAnsi="Cordia New"/>
                <w:sz w:val="32"/>
                <w:szCs w:val="32"/>
                <w:cs/>
              </w:rPr>
              <w:t>ตั้งใจฟังสิ่งนัก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ผู้เรียนแลกเปลี่ยน</w:t>
            </w:r>
            <w:r>
              <w:rPr>
                <w:rFonts w:ascii="Cordia New" w:hAnsi="Cordia New"/>
                <w:sz w:val="32"/>
                <w:szCs w:val="32"/>
                <w:cs/>
              </w:rPr>
              <w:t xml:space="preserve"> รวมถึงฟังในเสียงที่นัก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ไม่ได้พูดออกมาด้วยบางครั้งอาจต้องตั้งคำถามกลับเพื่อให้การแลกเปลี่ยนมีความกระจ่างและชัดเจนขึ้น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ต้องไม่ยึดในคำตอบหรือแผนที่ตนเองวางไว้ จนกระทั่งไม่ได้ขั</w:t>
            </w:r>
            <w:r>
              <w:rPr>
                <w:rFonts w:ascii="Cordia New" w:hAnsi="Cordia New"/>
                <w:sz w:val="32"/>
                <w:szCs w:val="32"/>
                <w:cs/>
              </w:rPr>
              <w:t>บเคลื่อนการแลกเปลี่ยนในแบบที่นัก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เรียนเป็นศูนย์กลาง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เป็นเพียงผู้เอื้ออำนวยให้การแลกเปลี่ยนเป็นไปได้ด้วยดี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rFonts w:ascii="Cordia New" w:hAnsi="Cordia New"/>
                <w:color w:val="C00000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>จะค่อย ๆ คลี่คลายคำตอบ</w:t>
            </w:r>
            <w:r>
              <w:rPr>
                <w:rFonts w:ascii="Cordia New" w:hAnsi="Cordia New"/>
                <w:sz w:val="32"/>
                <w:szCs w:val="32"/>
                <w:cs/>
              </w:rPr>
              <w:t>และเขียนสิ่งที่นักเรียน</w:t>
            </w: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แลกเปลี่ยนบนกระดานอย่างเป็นระเบียบ  </w:t>
            </w:r>
          </w:p>
        </w:tc>
        <w:tc>
          <w:tcPr>
            <w:tcW w:w="4111" w:type="dxa"/>
          </w:tcPr>
          <w:p w:rsidR="002C529D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นักเรียนที่มีความเข้าใจและมั่นใจก็มักจะเป็นกลุ่มแรกๆ ที่ร่วมแลกเปลี่ยน</w:t>
            </w:r>
          </w:p>
          <w:p w:rsidR="002C529D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 xml:space="preserve">นักเรียนที่ไม่ค่อยมั่นใจแต่มีความเข้าใจ เมื่อได้รับโอกาสจากครูจะค่อยๆ เริ่มสามารถแลกเปลี่ยนได้ ดังนั้น ครูจึงต้องให้โอกาสกับนักเรียนกลุ่มนี้ด้วย 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 xml:space="preserve">นักเรียนที่มีฐานในการฟังที่ดีจะได้ประโยชน์และมีโอกาสเข้าใจในบทเรียนมากขึ้นจากขั้นตอนนี้ </w:t>
            </w:r>
          </w:p>
        </w:tc>
      </w:tr>
      <w:tr w:rsidR="002C529D" w:rsidRPr="00C12900" w:rsidTr="00586132">
        <w:tc>
          <w:tcPr>
            <w:tcW w:w="1419" w:type="dxa"/>
          </w:tcPr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rPr>
                <w:rFonts w:ascii="Cordia New" w:hAnsi="Cordia New"/>
                <w:sz w:val="32"/>
                <w:szCs w:val="32"/>
              </w:rPr>
            </w:pPr>
            <w:r w:rsidRPr="00C12900">
              <w:rPr>
                <w:rFonts w:ascii="Cordia New" w:hAnsi="Cordia New"/>
                <w:sz w:val="32"/>
                <w:szCs w:val="32"/>
                <w:cs/>
              </w:rPr>
              <w:t xml:space="preserve">สรุป </w:t>
            </w:r>
          </w:p>
          <w:p w:rsidR="002C529D" w:rsidRPr="00C12900" w:rsidRDefault="002C529D" w:rsidP="002D670E">
            <w:pPr>
              <w:pStyle w:val="ListParagraph"/>
              <w:spacing w:line="276" w:lineRule="auto"/>
              <w:ind w:left="0"/>
              <w:rPr>
                <w:rFonts w:ascii="Cordia New" w:hAnsi="Cordia New"/>
                <w:sz w:val="32"/>
                <w:szCs w:val="32"/>
              </w:rPr>
            </w:pPr>
          </w:p>
        </w:tc>
        <w:tc>
          <w:tcPr>
            <w:tcW w:w="4819" w:type="dxa"/>
          </w:tcPr>
          <w:p w:rsidR="002C529D" w:rsidRPr="003B5611" w:rsidRDefault="002C529D" w:rsidP="002D670E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Cordia New" w:hAnsi="Cordia New"/>
                <w:b/>
                <w:bCs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ครู</w:t>
            </w:r>
            <w:r w:rsidRPr="00BB3866">
              <w:rPr>
                <w:rFonts w:ascii="Cordia New" w:hAnsi="Cordia New"/>
                <w:sz w:val="32"/>
                <w:szCs w:val="32"/>
                <w:cs/>
              </w:rPr>
              <w:t>จะตั้งประเด็นคำถามให้</w:t>
            </w:r>
            <w:r>
              <w:rPr>
                <w:rFonts w:ascii="Cordia New" w:hAnsi="Cordia New"/>
                <w:sz w:val="32"/>
                <w:szCs w:val="32"/>
                <w:cs/>
              </w:rPr>
              <w:t>นัก</w:t>
            </w:r>
            <w:r w:rsidRPr="00BB3866">
              <w:rPr>
                <w:rFonts w:ascii="Cordia New" w:hAnsi="Cordia New"/>
                <w:sz w:val="32"/>
                <w:szCs w:val="32"/>
                <w:cs/>
              </w:rPr>
              <w:t>เรียนได้เขียนและสรุปสิ่งที่ได้เรียนรู้ด้วยตนเอง</w:t>
            </w:r>
            <w:r>
              <w:rPr>
                <w:rFonts w:ascii="Cordia New" w:hAnsi="Cordia New"/>
                <w:sz w:val="32"/>
                <w:szCs w:val="32"/>
                <w:cs/>
              </w:rPr>
              <w:t xml:space="preserve"> ตัวอย่างคำถาม คือ </w:t>
            </w:r>
            <w:r w:rsidRPr="00BB3866">
              <w:rPr>
                <w:rFonts w:ascii="Cordia New" w:hAnsi="Cordia New"/>
                <w:sz w:val="32"/>
                <w:szCs w:val="32"/>
                <w:cs/>
              </w:rPr>
              <w:t>รู้สึกอย่างไรต่อตนเองและต่อการเรียนรู้ในครั้งนี้ สิ่งสำคัญที่ได้เรียนรู้ในครั้งนี้มีอะไรบ้าง และจะนำไปเชื่อมโยงหรือต่อยอดกับเรื่องอะไรได้บ้าง</w:t>
            </w:r>
          </w:p>
        </w:tc>
        <w:tc>
          <w:tcPr>
            <w:tcW w:w="4111" w:type="dxa"/>
          </w:tcPr>
          <w:p w:rsidR="002C529D" w:rsidRDefault="002C529D" w:rsidP="002D670E">
            <w:pPr>
              <w:pStyle w:val="ListParagraph"/>
              <w:numPr>
                <w:ilvl w:val="0"/>
                <w:numId w:val="10"/>
              </w:numPr>
              <w:spacing w:line="276" w:lineRule="auto"/>
              <w:jc w:val="left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>นักเรียนจะมีโอกาสได้พูดหรือเขียนสรุปตามคำถามที่ครูตั้งไว้</w:t>
            </w:r>
          </w:p>
          <w:p w:rsidR="002C529D" w:rsidRPr="00C12900" w:rsidRDefault="002C529D" w:rsidP="002D670E">
            <w:pPr>
              <w:pStyle w:val="ListParagraph"/>
              <w:numPr>
                <w:ilvl w:val="0"/>
                <w:numId w:val="10"/>
              </w:numPr>
              <w:spacing w:line="276" w:lineRule="auto"/>
              <w:jc w:val="left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 xml:space="preserve">นักเรียนที่เข้าใจดีจะสามารถพูดหรือเขียนสรุปได้ทันทีโดยไม่ต้องรอให้ครูกระตุ้น </w:t>
            </w:r>
          </w:p>
        </w:tc>
      </w:tr>
    </w:tbl>
    <w:p w:rsidR="002C529D" w:rsidRPr="00586132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20"/>
          <w:szCs w:val="20"/>
        </w:rPr>
      </w:pPr>
    </w:p>
    <w:p w:rsidR="002C529D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โดยปกติแล้ว ครูเล็กพบว่า ในชั้นเรียนจะสามารถแบ่งผู้เรียนออกเป็น ๓ ประเภทใหญ่ๆ คือ กลุ่มที่ทำได้ดีและทำได้ด้วยตนเอง กลุ่มที่พอทำได้ ครูให้คำแนะนำเล็กน้อยก็สามารถทำต่อเองได้ และกลุ่มที่ทำไม่ได้ที่ต้องการความช่วยเหลือจากครู ซึ่งถ้าครูสามารถจัดกระบวนการเรียนรู้ที่ตอบสนองต่อผู้เรียนที่หลากหลายได้และมีโจทย์ที่หลากหลายในแต่ละครั้ง กลุ่มต่างๆ ที่กล่าวมาข้างต้นก็จะมีการเปลี่ยนแปลงได้ เพราะกระบวนการในแต่ละครั้งก็เอื้อให้นักเรียนสนใจ ชอบหรือถนัดไม่เหมือนกัน </w:t>
      </w:r>
    </w:p>
    <w:p w:rsidR="002C529D" w:rsidRPr="00586132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20"/>
          <w:szCs w:val="20"/>
        </w:rPr>
      </w:pPr>
    </w:p>
    <w:p w:rsidR="002C529D" w:rsidRPr="00586132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32"/>
          <w:szCs w:val="32"/>
        </w:rPr>
      </w:pPr>
      <w:r w:rsidRPr="00586132">
        <w:rPr>
          <w:rFonts w:ascii="Cordia New" w:hAnsi="Cordia New"/>
          <w:b/>
          <w:bCs/>
          <w:sz w:val="36"/>
          <w:szCs w:val="36"/>
          <w:cs/>
        </w:rPr>
        <w:t>หลักสำคัญอย่างหนึ่งที่ครูควรยึดถือ</w:t>
      </w:r>
      <w:r w:rsidRPr="00586132">
        <w:rPr>
          <w:rFonts w:ascii="Cordia New" w:hAnsi="Cordia New"/>
          <w:sz w:val="36"/>
          <w:szCs w:val="36"/>
          <w:cs/>
        </w:rPr>
        <w:t xml:space="preserve"> </w:t>
      </w:r>
      <w:r w:rsidRPr="00586132">
        <w:rPr>
          <w:rFonts w:ascii="Cordia New" w:hAnsi="Cordia New"/>
          <w:sz w:val="32"/>
          <w:szCs w:val="32"/>
          <w:cs/>
        </w:rPr>
        <w:t xml:space="preserve">คือ </w:t>
      </w:r>
      <w:r w:rsidRPr="00586132">
        <w:rPr>
          <w:rFonts w:ascii="Cordia New" w:hAnsi="Cordia New"/>
          <w:i/>
          <w:iCs/>
          <w:sz w:val="36"/>
          <w:szCs w:val="36"/>
          <w:cs/>
        </w:rPr>
        <w:t>เมื่อพบว่านักเรียนไม่ได้เรียนรู้ ครูต้องกลับมาดูกระบวนการสอนที่จัดให้กับนักเรียนว่าเหมาะสมหรือสอดคล้องกับทั้งความสามารถและความหลากหลายของนักเรียนหรือไม่</w:t>
      </w:r>
      <w:r w:rsidRPr="00586132">
        <w:rPr>
          <w:rFonts w:ascii="Cordia New" w:hAnsi="Cordia New"/>
          <w:sz w:val="36"/>
          <w:szCs w:val="36"/>
          <w:cs/>
        </w:rPr>
        <w:t xml:space="preserve"> </w:t>
      </w:r>
      <w:r w:rsidRPr="00586132">
        <w:rPr>
          <w:rFonts w:ascii="Cordia New" w:hAnsi="Cordia New"/>
          <w:sz w:val="32"/>
          <w:szCs w:val="32"/>
          <w:cs/>
        </w:rPr>
        <w:t xml:space="preserve">มิใช่กล่าวโทษว่านักเรียนไม่ได้ตั้งใจเรียนอย่างเดียว แต่ต้องกลับมาปรับปรุงกระบวนการให้นักเรียนเกิดการเรียนรู้ให้ได้ </w:t>
      </w:r>
    </w:p>
    <w:p w:rsidR="002C529D" w:rsidRDefault="002C529D" w:rsidP="00926F52">
      <w:pPr>
        <w:pStyle w:val="ListParagraph"/>
        <w:spacing w:line="276" w:lineRule="auto"/>
        <w:ind w:left="0" w:firstLine="709"/>
        <w:rPr>
          <w:rFonts w:ascii="Cordia New" w:hAnsi="Cordia New"/>
          <w:sz w:val="32"/>
          <w:szCs w:val="32"/>
          <w:cs/>
        </w:rPr>
      </w:pPr>
    </w:p>
    <w:p w:rsidR="002C529D" w:rsidRDefault="002C529D"/>
    <w:sectPr w:rsidR="002C529D" w:rsidSect="00586132">
      <w:pgSz w:w="11906" w:h="16838"/>
      <w:pgMar w:top="1021" w:right="1134" w:bottom="102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A3863"/>
    <w:multiLevelType w:val="hybridMultilevel"/>
    <w:tmpl w:val="DC4C094C"/>
    <w:lvl w:ilvl="0" w:tplc="5F9E9E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FF1D7B"/>
    <w:multiLevelType w:val="hybridMultilevel"/>
    <w:tmpl w:val="839C58B6"/>
    <w:lvl w:ilvl="0" w:tplc="8F24D60E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7DD24D3"/>
    <w:multiLevelType w:val="hybridMultilevel"/>
    <w:tmpl w:val="E2E04E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B320E82"/>
    <w:multiLevelType w:val="hybridMultilevel"/>
    <w:tmpl w:val="85963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FF7D69"/>
    <w:multiLevelType w:val="hybridMultilevel"/>
    <w:tmpl w:val="43FA1F8A"/>
    <w:lvl w:ilvl="0" w:tplc="60CCD25C">
      <w:start w:val="1"/>
      <w:numFmt w:val="thaiNumbers"/>
      <w:lvlText w:val="%1."/>
      <w:lvlJc w:val="left"/>
      <w:pPr>
        <w:ind w:left="720" w:hanging="360"/>
      </w:pPr>
      <w:rPr>
        <w:rFonts w:ascii="Cordia New" w:hAnsi="Cordia New" w:cs="Cordia New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373284"/>
    <w:multiLevelType w:val="hybridMultilevel"/>
    <w:tmpl w:val="83467DD2"/>
    <w:lvl w:ilvl="0" w:tplc="46AA3A9A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6735268D"/>
    <w:multiLevelType w:val="hybridMultilevel"/>
    <w:tmpl w:val="3878B1A8"/>
    <w:lvl w:ilvl="0" w:tplc="C17E80B6">
      <w:start w:val="1"/>
      <w:numFmt w:val="thaiNumbers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67A14DA6"/>
    <w:multiLevelType w:val="hybridMultilevel"/>
    <w:tmpl w:val="9D8CA74C"/>
    <w:lvl w:ilvl="0" w:tplc="5F9E9E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9023244"/>
    <w:multiLevelType w:val="hybridMultilevel"/>
    <w:tmpl w:val="D24E9D7E"/>
    <w:lvl w:ilvl="0" w:tplc="5F9E9E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CEB3F08"/>
    <w:multiLevelType w:val="hybridMultilevel"/>
    <w:tmpl w:val="DD269826"/>
    <w:lvl w:ilvl="0" w:tplc="5F9E9E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C2E460F"/>
    <w:multiLevelType w:val="hybridMultilevel"/>
    <w:tmpl w:val="65D2BA22"/>
    <w:lvl w:ilvl="0" w:tplc="5F9E9E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10"/>
  </w:num>
  <w:num w:numId="7">
    <w:abstractNumId w:val="9"/>
  </w:num>
  <w:num w:numId="8">
    <w:abstractNumId w:val="7"/>
  </w:num>
  <w:num w:numId="9">
    <w:abstractNumId w:val="8"/>
  </w:num>
  <w:num w:numId="10">
    <w:abstractNumId w:val="2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51040"/>
    <w:rsid w:val="000601EE"/>
    <w:rsid w:val="00151040"/>
    <w:rsid w:val="00185152"/>
    <w:rsid w:val="001E14A2"/>
    <w:rsid w:val="002C529D"/>
    <w:rsid w:val="002D670E"/>
    <w:rsid w:val="003B5611"/>
    <w:rsid w:val="00586132"/>
    <w:rsid w:val="006A2DE4"/>
    <w:rsid w:val="006E0BD4"/>
    <w:rsid w:val="00775C45"/>
    <w:rsid w:val="008163AE"/>
    <w:rsid w:val="00926F52"/>
    <w:rsid w:val="00A330EE"/>
    <w:rsid w:val="00A7401C"/>
    <w:rsid w:val="00AA228F"/>
    <w:rsid w:val="00AF0873"/>
    <w:rsid w:val="00B1747F"/>
    <w:rsid w:val="00B25EA2"/>
    <w:rsid w:val="00B329D9"/>
    <w:rsid w:val="00BB3866"/>
    <w:rsid w:val="00C03866"/>
    <w:rsid w:val="00C12900"/>
    <w:rsid w:val="00C3071C"/>
    <w:rsid w:val="00CD1102"/>
    <w:rsid w:val="00F05F23"/>
    <w:rsid w:val="00F17C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040"/>
    <w:pPr>
      <w:jc w:val="thaiDistribute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0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23</TotalTime>
  <Pages>5</Pages>
  <Words>1242</Words>
  <Characters>7084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nattip_v</dc:creator>
  <cp:keywords/>
  <dc:description/>
  <cp:lastModifiedBy>nattip_v</cp:lastModifiedBy>
  <cp:revision>7</cp:revision>
  <dcterms:created xsi:type="dcterms:W3CDTF">2014-03-29T09:13:00Z</dcterms:created>
  <dcterms:modified xsi:type="dcterms:W3CDTF">2014-03-30T00:49:00Z</dcterms:modified>
</cp:coreProperties>
</file>