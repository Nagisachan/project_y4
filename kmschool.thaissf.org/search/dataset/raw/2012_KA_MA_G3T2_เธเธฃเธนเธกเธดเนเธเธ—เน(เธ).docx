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B647D" w:rsidRPr="00756BB5" w:rsidRDefault="00EB647D">
      <w:pPr>
        <w:rPr>
          <w:b/>
          <w:bCs/>
          <w:sz w:val="32"/>
          <w:szCs w:val="32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0" o:spid="_x0000_s1026" type="#_x0000_t75" alt="b4.bmp" style="position:absolute;margin-left:-81pt;margin-top:-126pt;width:612.5pt;height:545pt;z-index:-251660288;visibility:visible">
            <v:imagedata r:id="rId4" o:title=""/>
          </v:shape>
        </w:pict>
      </w:r>
      <w:r>
        <w:rPr>
          <w:noProof/>
        </w:rPr>
        <w:pict>
          <v:shape id="_x0000_s1027" type="#_x0000_t75" style="position:absolute;margin-left:5in;margin-top:-63pt;width:126pt;height:162pt;z-index:-251656192">
            <v:imagedata r:id="rId5" o:title=""/>
          </v:shape>
        </w:pict>
      </w:r>
      <w:r>
        <w:rPr>
          <w:noProof/>
        </w:rPr>
        <w:pict>
          <v:shape id="_x0000_s1028" type="#_x0000_t75" style="position:absolute;margin-left:351pt;margin-top:-27pt;width:94.5pt;height:126pt;z-index:-251661312">
            <v:imagedata r:id="rId6" o:title=""/>
          </v:shape>
        </w:pict>
      </w:r>
      <w:r w:rsidRPr="00756BB5">
        <w:rPr>
          <w:b/>
          <w:bCs/>
          <w:sz w:val="32"/>
          <w:szCs w:val="32"/>
          <w:cs/>
        </w:rPr>
        <w:t>ครูมิ้นท์</w:t>
      </w:r>
      <w:r w:rsidRPr="00756BB5">
        <w:rPr>
          <w:b/>
          <w:bCs/>
          <w:sz w:val="32"/>
          <w:szCs w:val="32"/>
        </w:rPr>
        <w:t>-</w:t>
      </w:r>
      <w:r w:rsidRPr="00756BB5">
        <w:rPr>
          <w:b/>
          <w:bCs/>
          <w:sz w:val="32"/>
          <w:szCs w:val="32"/>
          <w:cs/>
        </w:rPr>
        <w:t>ณัชชามนต์  ชูแก้ว</w:t>
      </w:r>
    </w:p>
    <w:p w:rsidR="00EB647D" w:rsidRPr="00756BB5" w:rsidRDefault="00EB647D">
      <w:pPr>
        <w:rPr>
          <w:b/>
          <w:bCs/>
          <w:sz w:val="32"/>
          <w:szCs w:val="32"/>
        </w:rPr>
      </w:pPr>
      <w:r w:rsidRPr="00756BB5">
        <w:rPr>
          <w:b/>
          <w:bCs/>
          <w:sz w:val="32"/>
          <w:szCs w:val="32"/>
          <w:cs/>
        </w:rPr>
        <w:t>ครูคณิตศาสตร์ชั้น3</w:t>
      </w:r>
    </w:p>
    <w:p w:rsidR="00EB647D" w:rsidRPr="00756BB5" w:rsidRDefault="00EB647D">
      <w:pPr>
        <w:rPr>
          <w:b/>
          <w:bCs/>
          <w:sz w:val="32"/>
          <w:szCs w:val="32"/>
        </w:rPr>
      </w:pPr>
      <w:r w:rsidRPr="00756BB5">
        <w:rPr>
          <w:b/>
          <w:bCs/>
          <w:sz w:val="32"/>
          <w:szCs w:val="32"/>
          <w:cs/>
        </w:rPr>
        <w:t>สอนระดับชั้น3 ห้อง1และห้อง 2</w:t>
      </w:r>
    </w:p>
    <w:p w:rsidR="00EB647D" w:rsidRDefault="00EB647D"/>
    <w:p w:rsidR="00EB647D" w:rsidRDefault="00EB647D" w:rsidP="006970E0">
      <w:pPr>
        <w:jc w:val="center"/>
        <w:rPr>
          <w:b/>
          <w:bCs/>
          <w:sz w:val="32"/>
          <w:szCs w:val="32"/>
        </w:rPr>
      </w:pPr>
      <w:r w:rsidRPr="006970E0">
        <w:rPr>
          <w:b/>
          <w:bCs/>
          <w:sz w:val="32"/>
          <w:szCs w:val="32"/>
          <w:cs/>
        </w:rPr>
        <w:t>เด็กน้อยกับวัยแห่งการเรียนรู้</w:t>
      </w:r>
    </w:p>
    <w:p w:rsidR="00EB647D" w:rsidRPr="00F3334E" w:rsidRDefault="00EB647D" w:rsidP="00113F50">
      <w:pPr>
        <w:jc w:val="thaiDistribute"/>
        <w:rPr>
          <w:rFonts w:ascii="Angsana New" w:hAnsi="Angsana New"/>
          <w:color w:val="FF00FF"/>
          <w:sz w:val="32"/>
          <w:szCs w:val="32"/>
        </w:rPr>
      </w:pPr>
      <w:r>
        <w:rPr>
          <w:rFonts w:ascii="Angsana New" w:hAnsi="Angsana New"/>
          <w:sz w:val="32"/>
          <w:szCs w:val="32"/>
        </w:rPr>
        <w:tab/>
      </w:r>
      <w:r w:rsidRPr="00F3334E">
        <w:rPr>
          <w:rFonts w:ascii="Angsana New" w:hAnsi="Angsana New"/>
          <w:color w:val="FF00FF"/>
          <w:sz w:val="32"/>
          <w:szCs w:val="32"/>
          <w:cs/>
        </w:rPr>
        <w:t xml:space="preserve">เริ่มต้นกับการสอนในรูปแบบใหม่ได้ไม่นาน ก็ได้เรียนรู้แนวทางและเทคนิควิธีการสอนหลายอย่างจากโรงเรียนเพลินพัฒนาแห่งนี้ โรงเรียนที่ครูมิ้นท์ได้เลือกมาศึกษาดูงานตั้งแต่สมัยยังเป็นนักศึกษาและเคยมีความฝันไว้ว่าจะมาสมัครเป็นครูที่นี้ ถึงวันนี้ก็ได้เป็นครูเต็มตัวแล้ว...เมื่อมาถึงที่นี้สัมผัสได้ถึงเด็กเล็กๆที่มีความร่าเริง แจ่มใส สมวัยของพวกเขา พวกเขาเปรียบเสมือนผ้าขาวที่ต้องเรียนรู้หลายสิ่ง หลายอย่างเหลือเกินกับการเติบโตขึ้น เมื่อได้เริ่มสอนครูมิ้นท์ยังมีหลายอย่างที่จะต้องปรับตัวทั้งเรื่อง การเดินทาง ที่พักอาศัย เพื่อนร่วมงาน วิธีสอนและนักเรียน ทุกสิ่งต้องมีการพัฒนาขึ้นไปเรื่อยๆ </w:t>
      </w:r>
    </w:p>
    <w:p w:rsidR="00EB647D" w:rsidRPr="00F3334E" w:rsidRDefault="00EB647D" w:rsidP="00113F50">
      <w:pPr>
        <w:jc w:val="thaiDistribute"/>
        <w:rPr>
          <w:rFonts w:ascii="Angsana New" w:hAnsi="Angsana New"/>
          <w:color w:val="0000FF"/>
          <w:sz w:val="32"/>
          <w:szCs w:val="32"/>
        </w:rPr>
      </w:pPr>
      <w:r>
        <w:rPr>
          <w:rFonts w:ascii="Angsana New" w:hAnsi="Angsana New"/>
          <w:sz w:val="32"/>
          <w:szCs w:val="32"/>
          <w:cs/>
        </w:rPr>
        <w:tab/>
      </w:r>
      <w:r w:rsidRPr="00F3334E">
        <w:rPr>
          <w:rFonts w:ascii="Angsana New" w:hAnsi="Angsana New"/>
          <w:color w:val="0000FF"/>
          <w:sz w:val="32"/>
          <w:szCs w:val="32"/>
          <w:cs/>
        </w:rPr>
        <w:t>เมื่อเริ่มต้นสอนได้ 2 ภาคเรียน ในห้องเรียนทั้ง 2 ห้องซึ่งมีความแตกต่างกันทั้งตัวนักเรียน วิธีควบคุมชั้นเรียน และเทคนิควิธีการสอนถึงแม้จะเป็นแผนการจัดการเรียนรู้เดียวกันซึ่งต้องปรับให้เหมาะสมกับสถานการณ์ในห้อง แต่มีสิ่งหนึ่งที่เหมือนกันคือ ความกระตือรือร้นที่อยากทำกิจกรรมและเรียนรู้ในวิชาคณิตศาสตร์ของครูมิ้นท์ ซึ่งนับวันเจตคติที่ดีต่อรายวิชานี้ยังคงมีเพิ่มมากขึ้นเรื่ อยๆ ทำให้ครูมีกำลังใจมากขึ้นกว่าเดิม มีกิจกรรมการเรียนรู้ของเด็กๆหลายกิจกรรมที่ครูมิ้นท์อยากนำเสนอแต่จะขอเลือกมาเพียง 1 กิจกรรมเท่านั้นที่ครูมิ้นท์ก็รู้สึกภาคภูมิใจในตัวเด็กๆไม่น้อย นั่นคือ กิจกรรมแบ่งสติ๊กเกอร์ใส่ซอง</w:t>
      </w:r>
    </w:p>
    <w:p w:rsidR="00EB647D" w:rsidRPr="00F3334E" w:rsidRDefault="00EB647D" w:rsidP="00113F50">
      <w:pPr>
        <w:jc w:val="thaiDistribute"/>
        <w:rPr>
          <w:rFonts w:ascii="Angsana New" w:hAnsi="Angsana New"/>
          <w:color w:val="00FF00"/>
          <w:sz w:val="32"/>
          <w:szCs w:val="32"/>
        </w:rPr>
      </w:pPr>
      <w:r>
        <w:rPr>
          <w:rFonts w:ascii="Angsana New" w:hAnsi="Angsana New"/>
          <w:sz w:val="32"/>
          <w:szCs w:val="32"/>
          <w:cs/>
        </w:rPr>
        <w:tab/>
      </w:r>
      <w:r w:rsidRPr="00F3334E">
        <w:rPr>
          <w:rFonts w:ascii="Angsana New" w:hAnsi="Angsana New"/>
          <w:color w:val="00FF00"/>
          <w:sz w:val="32"/>
          <w:szCs w:val="32"/>
          <w:cs/>
        </w:rPr>
        <w:t xml:space="preserve">ถึงแม้ว่ากิจกรรมนี้เด็กๆจะไม่ได้ลงมือปฏิบัติจริงๆแต่ก็แสดงให้เห็นถึงความพยายาม ความมานะอดทนซึ่งสาระสำคัญของกิจกรรมนี้คือ การหารยาวที่มีตัวหาร 1 หลักและมีตัวตั้งเกินผลลัพธ์ในแม่สูตรคูณ ซึ่งเด็กๆจะต้องค้นหาวิธีหาคำตอบด้วยตนเองโดยนักเรียนจะมีความรู้เดิมมาก่อนนั่นก็คือ เรื่องของการหารตามแม่สูตรคูณ1-12 </w:t>
      </w:r>
      <w:r w:rsidRPr="00F3334E">
        <w:rPr>
          <w:rFonts w:ascii="Angsana New" w:hAnsi="Angsana New"/>
          <w:color w:val="00FF00"/>
          <w:sz w:val="32"/>
          <w:szCs w:val="32"/>
        </w:rPr>
        <w:t>,</w:t>
      </w:r>
      <w:r w:rsidRPr="00F3334E">
        <w:rPr>
          <w:rFonts w:ascii="Angsana New" w:hAnsi="Angsana New"/>
          <w:color w:val="00FF00"/>
          <w:sz w:val="32"/>
          <w:szCs w:val="32"/>
          <w:cs/>
        </w:rPr>
        <w:t>ความสัมพันธ์ระหว่างการคูณและการหาร</w:t>
      </w:r>
      <w:r w:rsidRPr="00F3334E">
        <w:rPr>
          <w:rFonts w:ascii="Angsana New" w:hAnsi="Angsana New"/>
          <w:color w:val="00FF00"/>
          <w:sz w:val="32"/>
          <w:szCs w:val="32"/>
        </w:rPr>
        <w:t>,</w:t>
      </w:r>
      <w:r w:rsidRPr="00F3334E">
        <w:rPr>
          <w:rFonts w:ascii="Angsana New" w:hAnsi="Angsana New"/>
          <w:color w:val="00FF00"/>
          <w:sz w:val="32"/>
          <w:szCs w:val="32"/>
          <w:cs/>
        </w:rPr>
        <w:t>การคูณและการบวกนั่นเอง</w:t>
      </w:r>
    </w:p>
    <w:p w:rsidR="00EB647D" w:rsidRPr="00F3334E" w:rsidRDefault="00EB647D" w:rsidP="00113F50">
      <w:pPr>
        <w:jc w:val="thaiDistribute"/>
        <w:rPr>
          <w:rFonts w:ascii="Angsana New" w:hAnsi="Angsana New"/>
          <w:color w:val="993300"/>
          <w:sz w:val="32"/>
          <w:szCs w:val="32"/>
        </w:rPr>
      </w:pPr>
      <w:r>
        <w:rPr>
          <w:rFonts w:ascii="Angsana New" w:hAnsi="Angsana New"/>
          <w:sz w:val="32"/>
          <w:szCs w:val="32"/>
          <w:cs/>
        </w:rPr>
        <w:tab/>
      </w:r>
      <w:r w:rsidRPr="00F3334E">
        <w:rPr>
          <w:rFonts w:ascii="Angsana New" w:hAnsi="Angsana New"/>
          <w:color w:val="993300"/>
          <w:sz w:val="32"/>
          <w:szCs w:val="32"/>
          <w:cs/>
        </w:rPr>
        <w:t>ก่อนอื่นครูมิ้นท์จะต้องสร้างแรงบันดาลใจและเปิดสถานการณ์โจทย์ก่อนเพื่อให้เด็กๆรู้สึกตื่นเต้นและสนใจโดยครูจะเล่าเรื่องราวของ เพื่อนของครูที่ไปสอนที่ภาคเหนือ ครูบรรยายถึงความน่าสงสารของเด็กที่นั่น ถึงแม้จะมีหลายอย่างที่ไม่เอื้ออำนวยและไม่สะดวกสบายเหมือนอย่างโรงเรียนของเราแต่เด็กๆที่นั่น น่ารักและเคารพรักครูมาก ครูเริ่มเข้าเรื่องของการเปิดโจทย์ปัญหาแล้วมีเด็กหญิงคนนึง ชื่อเด็กหญิงแอนได้ไปเที่ยวที่โรงเรียนนั้น เห็นว่าเพื่อนๆที่โรงเรียนนั้นไม่มีสื่อการเรียนการสอนและของเล่นเหมือนพวกเราเลย เด็กหญิงแอนเลยซื้อสติ๊กเกอร์น่ารักๆ เป็นจำนวนมากเพื่อที่จะนำไปแบ่งให้เด็กๆที่โรงเรียนนั้น ดังใบงานนี้</w:t>
      </w:r>
    </w:p>
    <w:p w:rsidR="00EB647D" w:rsidRPr="00DD0CEB" w:rsidRDefault="00EB647D" w:rsidP="00113F50">
      <w:pPr>
        <w:jc w:val="thaiDistribute"/>
        <w:rPr>
          <w:rFonts w:ascii="Angsana New" w:hAnsi="Angsana New"/>
          <w:b/>
          <w:bCs/>
          <w:sz w:val="32"/>
          <w:szCs w:val="32"/>
          <w:cs/>
        </w:rPr>
      </w:pPr>
      <w:r w:rsidRPr="00DD0CEB">
        <w:rPr>
          <w:rFonts w:ascii="Angsana New" w:hAnsi="Angsana New"/>
          <w:b/>
          <w:bCs/>
          <w:sz w:val="32"/>
          <w:szCs w:val="32"/>
          <w:cs/>
        </w:rPr>
        <w:t>สถานการณ์โจทย์ คือ</w:t>
      </w:r>
    </w:p>
    <w:p w:rsidR="00EB647D" w:rsidRPr="00DD0CEB" w:rsidRDefault="00EB647D" w:rsidP="00DD0CEB">
      <w:pPr>
        <w:tabs>
          <w:tab w:val="left" w:pos="1080"/>
        </w:tabs>
        <w:jc w:val="center"/>
        <w:rPr>
          <w:rFonts w:ascii="Angsana News" w:hAnsi="Angsana News" w:cs="Angsana News"/>
          <w:b/>
          <w:bCs/>
          <w:color w:val="FF00FF"/>
          <w:sz w:val="36"/>
          <w:szCs w:val="36"/>
        </w:rPr>
      </w:pPr>
      <w:r w:rsidRPr="00DD0CEB">
        <w:rPr>
          <w:rFonts w:ascii="Angsana News" w:hAnsi="Angsana News" w:cs="Angsana News"/>
          <w:b/>
          <w:bCs/>
          <w:color w:val="FF00FF"/>
          <w:sz w:val="36"/>
          <w:szCs w:val="36"/>
        </w:rPr>
        <w:t xml:space="preserve">“  </w:t>
      </w:r>
      <w:r w:rsidRPr="00DD0CEB">
        <w:rPr>
          <w:rFonts w:ascii="Angsana News (Thai)" w:hAnsi="Angsana News (Thai)" w:cs="Angsana News (Thai)"/>
          <w:b/>
          <w:bCs/>
          <w:color w:val="FF00FF"/>
          <w:sz w:val="36"/>
          <w:szCs w:val="36"/>
          <w:cs/>
        </w:rPr>
        <w:t xml:space="preserve"> ถ้าแอนมีสติ๊กเกอร์จำนวน  432 แผ่น ต้องการจัดใส่ซองๆละ  3  แผ่น</w:t>
      </w:r>
    </w:p>
    <w:p w:rsidR="00EB647D" w:rsidRPr="00DD0CEB" w:rsidRDefault="00EB647D" w:rsidP="00DD0CEB">
      <w:pPr>
        <w:tabs>
          <w:tab w:val="left" w:pos="1080"/>
        </w:tabs>
        <w:jc w:val="center"/>
        <w:rPr>
          <w:rFonts w:ascii="Angsana News" w:hAnsi="Angsana News" w:cs="Angsana News"/>
          <w:b/>
          <w:bCs/>
          <w:color w:val="FF00FF"/>
          <w:sz w:val="36"/>
          <w:szCs w:val="36"/>
        </w:rPr>
      </w:pPr>
      <w:r w:rsidRPr="00DD0CEB">
        <w:rPr>
          <w:rFonts w:ascii="Angsana News (Thai)" w:hAnsi="Angsana News (Thai)" w:cs="Angsana News (Thai)"/>
          <w:b/>
          <w:bCs/>
          <w:color w:val="FF00FF"/>
          <w:sz w:val="36"/>
          <w:szCs w:val="36"/>
          <w:cs/>
        </w:rPr>
        <w:t xml:space="preserve">แอนต้องเตรียมซองไว้ทั้งหมดกี่ซอง    </w:t>
      </w:r>
      <w:r w:rsidRPr="00DD0CEB">
        <w:rPr>
          <w:rFonts w:ascii="Angsana News" w:hAnsi="Angsana News" w:cs="Angsana News"/>
          <w:b/>
          <w:bCs/>
          <w:color w:val="FF00FF"/>
          <w:sz w:val="36"/>
          <w:szCs w:val="36"/>
        </w:rPr>
        <w:t>”</w:t>
      </w:r>
    </w:p>
    <w:p w:rsidR="00EB647D" w:rsidRDefault="00EB647D" w:rsidP="00113F50">
      <w:pPr>
        <w:jc w:val="thaiDistribute"/>
        <w:rPr>
          <w:rFonts w:ascii="Angsana News" w:hAnsi="Angsana News" w:cs="Angsana News"/>
          <w:sz w:val="32"/>
          <w:szCs w:val="32"/>
        </w:rPr>
      </w:pPr>
    </w:p>
    <w:p w:rsidR="00EB647D" w:rsidRPr="00DD0CEB" w:rsidRDefault="00EB647D" w:rsidP="00113F50">
      <w:pPr>
        <w:jc w:val="thaiDistribute"/>
        <w:rPr>
          <w:rFonts w:ascii="Angsana News" w:hAnsi="Angsana News" w:cs="Angsana News"/>
          <w:b/>
          <w:bCs/>
          <w:color w:val="800080"/>
          <w:sz w:val="32"/>
          <w:szCs w:val="32"/>
        </w:rPr>
      </w:pPr>
      <w:r w:rsidRPr="00DD0CEB">
        <w:rPr>
          <w:rFonts w:ascii="Angsana News (Thai)" w:hAnsi="Angsana News (Thai)" w:cs="Angsana News (Thai)"/>
          <w:b/>
          <w:bCs/>
          <w:color w:val="800080"/>
          <w:sz w:val="32"/>
          <w:szCs w:val="32"/>
          <w:cs/>
        </w:rPr>
        <w:t>วิธีแก้ปัญหาที่ 1</w:t>
      </w:r>
    </w:p>
    <w:p w:rsidR="00EB647D" w:rsidRPr="00F3334E" w:rsidRDefault="00EB647D" w:rsidP="00DD0CEB">
      <w:pPr>
        <w:jc w:val="center"/>
        <w:rPr>
          <w:rFonts w:ascii="Angsana News (Thai)" w:hAnsi="Angsana News (Thai)" w:cs="Angsana News (Thai)"/>
          <w:b/>
          <w:bCs/>
          <w:color w:val="993366"/>
          <w:sz w:val="28"/>
          <w:cs/>
        </w:rPr>
      </w:pPr>
      <w:r w:rsidRPr="00F3334E">
        <w:rPr>
          <w:rFonts w:ascii="Angsana News (Thai)" w:hAnsi="Angsana News (Thai)" w:cs="Angsana News (Thai)"/>
          <w:b/>
          <w:bCs/>
          <w:color w:val="993366"/>
          <w:sz w:val="28"/>
          <w:cs/>
        </w:rPr>
        <w:t>เด็กๆใช้การวาดรูปเพื่อแทนสิ่งของสิ่งนั้น ดังตัวอย่างเป็นการวาดรูปซองจดหมายและมีสติ๊กเกอร์อยู่ซองละ 3 ดวง</w:t>
      </w:r>
    </w:p>
    <w:p w:rsidR="00EB647D" w:rsidRPr="00F3334E" w:rsidRDefault="00EB647D" w:rsidP="00113F50">
      <w:pPr>
        <w:jc w:val="thaiDistribute"/>
        <w:rPr>
          <w:rFonts w:ascii="Angsana News" w:hAnsi="Angsana News" w:cs="Angsana News"/>
          <w:b/>
          <w:bCs/>
          <w:color w:val="993366"/>
          <w:sz w:val="32"/>
          <w:szCs w:val="32"/>
        </w:rPr>
      </w:pPr>
    </w:p>
    <w:p w:rsidR="00EB647D" w:rsidRDefault="00EB647D" w:rsidP="00DD0CEB">
      <w:pPr>
        <w:jc w:val="center"/>
        <w:rPr>
          <w:rFonts w:ascii="Angsana News" w:hAnsi="Angsana News" w:cs="Angsana News"/>
          <w:sz w:val="32"/>
          <w:szCs w:val="32"/>
        </w:rPr>
      </w:pPr>
      <w:r w:rsidRPr="00F3334E">
        <w:rPr>
          <w:rFonts w:ascii="Angsana News" w:hAnsi="Angsana News" w:cs="Angsana News"/>
          <w:color w:val="993366"/>
          <w:sz w:val="32"/>
          <w:szCs w:val="32"/>
          <w:cs/>
        </w:rPr>
        <w:pict>
          <v:shape id="_x0000_i1025" type="#_x0000_t75" style="width:317.25pt;height:200.25pt">
            <v:imagedata r:id="rId7" o:title=""/>
          </v:shape>
        </w:pict>
      </w:r>
    </w:p>
    <w:p w:rsidR="00EB647D" w:rsidRDefault="00EB647D" w:rsidP="00DD0CEB">
      <w:pPr>
        <w:jc w:val="thaiDistribute"/>
        <w:rPr>
          <w:rFonts w:ascii="Angsana News" w:hAnsi="Angsana News" w:cs="Angsana News"/>
          <w:b/>
          <w:bCs/>
          <w:sz w:val="32"/>
          <w:szCs w:val="32"/>
        </w:rPr>
      </w:pPr>
    </w:p>
    <w:p w:rsidR="00EB647D" w:rsidRPr="00DD0CEB" w:rsidRDefault="00EB647D" w:rsidP="00DD0CEB">
      <w:pPr>
        <w:jc w:val="thaiDistribute"/>
        <w:rPr>
          <w:rFonts w:ascii="Angsana News" w:hAnsi="Angsana News" w:cs="Angsana News"/>
          <w:b/>
          <w:bCs/>
          <w:color w:val="FF0000"/>
          <w:sz w:val="32"/>
          <w:szCs w:val="32"/>
        </w:rPr>
      </w:pPr>
      <w:r w:rsidRPr="00DD0CEB">
        <w:rPr>
          <w:rFonts w:ascii="Angsana News (Thai)" w:hAnsi="Angsana News (Thai)" w:cs="Angsana News (Thai)"/>
          <w:b/>
          <w:bCs/>
          <w:color w:val="FF0000"/>
          <w:sz w:val="32"/>
          <w:szCs w:val="32"/>
          <w:cs/>
        </w:rPr>
        <w:t>วิธีแก้ปัญหาที่ 2</w:t>
      </w:r>
    </w:p>
    <w:p w:rsidR="00EB647D" w:rsidRDefault="00EB647D" w:rsidP="00DD0CEB">
      <w:pPr>
        <w:jc w:val="center"/>
        <w:rPr>
          <w:rFonts w:ascii="Angsana News" w:hAnsi="Angsana News" w:cs="Angsana News"/>
          <w:b/>
          <w:bCs/>
          <w:sz w:val="32"/>
          <w:szCs w:val="32"/>
        </w:rPr>
      </w:pPr>
      <w:r w:rsidRPr="00DD0CEB">
        <w:rPr>
          <w:rFonts w:ascii="Angsana News" w:hAnsi="Angsana News" w:cs="Angsana News"/>
          <w:b/>
          <w:bCs/>
          <w:sz w:val="32"/>
          <w:szCs w:val="32"/>
          <w:cs/>
        </w:rPr>
        <w:pict>
          <v:shape id="_x0000_i1026" type="#_x0000_t75" style="width:172.5pt;height:177.75pt">
            <v:imagedata r:id="rId8" o:title=""/>
          </v:shape>
        </w:pict>
      </w:r>
    </w:p>
    <w:p w:rsidR="00EB647D" w:rsidRPr="00F3334E" w:rsidRDefault="00EB647D" w:rsidP="00DD0CEB">
      <w:pPr>
        <w:jc w:val="center"/>
        <w:rPr>
          <w:rFonts w:ascii="Angsana News" w:hAnsi="Angsana News" w:cs="Angsana News"/>
          <w:b/>
          <w:bCs/>
          <w:color w:val="FF0000"/>
          <w:sz w:val="32"/>
          <w:szCs w:val="32"/>
        </w:rPr>
      </w:pPr>
      <w:r w:rsidRPr="00F3334E">
        <w:rPr>
          <w:rFonts w:ascii="Angsana News (Thai)" w:hAnsi="Angsana News (Thai)" w:cs="Angsana News (Thai)"/>
          <w:b/>
          <w:bCs/>
          <w:color w:val="FF0000"/>
          <w:sz w:val="32"/>
          <w:szCs w:val="32"/>
          <w:cs/>
        </w:rPr>
        <w:t>เด็กๆใช้สัญลักษณ์เป็นเส้นตรงแทนจำนวนสติ๊กเกอร์ โดยแบ่งเป็นกลุ่มกลุ่มละ3ดวงจนครบ432 ดวง</w:t>
      </w:r>
    </w:p>
    <w:p w:rsidR="00EB647D" w:rsidRDefault="00EB647D" w:rsidP="00701313">
      <w:pPr>
        <w:jc w:val="thaiDistribute"/>
        <w:rPr>
          <w:rFonts w:ascii="Angsana News" w:hAnsi="Angsana News" w:cs="Angsana News"/>
          <w:b/>
          <w:bCs/>
          <w:color w:val="3366FF"/>
          <w:sz w:val="32"/>
          <w:szCs w:val="32"/>
        </w:rPr>
      </w:pPr>
      <w:r>
        <w:rPr>
          <w:noProof/>
        </w:rPr>
        <w:pict>
          <v:shape id="_x0000_s1029" type="#_x0000_t75" style="position:absolute;left:0;text-align:left;margin-left:117pt;margin-top:21.25pt;width:279pt;height:125.75pt;z-index:-251659264" stroked="t" strokeweight="2.25pt">
            <v:imagedata r:id="rId9" o:title=""/>
          </v:shape>
        </w:pict>
      </w:r>
      <w:r w:rsidRPr="00701313">
        <w:rPr>
          <w:rFonts w:ascii="Angsana News (Thai)" w:hAnsi="Angsana News (Thai)" w:cs="Angsana News (Thai)"/>
          <w:b/>
          <w:bCs/>
          <w:color w:val="3366FF"/>
          <w:sz w:val="32"/>
          <w:szCs w:val="32"/>
          <w:cs/>
        </w:rPr>
        <w:t>วิธีแก้ปัญหาที่ 3</w:t>
      </w:r>
    </w:p>
    <w:p w:rsidR="00EB647D" w:rsidRDefault="00EB647D" w:rsidP="00701313">
      <w:pPr>
        <w:jc w:val="thaiDistribute"/>
        <w:rPr>
          <w:rFonts w:ascii="Angsana News" w:hAnsi="Angsana News" w:cs="Angsana News"/>
          <w:b/>
          <w:bCs/>
          <w:color w:val="3366FF"/>
          <w:sz w:val="32"/>
          <w:szCs w:val="32"/>
        </w:rPr>
      </w:pPr>
      <w:r>
        <w:rPr>
          <w:rFonts w:ascii="Angsana News" w:hAnsi="Angsana News" w:cs="Angsana News"/>
          <w:b/>
          <w:bCs/>
          <w:color w:val="3366FF"/>
          <w:sz w:val="32"/>
          <w:szCs w:val="32"/>
        </w:rPr>
        <w:tab/>
      </w:r>
      <w:r>
        <w:rPr>
          <w:rFonts w:ascii="Angsana News" w:hAnsi="Angsana News" w:cs="Angsana News"/>
          <w:b/>
          <w:bCs/>
          <w:color w:val="3366FF"/>
          <w:sz w:val="32"/>
          <w:szCs w:val="32"/>
        </w:rPr>
        <w:tab/>
      </w:r>
      <w:r>
        <w:rPr>
          <w:rFonts w:ascii="Angsana News" w:hAnsi="Angsana News" w:cs="Angsana News"/>
          <w:b/>
          <w:bCs/>
          <w:color w:val="3366FF"/>
          <w:sz w:val="32"/>
          <w:szCs w:val="32"/>
        </w:rPr>
        <w:tab/>
      </w:r>
      <w:r>
        <w:rPr>
          <w:rFonts w:ascii="Angsana News" w:hAnsi="Angsana News" w:cs="Angsana News"/>
          <w:b/>
          <w:bCs/>
          <w:color w:val="3366FF"/>
          <w:sz w:val="32"/>
          <w:szCs w:val="32"/>
        </w:rPr>
        <w:tab/>
      </w:r>
      <w:r>
        <w:rPr>
          <w:rFonts w:ascii="Angsana News" w:hAnsi="Angsana News" w:cs="Angsana News"/>
          <w:b/>
          <w:bCs/>
          <w:color w:val="3366FF"/>
          <w:sz w:val="32"/>
          <w:szCs w:val="32"/>
        </w:rPr>
        <w:tab/>
      </w:r>
      <w:r>
        <w:rPr>
          <w:rFonts w:ascii="Angsana News" w:hAnsi="Angsana News" w:cs="Angsana News"/>
          <w:b/>
          <w:bCs/>
          <w:color w:val="3366FF"/>
          <w:sz w:val="32"/>
          <w:szCs w:val="32"/>
        </w:rPr>
        <w:tab/>
      </w:r>
      <w:r>
        <w:rPr>
          <w:rFonts w:ascii="Angsana News" w:hAnsi="Angsana News" w:cs="Angsana News"/>
          <w:b/>
          <w:bCs/>
          <w:color w:val="3366FF"/>
          <w:sz w:val="32"/>
          <w:szCs w:val="32"/>
        </w:rPr>
        <w:tab/>
      </w:r>
    </w:p>
    <w:p w:rsidR="00EB647D" w:rsidRDefault="00EB647D" w:rsidP="00701313">
      <w:pPr>
        <w:jc w:val="thaiDistribute"/>
        <w:rPr>
          <w:rFonts w:ascii="Angsana News" w:hAnsi="Angsana News" w:cs="Angsana News"/>
          <w:b/>
          <w:bCs/>
          <w:color w:val="3366FF"/>
          <w:sz w:val="32"/>
          <w:szCs w:val="32"/>
        </w:rPr>
      </w:pPr>
      <w:r>
        <w:rPr>
          <w:rFonts w:ascii="Angsana News" w:hAnsi="Angsana News"/>
          <w:b/>
          <w:bCs/>
          <w:color w:val="3366FF"/>
          <w:sz w:val="32"/>
          <w:szCs w:val="32"/>
          <w:cs/>
        </w:rPr>
        <w:tab/>
      </w:r>
      <w:r>
        <w:rPr>
          <w:rFonts w:ascii="Angsana News" w:hAnsi="Angsana News"/>
          <w:b/>
          <w:bCs/>
          <w:color w:val="3366FF"/>
          <w:sz w:val="32"/>
          <w:szCs w:val="32"/>
          <w:cs/>
        </w:rPr>
        <w:tab/>
      </w:r>
      <w:r>
        <w:rPr>
          <w:rFonts w:ascii="Angsana News" w:hAnsi="Angsana News"/>
          <w:b/>
          <w:bCs/>
          <w:color w:val="3366FF"/>
          <w:sz w:val="32"/>
          <w:szCs w:val="32"/>
          <w:cs/>
        </w:rPr>
        <w:tab/>
      </w:r>
      <w:r>
        <w:rPr>
          <w:rFonts w:ascii="Angsana News" w:hAnsi="Angsana News"/>
          <w:b/>
          <w:bCs/>
          <w:color w:val="3366FF"/>
          <w:sz w:val="32"/>
          <w:szCs w:val="32"/>
          <w:cs/>
        </w:rPr>
        <w:tab/>
      </w:r>
      <w:r>
        <w:rPr>
          <w:rFonts w:ascii="Angsana News" w:hAnsi="Angsana News"/>
          <w:b/>
          <w:bCs/>
          <w:color w:val="3366FF"/>
          <w:sz w:val="32"/>
          <w:szCs w:val="32"/>
          <w:cs/>
        </w:rPr>
        <w:tab/>
      </w:r>
      <w:r>
        <w:rPr>
          <w:rFonts w:ascii="Angsana News" w:hAnsi="Angsana News"/>
          <w:b/>
          <w:bCs/>
          <w:color w:val="3366FF"/>
          <w:sz w:val="32"/>
          <w:szCs w:val="32"/>
          <w:cs/>
        </w:rPr>
        <w:tab/>
      </w:r>
      <w:r>
        <w:rPr>
          <w:rFonts w:ascii="Angsana News" w:hAnsi="Angsana News"/>
          <w:b/>
          <w:bCs/>
          <w:color w:val="3366FF"/>
          <w:sz w:val="32"/>
          <w:szCs w:val="32"/>
          <w:cs/>
        </w:rPr>
        <w:tab/>
      </w:r>
    </w:p>
    <w:p w:rsidR="00EB647D" w:rsidRDefault="00EB647D" w:rsidP="00701313">
      <w:pPr>
        <w:jc w:val="thaiDistribute"/>
        <w:rPr>
          <w:rFonts w:ascii="Angsana News" w:hAnsi="Angsana News" w:cs="Angsana News"/>
          <w:b/>
          <w:bCs/>
          <w:color w:val="3366FF"/>
          <w:sz w:val="32"/>
          <w:szCs w:val="32"/>
        </w:rPr>
      </w:pPr>
    </w:p>
    <w:p w:rsidR="00EB647D" w:rsidRDefault="00EB647D" w:rsidP="00701313">
      <w:pPr>
        <w:jc w:val="thaiDistribute"/>
        <w:rPr>
          <w:rFonts w:ascii="Angsana News" w:hAnsi="Angsana News" w:cs="Angsana News"/>
          <w:b/>
          <w:bCs/>
          <w:color w:val="3366FF"/>
          <w:sz w:val="32"/>
          <w:szCs w:val="32"/>
        </w:rPr>
      </w:pPr>
    </w:p>
    <w:p w:rsidR="00EB647D" w:rsidRDefault="00EB647D" w:rsidP="00701313">
      <w:pPr>
        <w:jc w:val="thaiDistribute"/>
        <w:rPr>
          <w:rFonts w:ascii="Angsana News" w:hAnsi="Angsana News" w:cs="Angsana News"/>
          <w:b/>
          <w:bCs/>
          <w:color w:val="3366FF"/>
          <w:sz w:val="32"/>
          <w:szCs w:val="32"/>
        </w:rPr>
      </w:pPr>
    </w:p>
    <w:p w:rsidR="00EB647D" w:rsidRDefault="00EB647D" w:rsidP="00701313">
      <w:pPr>
        <w:jc w:val="thaiDistribute"/>
        <w:rPr>
          <w:rFonts w:ascii="Angsana News" w:hAnsi="Angsana News" w:cs="Angsana News"/>
          <w:b/>
          <w:bCs/>
          <w:color w:val="3366FF"/>
          <w:sz w:val="32"/>
          <w:szCs w:val="32"/>
        </w:rPr>
      </w:pPr>
    </w:p>
    <w:p w:rsidR="00EB647D" w:rsidRPr="00F3334E" w:rsidRDefault="00EB647D" w:rsidP="00F3334E">
      <w:pPr>
        <w:jc w:val="thaiDistribute"/>
        <w:rPr>
          <w:rFonts w:ascii="Angsana News" w:hAnsi="Angsana News" w:cs="Angsana News"/>
          <w:b/>
          <w:bCs/>
          <w:color w:val="3366FF"/>
          <w:sz w:val="32"/>
          <w:szCs w:val="32"/>
          <w:cs/>
        </w:rPr>
      </w:pPr>
      <w:r>
        <w:rPr>
          <w:rFonts w:ascii="Angsana News (Thai)" w:hAnsi="Angsana News (Thai)" w:cs="Angsana News (Thai)"/>
          <w:b/>
          <w:bCs/>
          <w:color w:val="3366FF"/>
          <w:sz w:val="32"/>
          <w:szCs w:val="32"/>
          <w:cs/>
        </w:rPr>
        <w:t>จากภาพจะเห็นได้ว่า การหารคือการลบออกครั้งละเท่าๆกัน</w:t>
      </w:r>
    </w:p>
    <w:p w:rsidR="00EB647D" w:rsidRPr="00F3334E" w:rsidRDefault="00EB647D" w:rsidP="00701313">
      <w:pPr>
        <w:jc w:val="thaiDistribute"/>
        <w:rPr>
          <w:rFonts w:ascii="Angsana News" w:hAnsi="Angsana News" w:cs="Angsana News"/>
          <w:b/>
          <w:bCs/>
          <w:color w:val="008000"/>
          <w:sz w:val="32"/>
          <w:szCs w:val="32"/>
        </w:rPr>
      </w:pPr>
      <w:r w:rsidRPr="00F3334E">
        <w:rPr>
          <w:rFonts w:ascii="Angsana News (Thai)" w:hAnsi="Angsana News (Thai)" w:cs="Angsana News (Thai)"/>
          <w:b/>
          <w:bCs/>
          <w:color w:val="008000"/>
          <w:sz w:val="32"/>
          <w:szCs w:val="32"/>
          <w:cs/>
        </w:rPr>
        <w:t>วิธีแก้ปัญหาที่ 4</w:t>
      </w:r>
    </w:p>
    <w:p w:rsidR="00EB647D" w:rsidRDefault="00EB647D" w:rsidP="00701313">
      <w:pPr>
        <w:jc w:val="thaiDistribute"/>
        <w:rPr>
          <w:rFonts w:ascii="Angsana News" w:hAnsi="Angsana News" w:cs="Angsana News"/>
          <w:b/>
          <w:bCs/>
          <w:color w:val="3366FF"/>
          <w:sz w:val="32"/>
          <w:szCs w:val="32"/>
        </w:rPr>
      </w:pPr>
      <w:r>
        <w:rPr>
          <w:noProof/>
        </w:rPr>
        <w:pict>
          <v:shape id="_x0000_s1030" type="#_x0000_t75" style="position:absolute;left:0;text-align:left;margin-left:261pt;margin-top:4.85pt;width:162pt;height:198pt;z-index:-251657216">
            <v:imagedata r:id="rId10" o:title=""/>
          </v:shape>
        </w:pict>
      </w:r>
      <w:r>
        <w:rPr>
          <w:noProof/>
        </w:rPr>
        <w:pict>
          <v:shape id="_x0000_s1031" type="#_x0000_t75" style="position:absolute;left:0;text-align:left;margin-left:63pt;margin-top:4.85pt;width:149.05pt;height:198pt;z-index:-251658240" stroked="t" strokeweight="2.25pt">
            <v:imagedata r:id="rId11" o:title=""/>
          </v:shape>
        </w:pict>
      </w:r>
    </w:p>
    <w:p w:rsidR="00EB647D" w:rsidRDefault="00EB647D" w:rsidP="00701313">
      <w:pPr>
        <w:jc w:val="thaiDistribute"/>
        <w:rPr>
          <w:rFonts w:ascii="Angsana News" w:hAnsi="Angsana News" w:cs="Angsana News"/>
          <w:b/>
          <w:bCs/>
          <w:color w:val="3366FF"/>
          <w:sz w:val="32"/>
          <w:szCs w:val="32"/>
        </w:rPr>
      </w:pPr>
    </w:p>
    <w:p w:rsidR="00EB647D" w:rsidRDefault="00EB647D" w:rsidP="00113F50">
      <w:pPr>
        <w:jc w:val="thaiDistribute"/>
        <w:rPr>
          <w:rFonts w:ascii="Angsana New" w:hAnsi="Angsana New"/>
          <w:sz w:val="32"/>
          <w:szCs w:val="32"/>
        </w:rPr>
      </w:pPr>
    </w:p>
    <w:p w:rsidR="00EB647D" w:rsidRDefault="00EB647D" w:rsidP="00113F50">
      <w:pPr>
        <w:jc w:val="thaiDistribute"/>
        <w:rPr>
          <w:rFonts w:ascii="Angsana New" w:hAnsi="Angsana New"/>
          <w:sz w:val="32"/>
          <w:szCs w:val="32"/>
        </w:rPr>
      </w:pPr>
    </w:p>
    <w:p w:rsidR="00EB647D" w:rsidRDefault="00EB647D" w:rsidP="00113F50">
      <w:pPr>
        <w:jc w:val="thaiDistribute"/>
        <w:rPr>
          <w:rFonts w:ascii="Angsana New" w:hAnsi="Angsana New"/>
          <w:sz w:val="32"/>
          <w:szCs w:val="32"/>
        </w:rPr>
      </w:pPr>
    </w:p>
    <w:p w:rsidR="00EB647D" w:rsidRDefault="00EB647D" w:rsidP="00113F50">
      <w:pPr>
        <w:jc w:val="thaiDistribute"/>
        <w:rPr>
          <w:rFonts w:ascii="Angsana New" w:hAnsi="Angsana New"/>
          <w:sz w:val="32"/>
          <w:szCs w:val="32"/>
        </w:rPr>
      </w:pPr>
    </w:p>
    <w:p w:rsidR="00EB647D" w:rsidRDefault="00EB647D" w:rsidP="00113F50">
      <w:pPr>
        <w:jc w:val="thaiDistribute"/>
        <w:rPr>
          <w:rFonts w:ascii="Angsana New" w:hAnsi="Angsana New"/>
          <w:sz w:val="32"/>
          <w:szCs w:val="32"/>
        </w:rPr>
      </w:pPr>
    </w:p>
    <w:p w:rsidR="00EB647D" w:rsidRDefault="00EB647D" w:rsidP="00113F50">
      <w:pPr>
        <w:jc w:val="thaiDistribute"/>
        <w:rPr>
          <w:rFonts w:ascii="Angsana New" w:hAnsi="Angsana New"/>
          <w:sz w:val="32"/>
          <w:szCs w:val="32"/>
        </w:rPr>
      </w:pPr>
    </w:p>
    <w:p w:rsidR="00EB647D" w:rsidRDefault="00EB647D" w:rsidP="00113F50">
      <w:pPr>
        <w:jc w:val="thaiDistribute"/>
        <w:rPr>
          <w:rFonts w:ascii="Angsana New" w:hAnsi="Angsana New"/>
          <w:sz w:val="32"/>
          <w:szCs w:val="32"/>
        </w:rPr>
      </w:pPr>
    </w:p>
    <w:p w:rsidR="00EB647D" w:rsidRDefault="00EB647D" w:rsidP="00113F50">
      <w:pPr>
        <w:jc w:val="thaiDistribute"/>
        <w:rPr>
          <w:rFonts w:ascii="Angsana New" w:hAnsi="Angsana New"/>
          <w:sz w:val="32"/>
          <w:szCs w:val="32"/>
        </w:rPr>
      </w:pPr>
    </w:p>
    <w:p w:rsidR="00EB647D" w:rsidRPr="00F3334E" w:rsidRDefault="00EB647D" w:rsidP="00F3334E">
      <w:pPr>
        <w:jc w:val="center"/>
        <w:rPr>
          <w:rFonts w:ascii="Angsana New" w:hAnsi="Angsana New"/>
          <w:b/>
          <w:bCs/>
          <w:color w:val="339966"/>
          <w:sz w:val="28"/>
          <w:cs/>
        </w:rPr>
      </w:pPr>
      <w:r w:rsidRPr="00F3334E">
        <w:rPr>
          <w:rFonts w:ascii="Angsana New" w:hAnsi="Angsana New"/>
          <w:b/>
          <w:bCs/>
          <w:color w:val="339966"/>
          <w:sz w:val="28"/>
          <w:cs/>
        </w:rPr>
        <w:t>จากภาพจะเห็นได้ว่า เด็กๆเริ่มค้นพบวิธีหารยาว นอกจากนี้ยังมีวิธีการตรวจคำตอบเพื่อตรวจสอบความถูกต้อง</w:t>
      </w:r>
    </w:p>
    <w:p w:rsidR="00EB647D" w:rsidRPr="00F3334E" w:rsidRDefault="00EB647D" w:rsidP="00113F50">
      <w:pPr>
        <w:jc w:val="thaiDistribute"/>
        <w:rPr>
          <w:rFonts w:ascii="Angsana New" w:hAnsi="Angsana New"/>
          <w:color w:val="0000FF"/>
          <w:sz w:val="32"/>
          <w:szCs w:val="32"/>
        </w:rPr>
      </w:pPr>
      <w:r>
        <w:rPr>
          <w:rFonts w:ascii="Angsana New" w:hAnsi="Angsana New"/>
          <w:sz w:val="32"/>
          <w:szCs w:val="32"/>
          <w:cs/>
        </w:rPr>
        <w:tab/>
      </w:r>
      <w:r w:rsidRPr="00F3334E">
        <w:rPr>
          <w:rFonts w:ascii="Angsana New" w:hAnsi="Angsana New"/>
          <w:color w:val="0000FF"/>
          <w:sz w:val="32"/>
          <w:szCs w:val="32"/>
          <w:cs/>
        </w:rPr>
        <w:t>และในขั้นแก้ปัญหาอย่างสรรค์จะเห็นได้ว่าจากใบงานจะเห็นถึงความพยายามในการคิดค้นและหาคำตอบของเด็กๆ ซึ่งเราจะรู้พื้นฐานและความสามารถของเด็กเลยว่า เด็กมีความเข้าใจและความรู้อยู่ในระดับใด ซึ่งคุณครูก็สามารถนำสิ่งที่เด็กทำไปต่อยอดอีก โดยใช้วิธีการแลกเปลี่ยนเรียนรู้เพื่อให้ไปถึงเป้าหมายของคาบนี้ให้ได้ โดยเด็กๆจะนำเสนอวิธีการของตนเอง ซึ่งคุณครูก็จะลำดับขั้นตอนและวิธีการที่หาคำตอบจากพื้นฐานสุดไปสู่ขั้นสรุปโดยเขียนวิธีคิดของตัวแทนเด็กๆแต่ละคนไว้บนกระดานอย่างชัดเจน เด็กๆจะร่วมกันแสดงความคิดเห็นของตนอย่างหลากหลาย และอภิปรายกัน มีทั้งเห็นด้วยและไม่เห็นด้วยในวิธีของเพื่อน  ซึ่งแต่ละวิธีไม่ได้มุ่งเน้นไปที่คำตอบเลย แต่เน้นไปที่กระบวนการหาคำตอบ ว่ามาได้อย่างไร ทำไมถึงเป็นเช่นนี้ และสุดท้ายคุณครูจะหาวิธีคิดที่แตกต่างจากนี้อีกจนกระทั่งจะพบวิธีที่เหมาะสมกับการแก้ปัญหานี้มากที่สุด จนได้วิธีการหารยาวมา จากนั้นเด็กๆทุกคนจะร่วมกันสรุปและบันทึกวิธีหารยาวลงไปและฝึกทำหารยาวอีกครั้งเป็นการเริ่มต้นเรื่องนี้คะ  หลายคนอาจมองเห็นว่า วิธีการนี้เป็นวิธีที่ใช้เวลามากและต้องใช้ความสังเกต ความไวของคุณครูในการสังเกตวิธีคิดของเด็กแต่ละคน ซึ่งส่วนตัวครูมิ้นท์แล้วถือว่า กิจกรรมนี้เป็นกิจกรรมที่ประสบความสำเร็จอีกวิธีหนึ่ง เพราะ เราได้เห็นพื้นฐานของเด็กแต่ละคน รวมถึงเด็กๆได้ใช้ความสามารถและความรู้ที่มีอยู่ทั้งหมดมาแก้ปัญหาให้ได้ ได้ฝึกการเชื่อมโยงความรู้ ความคิด ส่วนครูจะมีหน้าที่แค่ผู้ช่วยเหลือและให้คำแนะนำแก่เด็กๆซึ่งเขาก็จะค้นพบคำตอบด้วยตนเอง เป็นความรู้ที่เด็กๆสร้างด้วยตนเองตามแนว</w:t>
      </w:r>
      <w:r w:rsidRPr="00F3334E">
        <w:rPr>
          <w:rFonts w:ascii="Angsana New" w:hAnsi="Angsana New"/>
          <w:color w:val="0000FF"/>
          <w:sz w:val="32"/>
          <w:szCs w:val="32"/>
        </w:rPr>
        <w:t>Constructivism</w:t>
      </w:r>
      <w:r w:rsidRPr="00F3334E">
        <w:rPr>
          <w:rFonts w:ascii="Angsana New" w:hAnsi="Angsana New"/>
          <w:color w:val="0000FF"/>
          <w:sz w:val="32"/>
          <w:szCs w:val="32"/>
          <w:cs/>
        </w:rPr>
        <w:t>และความรู้ที่สร้างเองนั้นก็จะอยู่กับเขาไปอีกนานคะ</w:t>
      </w:r>
    </w:p>
    <w:p w:rsidR="00EB647D" w:rsidRPr="00F3334E" w:rsidRDefault="00EB647D" w:rsidP="00113F50">
      <w:pPr>
        <w:jc w:val="thaiDistribute"/>
        <w:rPr>
          <w:rFonts w:ascii="Angsana New" w:hAnsi="Angsana New"/>
          <w:color w:val="FF6600"/>
          <w:sz w:val="32"/>
          <w:szCs w:val="32"/>
        </w:rPr>
      </w:pPr>
      <w:r>
        <w:rPr>
          <w:rFonts w:ascii="Angsana New" w:hAnsi="Angsana New"/>
          <w:sz w:val="32"/>
          <w:szCs w:val="32"/>
          <w:cs/>
        </w:rPr>
        <w:tab/>
      </w:r>
      <w:r w:rsidRPr="00F3334E">
        <w:rPr>
          <w:rFonts w:ascii="Angsana New" w:hAnsi="Angsana New"/>
          <w:color w:val="FF6600"/>
          <w:sz w:val="32"/>
          <w:szCs w:val="32"/>
          <w:cs/>
        </w:rPr>
        <w:t xml:space="preserve">ปัจจัยของความสำเร็จ </w:t>
      </w:r>
      <w:r w:rsidRPr="00F3334E">
        <w:rPr>
          <w:rFonts w:ascii="Angsana New" w:hAnsi="Angsana New"/>
          <w:color w:val="FF6600"/>
          <w:sz w:val="32"/>
          <w:szCs w:val="32"/>
        </w:rPr>
        <w:t>:</w:t>
      </w:r>
      <w:r w:rsidRPr="00F3334E">
        <w:rPr>
          <w:rFonts w:ascii="Angsana New" w:hAnsi="Angsana New"/>
          <w:color w:val="FF6600"/>
          <w:sz w:val="32"/>
          <w:szCs w:val="32"/>
          <w:cs/>
        </w:rPr>
        <w:t xml:space="preserve"> อย่างแรกเลยอยู่ที่การสร้างแรงบันดาลใจ ให้เด็กๆมีความรู้สึกร่วมไปกับเรา และการเปิดโจทย์สถานการณ์ต้องเป็นเรื่องราวที่น่าสนใจ เหมาะกับวัยของเขาและมีส่วนที่เกี่ยวข้องกับตัวของผู้เรียนด้วย นอกจากนี้จะสำเร็จได้ต้องอยู่ที่ตัวของผู้เรียนเองด้วยทั้งความพยายามในการแก้ปัญหา พื้นฐานความรู้เดิมของผู้เรียน สุดท้ายที่สำคัญครูจะต้องควบคุมชั้นเรียนให้อยู่ในความสงบตอนที่เพื่อนๆช่วยกันแลกเปลี่ยนเรียนรู้และเสนอความคิดของตนจนกระทั่งร่วมกันสรุปสาระสำคัญ ฝึกให้เด็กๆเป็นผู้ฟังที่ดีคะ</w:t>
      </w:r>
    </w:p>
    <w:p w:rsidR="00EB647D" w:rsidRPr="00F3334E" w:rsidRDefault="00EB647D" w:rsidP="00113F50">
      <w:pPr>
        <w:jc w:val="thaiDistribute"/>
        <w:rPr>
          <w:rFonts w:ascii="Angsana New" w:hAnsi="Angsana New"/>
          <w:color w:val="FF00FF"/>
          <w:sz w:val="32"/>
          <w:szCs w:val="32"/>
          <w:cs/>
        </w:rPr>
      </w:pPr>
      <w:r>
        <w:rPr>
          <w:rFonts w:ascii="Angsana New" w:hAnsi="Angsana New"/>
          <w:sz w:val="32"/>
          <w:szCs w:val="32"/>
          <w:cs/>
        </w:rPr>
        <w:tab/>
      </w:r>
      <w:r w:rsidRPr="00F3334E">
        <w:rPr>
          <w:rFonts w:ascii="Angsana New" w:hAnsi="Angsana New"/>
          <w:color w:val="FF00FF"/>
          <w:sz w:val="32"/>
          <w:szCs w:val="32"/>
          <w:cs/>
        </w:rPr>
        <w:t>ประเด็นที่จะพัฒนาต่อ</w:t>
      </w:r>
      <w:r w:rsidRPr="00F3334E">
        <w:rPr>
          <w:rFonts w:ascii="Angsana New" w:hAnsi="Angsana New"/>
          <w:color w:val="FF00FF"/>
          <w:sz w:val="32"/>
          <w:szCs w:val="32"/>
        </w:rPr>
        <w:t xml:space="preserve">: </w:t>
      </w:r>
      <w:r w:rsidRPr="00F3334E">
        <w:rPr>
          <w:rFonts w:ascii="Angsana New" w:hAnsi="Angsana New"/>
          <w:color w:val="FF00FF"/>
          <w:sz w:val="32"/>
          <w:szCs w:val="32"/>
          <w:cs/>
        </w:rPr>
        <w:t>ครูมิ้นท์อยากพัฒนาให้เด็กที่ไม่ว่าจะอยู่ในพื้นฐานความรู้ระดับใด ให้สามารถหารยาวได้เป็น ซึ่งอาจจะเริ่มจากหาร 1 หลักกับ 1 หลักก่อน และค่อยพัฒนาต่อไปเรื่อยๆจนสามารถเรียนและทำกิจกรรมได้ทันเพื่อนคะ</w:t>
      </w:r>
    </w:p>
    <w:p w:rsidR="00EB647D" w:rsidRPr="006970E0" w:rsidRDefault="00EB647D" w:rsidP="006970E0">
      <w:pPr>
        <w:jc w:val="center"/>
        <w:rPr>
          <w:sz w:val="32"/>
          <w:szCs w:val="32"/>
          <w:cs/>
        </w:rPr>
      </w:pPr>
    </w:p>
    <w:sectPr w:rsidR="00EB647D" w:rsidRPr="006970E0" w:rsidSect="000D28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ngsana News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Angsana News (Thai)">
    <w:panose1 w:val="00000000000000000000"/>
    <w:charset w:val="DE"/>
    <w:family w:val="roman"/>
    <w:notTrueType/>
    <w:pitch w:val="variable"/>
    <w:sig w:usb0="01000001" w:usb1="00000000" w:usb2="00000000" w:usb3="00000000" w:csb0="0001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embedSystemFonts/>
  <w:doNotTrackMoves/>
  <w:defaultTabStop w:val="720"/>
  <w:characterSpacingControl w:val="doNotCompress"/>
  <w:doNotValidateAgainstSchema/>
  <w:doNotDemarcateInvalidXml/>
  <w:compat>
    <w:applyBreakingRules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6970E0"/>
    <w:rsid w:val="000D28AE"/>
    <w:rsid w:val="00113F50"/>
    <w:rsid w:val="001E0595"/>
    <w:rsid w:val="001E52FB"/>
    <w:rsid w:val="0024356E"/>
    <w:rsid w:val="00422E7D"/>
    <w:rsid w:val="004B24E2"/>
    <w:rsid w:val="004C5643"/>
    <w:rsid w:val="005604FD"/>
    <w:rsid w:val="00612CDE"/>
    <w:rsid w:val="006970E0"/>
    <w:rsid w:val="006F7750"/>
    <w:rsid w:val="00701313"/>
    <w:rsid w:val="00756BB5"/>
    <w:rsid w:val="007D45AC"/>
    <w:rsid w:val="008D3424"/>
    <w:rsid w:val="00AF7F33"/>
    <w:rsid w:val="00B17EBB"/>
    <w:rsid w:val="00B35CC4"/>
    <w:rsid w:val="00CF6A53"/>
    <w:rsid w:val="00D526CE"/>
    <w:rsid w:val="00DD0CEB"/>
    <w:rsid w:val="00E02491"/>
    <w:rsid w:val="00EB647D"/>
    <w:rsid w:val="00EC730E"/>
    <w:rsid w:val="00EF5228"/>
    <w:rsid w:val="00F3334E"/>
    <w:rsid w:val="00FC1C2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forceUpgrade/>
  <w:shapeDefaults>
    <o:shapedefaults v:ext="edit" spidmax="103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th-TH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Angsana New"/>
      <w:sz w:val="24"/>
      <w:szCs w:val="28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1</TotalTime>
  <Pages>4</Pages>
  <Words>736</Words>
  <Characters>4201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ครูมิ้นท์-ณัชชามนต์  ชูแก้ว</dc:title>
  <dc:subject/>
  <dc:creator>thitiporn_k</dc:creator>
  <cp:keywords/>
  <dc:description/>
  <cp:lastModifiedBy>thitiporn_k</cp:lastModifiedBy>
  <cp:revision>3</cp:revision>
  <dcterms:created xsi:type="dcterms:W3CDTF">2012-10-16T07:43:00Z</dcterms:created>
  <dcterms:modified xsi:type="dcterms:W3CDTF">2012-10-16T07:44:00Z</dcterms:modified>
</cp:coreProperties>
</file>