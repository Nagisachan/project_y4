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F4A" w:rsidRDefault="00DA6F4A" w:rsidP="002925E2">
      <w:pPr>
        <w:spacing w:line="276" w:lineRule="auto"/>
        <w:ind w:left="288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img1413294464441.jpg" style="position:absolute;left:0;text-align:left;margin-left:40.25pt;margin-top:12.05pt;width:192.5pt;height:244.3pt;z-index:251659776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">
            <v:imagedata r:id="rId6" o:title=""/>
            <o:lock v:ext="edit" aspectratio="f"/>
          </v:shape>
        </w:pict>
      </w:r>
      <w:r>
        <w:rPr>
          <w:noProof/>
        </w:rPr>
        <w:pict>
          <v:shape id="รูปภาพ 1" o:spid="_x0000_s1027" type="#_x0000_t75" alt="img1413294464441.jpg" style="position:absolute;left:0;text-align:left;margin-left:8pt;margin-top:10.7pt;width:203.05pt;height:249.6pt;z-index:25165875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">
            <v:imagedata r:id="rId7" o:title=""/>
            <o:lock v:ext="edit" aspectratio="f"/>
          </v:shape>
        </w:pict>
      </w:r>
      <w:r>
        <w:rPr>
          <w:noProof/>
        </w:rPr>
        <w:pict>
          <v:rect id="_x0000_s1028" style="position:absolute;left:0;text-align:left;margin-left:-37.05pt;margin-top:-.05pt;width:635.6pt;height:953.4pt;z-index:-251655680" fillcolor="yellow" stroked="f" strokecolor="yellow" strokeweight="1pt">
            <v:fill r:id="rId8" o:title="" type="pattern"/>
            <v:shadow on="t" type="perspective" color="#205867" opacity=".5" offset="1pt" offset2="-3pt"/>
          </v:rect>
        </w:pict>
      </w:r>
      <w:r>
        <w:rPr>
          <w:noProof/>
        </w:rPr>
        <w:pict>
          <v:shape id="Picture 3" o:spid="_x0000_s1029" type="#_x0000_t75" style="position:absolute;left:0;text-align:left;margin-left:-85.4pt;margin-top:-39.65pt;width:428pt;height:553.65pt;z-index:-251661824;visibility:visible">
            <v:imagedata r:id="rId9" o:title=""/>
          </v:shape>
        </w:pict>
      </w:r>
      <w:r>
        <w:rPr>
          <w:noProof/>
        </w:rPr>
        <w:pict>
          <v:shape id="_x0000_s1030" type="#_x0000_t75" style="position:absolute;left:0;text-align:left;margin-left:210.05pt;margin-top:-39.65pt;width:428pt;height:553.65pt;z-index:-251660800;visibility:visible">
            <v:imagedata r:id="rId10" o:title=""/>
          </v:shape>
        </w:pict>
      </w:r>
    </w:p>
    <w:p w:rsidR="00DA6F4A" w:rsidRPr="00740435" w:rsidRDefault="00DA6F4A" w:rsidP="00740435">
      <w:pPr>
        <w:spacing w:line="276" w:lineRule="auto"/>
        <w:ind w:left="5760" w:firstLine="0"/>
        <w:jc w:val="center"/>
        <w:rPr>
          <w:rFonts w:ascii="TH SarabunPSK" w:hAnsi="TH SarabunPSK" w:cs="TH SarabunPSK"/>
          <w:b/>
          <w:bCs/>
          <w:color w:val="0070C0"/>
          <w:sz w:val="42"/>
          <w:szCs w:val="42"/>
        </w:rPr>
      </w:pPr>
      <w:r w:rsidRPr="00740435">
        <w:rPr>
          <w:rFonts w:ascii="TH SarabunPSK (Thai)" w:hAnsi="TH SarabunPSK (Thai)" w:cs="TH SarabunPSK (Thai)"/>
          <w:b/>
          <w:bCs/>
          <w:color w:val="0070C0"/>
          <w:sz w:val="42"/>
          <w:szCs w:val="42"/>
          <w:cs/>
        </w:rPr>
        <w:t>ครูพรพิมล  รามฤก  (ครูแอม)</w:t>
      </w:r>
    </w:p>
    <w:p w:rsidR="00DA6F4A" w:rsidRDefault="00DA6F4A" w:rsidP="00740435">
      <w:pPr>
        <w:spacing w:line="276" w:lineRule="auto"/>
        <w:ind w:left="5760" w:firstLine="0"/>
        <w:jc w:val="center"/>
        <w:rPr>
          <w:rFonts w:ascii="TH SarabunPSK" w:hAnsi="TH SarabunPSK" w:cs="TH SarabunPSK"/>
          <w:color w:val="0070C0"/>
          <w:sz w:val="42"/>
          <w:szCs w:val="42"/>
        </w:rPr>
      </w:pPr>
      <w:r w:rsidRPr="00740435">
        <w:rPr>
          <w:rFonts w:ascii="TH SarabunPSK (Thai)" w:hAnsi="TH SarabunPSK (Thai)" w:cs="TH SarabunPSK (Thai)"/>
          <w:b/>
          <w:bCs/>
          <w:color w:val="0070C0"/>
          <w:sz w:val="42"/>
          <w:szCs w:val="42"/>
          <w:cs/>
        </w:rPr>
        <w:t>ครูมานุษกับโลก ช่วงชั้น ๑</w:t>
      </w:r>
    </w:p>
    <w:p w:rsidR="00DA6F4A" w:rsidRDefault="00DA6F4A" w:rsidP="00740435">
      <w:pPr>
        <w:spacing w:line="276" w:lineRule="auto"/>
        <w:ind w:left="5760" w:firstLine="0"/>
        <w:jc w:val="center"/>
        <w:rPr>
          <w:rFonts w:ascii="TH SarabunPSK" w:hAnsi="TH SarabunPSK" w:cs="TH SarabunPSK"/>
          <w:color w:val="0070C0"/>
          <w:sz w:val="42"/>
          <w:szCs w:val="42"/>
        </w:rPr>
      </w:pPr>
    </w:p>
    <w:p w:rsidR="00DA6F4A" w:rsidRPr="00384EEA" w:rsidRDefault="00DA6F4A" w:rsidP="00D607E7">
      <w:pPr>
        <w:spacing w:line="276" w:lineRule="auto"/>
        <w:ind w:firstLine="0"/>
        <w:jc w:val="left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pict>
          <v:shape id="_x0000_s1031" type="#_x0000_t75" style="position:absolute;margin-left:-85.4pt;margin-top:318.2pt;width:428pt;height:553.65pt;z-index:-251659776;visibility:visible">
            <v:imagedata r:id="rId11" o:title=""/>
          </v:shape>
        </w:pict>
      </w:r>
      <w:r>
        <w:rPr>
          <w:noProof/>
        </w:rPr>
        <w:pict>
          <v:shape id="_x0000_s1032" type="#_x0000_t75" style="position:absolute;margin-left:217.5pt;margin-top:323.2pt;width:420.75pt;height:549pt;z-index:-251658752;visibility:visible">
            <v:imagedata r:id="rId12" o:title=""/>
          </v:shape>
        </w:pict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>เริ่ม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ทำงาน ณ โรงเรียนเพลินพัฒนา ในตำแหน่ง</w:t>
      </w:r>
      <w:r>
        <w:rPr>
          <w:rFonts w:ascii="TH SarabunPSK" w:hAnsi="TH SarabunPSK" w:cs="TH SarabunPSK"/>
          <w:sz w:val="40"/>
          <w:szCs w:val="40"/>
          <w:cs/>
        </w:rPr>
        <w:br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>คุณ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ครูมานุษกับโลก ช่วงชั้นที่ ๑</w:t>
      </w:r>
      <w:r w:rsidRPr="00384EEA">
        <w:rPr>
          <w:rFonts w:ascii="TH SarabunPSK" w:hAnsi="TH SarabunPSK" w:cs="TH SarabunPSK"/>
          <w:sz w:val="40"/>
          <w:szCs w:val="40"/>
        </w:rPr>
        <w:t xml:space="preserve">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 xml:space="preserve">สอนวิชามานุษกับโลก </w:t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Angsana New"/>
          <w:sz w:val="40"/>
          <w:szCs w:val="40"/>
          <w:cs/>
        </w:rPr>
        <w:tab/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และวิชาจินตทัศน์</w:t>
      </w:r>
      <w:r w:rsidRPr="00384EEA">
        <w:rPr>
          <w:rFonts w:ascii="TH SarabunPSK" w:hAnsi="TH SarabunPSK" w:cs="TH SarabunPSK"/>
          <w:sz w:val="40"/>
          <w:szCs w:val="40"/>
          <w:cs/>
        </w:rPr>
        <w:t xml:space="preserve">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คำถาม</w:t>
      </w:r>
      <w:r>
        <w:rPr>
          <w:rFonts w:ascii="TH SarabunPSK (Thai)" w:hAnsi="TH SarabunPSK (Thai)" w:cs="TH SarabunPSK (Thai)"/>
          <w:sz w:val="40"/>
          <w:szCs w:val="40"/>
          <w:cs/>
        </w:rPr>
        <w:t>แรกที่เกิดขึ้นคือวิชาจินตทัศน์คือ</w:t>
      </w:r>
      <w:r>
        <w:rPr>
          <w:rFonts w:ascii="TH SarabunPSK" w:hAnsi="TH SarabunPSK" w:cs="Angsana New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>อะไร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ท</w:t>
      </w:r>
      <w:r>
        <w:rPr>
          <w:rFonts w:ascii="TH SarabunPSK (Thai)" w:hAnsi="TH SarabunPSK (Thai)" w:cs="TH SarabunPSK (Thai)"/>
          <w:sz w:val="40"/>
          <w:szCs w:val="40"/>
          <w:cs/>
        </w:rPr>
        <w:t>ำไมต้องเรียนวิชาจินตทัศน์</w:t>
      </w:r>
      <w:r>
        <w:rPr>
          <w:rFonts w:ascii="TH SarabunPSK" w:hAnsi="TH SarabunPSK" w:cs="TH SarabunPSK"/>
          <w:sz w:val="40"/>
          <w:szCs w:val="40"/>
          <w:cs/>
        </w:rPr>
        <w:t xml:space="preserve"> 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คำตอบที่ได้จาก</w:t>
      </w:r>
      <w:r>
        <w:rPr>
          <w:rFonts w:ascii="TH SarabunPSK (Thai)" w:hAnsi="TH SarabunPSK (Thai)" w:cs="TH SarabunPSK (Thai)"/>
          <w:sz w:val="40"/>
          <w:szCs w:val="40"/>
          <w:cs/>
        </w:rPr>
        <w:t>การเข้า</w:t>
      </w:r>
      <w:r>
        <w:rPr>
          <w:rFonts w:ascii="TH SarabunPSK (Thai)" w:hAnsi="TH SarabunPSK (Thai)" w:cs="TH SarabunPSK (Thai)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ab/>
      </w:r>
      <w:r>
        <w:rPr>
          <w:rFonts w:ascii="TH SarabunPSK (Thai)" w:hAnsi="TH SarabunPSK (Thai)" w:cs="TH SarabunPSK (Thai)"/>
          <w:sz w:val="40"/>
          <w:szCs w:val="40"/>
          <w:cs/>
        </w:rPr>
        <w:tab/>
        <w:t xml:space="preserve">ชั้นเรียน คือ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สอนให้เด็กได้รู้จักรูปแบบของการทำงาน และเครื่องมือที่จะใช้สื่อความหมาย</w:t>
      </w:r>
      <w:r w:rsidRPr="00384EEA">
        <w:rPr>
          <w:rFonts w:ascii="TH SarabunPSK" w:hAnsi="TH SarabunPSK" w:cs="TH SarabunPSK"/>
          <w:sz w:val="40"/>
          <w:szCs w:val="40"/>
          <w:cs/>
        </w:rPr>
        <w:t xml:space="preserve">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การใช้ลูกศร ตำแหน่งการชี้ของหัวลูกศร และประเด็นลำคัญของเนื้อหา</w:t>
      </w:r>
      <w:r>
        <w:rPr>
          <w:rFonts w:ascii="TH SarabunPSK (Thai)" w:hAnsi="TH SarabunPSK (Thai)" w:cs="TH SarabunPSK (Thai)"/>
          <w:sz w:val="40"/>
          <w:szCs w:val="40"/>
          <w:cs/>
        </w:rPr>
        <w:t xml:space="preserve"> เพื่อให้เด็กนำไปใช้ต่อในวิชามานุษกับโลก ฉันมองว่าเป็นการเอื้อประโยชน์ทางความรู้ของวิชาหนึ่งไปสู่วิชาได้อย่างดี 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การ</w:t>
      </w:r>
      <w:r>
        <w:rPr>
          <w:rFonts w:ascii="TH SarabunPSK (Thai)" w:hAnsi="TH SarabunPSK (Thai)" w:cs="TH SarabunPSK (Thai)"/>
          <w:sz w:val="40"/>
          <w:szCs w:val="40"/>
          <w:cs/>
        </w:rPr>
        <w:t>ในเติบโตมาจาก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โรงเรียนรัฐบาล</w:t>
      </w:r>
      <w:r>
        <w:rPr>
          <w:rFonts w:ascii="TH SarabunPSK (Thai)" w:hAnsi="TH SarabunPSK (Thai)" w:cs="TH SarabunPSK (Thai)"/>
          <w:sz w:val="40"/>
          <w:szCs w:val="40"/>
          <w:cs/>
        </w:rPr>
        <w:t xml:space="preserve">ของฉัน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เห็นรูปแบบการเรียนการสอนที่อิงจากตำราเรียนเล่มหนึ่ง</w:t>
      </w:r>
      <w:r>
        <w:rPr>
          <w:rFonts w:ascii="TH SarabunPSK (Thai)" w:hAnsi="TH SarabunPSK (Thai)" w:cs="TH SarabunPSK (Thai)"/>
          <w:sz w:val="40"/>
          <w:szCs w:val="40"/>
          <w:cs/>
        </w:rPr>
        <w:t>ๆ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ในแต่ละวิชา นักเรียนต้องแบกหนังสือทุกวิชาที่ต้องใช้เรียนไปโรงเรียนทุกวัน ยิ่งเรียนมากขึ้นจำนวนและความหนักของหนังสือก็เพิ่มขึ้นตามระดับความรู้ที่นักเรียนคาดหวังว่าจะได้รับและตัวคุณครูที่หวังจะป้อนให้นักเรียนเช่นกัน แต่สำหรับโรงเรียนเพลินพัฒนาในมุมมองที่ฉันสัมผัสแตกต่างจากโรงเรียนที่ฉันเคยรู้จัก ที่นี้ใช้รูปแบบการเรียนการสอนที่ไม่ใช้ยึดครูเป็นแกนกลางแต่ก็ไม่ยึดนักเรียนเป็นแกนกลาง</w:t>
      </w:r>
      <w:r>
        <w:rPr>
          <w:rFonts w:ascii="TH SarabunPSK (Thai)" w:hAnsi="TH SarabunPSK (Thai)" w:cs="TH SarabunPSK (Thai)"/>
          <w:sz w:val="40"/>
          <w:szCs w:val="40"/>
          <w:cs/>
        </w:rPr>
        <w:t>ทั้งหมด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เหมือนกับหลักสูตรการศึกษาทั่วไป ไม่มีหนังสือเรียนให้นักเรียนแบกไปกลับ เนื้อหาที่ป้อนให้เด็กเป็นเรื่องที่เด็กในช่วงวัย ป.๑</w:t>
      </w:r>
      <w:r w:rsidRPr="00384EEA"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 (Thai)" w:hAnsi="TH SarabunPSK (Thai)" w:cs="TH SarabunPSK (Thai)"/>
          <w:sz w:val="40"/>
          <w:szCs w:val="40"/>
          <w:cs/>
        </w:rPr>
        <w:t xml:space="preserve">สนใจ 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เริ่มจากสิ่งที่เด็กสามารถมองภาพอย่างชัดเจน</w:t>
      </w:r>
      <w:r>
        <w:rPr>
          <w:rFonts w:ascii="TH SarabunPSK" w:hAnsi="TH SarabunPSK" w:cs="TH SarabunPSK"/>
          <w:sz w:val="40"/>
          <w:szCs w:val="40"/>
          <w:cs/>
        </w:rPr>
        <w:t xml:space="preserve">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สัมผัสของจริง</w:t>
      </w:r>
      <w:r>
        <w:rPr>
          <w:rFonts w:ascii="TH SarabunPSK (Thai)" w:hAnsi="TH SarabunPSK (Thai)" w:cs="TH SarabunPSK (Thai)"/>
          <w:sz w:val="40"/>
          <w:szCs w:val="40"/>
          <w:cs/>
        </w:rPr>
        <w:t xml:space="preserve">ได้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และการเรียนรู้นอกสถานที่</w:t>
      </w:r>
      <w:r>
        <w:rPr>
          <w:rFonts w:ascii="TH SarabunPSK (Thai)" w:hAnsi="TH SarabunPSK (Thai)" w:cs="TH SarabunPSK (Thai)"/>
          <w:sz w:val="40"/>
          <w:szCs w:val="40"/>
          <w:cs/>
        </w:rPr>
        <w:t>ก็เป็นสิ่งที่ช่วยให้เด็กมองเห็นภาพของความรู้ได้ดีกว่าภาพในหนังสืออย่างชัดเจน และการที่ไม่อิงหนังสือเล่มใดเล่มหนึ่งเป็นหลักช่วยให้คุณครูสามารถป้อนความรู้ ทั้งจากประสบการณ์ของครูเอง หรือความรู้ที่มีอยู่ในตัวครูได้อย่างเต็มที่ ในขณะที่ตัวเด็กก็รับความรู้นั้นได้โดยไม่เกิดคำถามว่าสิ่งนี้ไม่เห็นมีอยู่ในหนังสือเรียนเลยทั้งยังเป็นการเปิดโอกาสให้เด็กได้ฝึกการค้นคว้าได้อีกทางหนึ่งด้วย</w:t>
      </w:r>
      <w:r>
        <w:rPr>
          <w:rFonts w:ascii="TH SarabunPSK" w:hAnsi="TH SarabunPSK" w:cs="TH SarabunPSK"/>
          <w:sz w:val="40"/>
          <w:szCs w:val="40"/>
          <w:cs/>
        </w:rPr>
        <w:t xml:space="preserve"> </w:t>
      </w:r>
    </w:p>
    <w:p w:rsidR="00DA6F4A" w:rsidRDefault="00DA6F4A" w:rsidP="00D607E7">
      <w:pPr>
        <w:spacing w:after="120"/>
        <w:rPr>
          <w:rFonts w:ascii="TH SarabunPSK" w:hAnsi="TH SarabunPSK" w:cs="TH SarabunPSK"/>
          <w:sz w:val="40"/>
          <w:szCs w:val="40"/>
        </w:rPr>
      </w:pPr>
      <w:r>
        <w:rPr>
          <w:rFonts w:ascii="TH SarabunPSK (Thai)" w:hAnsi="TH SarabunPSK (Thai)" w:cs="TH SarabunPSK (Thai)"/>
          <w:sz w:val="40"/>
          <w:szCs w:val="40"/>
          <w:cs/>
        </w:rPr>
        <w:t xml:space="preserve">สิ่งที่เป็นความสำเร็จในการเริ่มต้นการทำงาน คือ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เด็กเคารพ</w:t>
      </w:r>
      <w:r>
        <w:rPr>
          <w:rFonts w:ascii="TH SarabunPSK (Thai)" w:hAnsi="TH SarabunPSK (Thai)" w:cs="TH SarabunPSK (Thai)"/>
          <w:sz w:val="40"/>
          <w:szCs w:val="40"/>
          <w:cs/>
        </w:rPr>
        <w:t>นับถือว่าเราเป็นคุณครูของเขา ถือ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เป็น</w:t>
      </w:r>
      <w:r>
        <w:rPr>
          <w:rFonts w:ascii="TH SarabunPSK (Thai)" w:hAnsi="TH SarabunPSK (Thai)" w:cs="TH SarabunPSK (Thai)"/>
          <w:sz w:val="40"/>
          <w:szCs w:val="40"/>
          <w:cs/>
        </w:rPr>
        <w:t>จุด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เริ่มต้นอาชีพครูที่</w:t>
      </w:r>
      <w:r>
        <w:rPr>
          <w:rFonts w:ascii="TH SarabunPSK (Thai)" w:hAnsi="TH SarabunPSK (Thai)" w:cs="TH SarabunPSK (Thai)"/>
          <w:sz w:val="40"/>
          <w:szCs w:val="40"/>
          <w:cs/>
        </w:rPr>
        <w:t>ดี</w:t>
      </w:r>
      <w:r>
        <w:rPr>
          <w:rFonts w:ascii="TH SarabunPSK" w:hAnsi="TH SarabunPSK" w:cs="TH SarabunPSK"/>
          <w:sz w:val="40"/>
          <w:szCs w:val="40"/>
          <w:cs/>
        </w:rPr>
        <w:t xml:space="preserve"> </w:t>
      </w:r>
      <w:r>
        <w:rPr>
          <w:rFonts w:ascii="TH SarabunPSK (Thai)" w:hAnsi="TH SarabunPSK (Thai)" w:cs="TH SarabunPSK (Thai)"/>
          <w:sz w:val="40"/>
          <w:szCs w:val="40"/>
          <w:cs/>
        </w:rPr>
        <w:t>ฉันมองว่าทุกอย่างมีอุปสรรคเป็นเครื่องมือในการพัฒนาคนให้เก่งขึ้น และสำหรับฉัน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อุปสรรคใน</w:t>
      </w:r>
      <w:r>
        <w:rPr>
          <w:rFonts w:ascii="TH SarabunPSK (Thai)" w:hAnsi="TH SarabunPSK (Thai)" w:cs="TH SarabunPSK (Thai)"/>
          <w:sz w:val="40"/>
          <w:szCs w:val="40"/>
          <w:cs/>
        </w:rPr>
        <w:t>เริ่มต้น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ทำงานคือ</w:t>
      </w:r>
      <w:r>
        <w:rPr>
          <w:rFonts w:ascii="TH SarabunPSK" w:hAnsi="TH SarabunPSK" w:cs="TH SarabunPSK"/>
          <w:sz w:val="40"/>
          <w:szCs w:val="40"/>
          <w:cs/>
        </w:rPr>
        <w:t xml:space="preserve">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การทำความรู้จักกับตัวตนของเด็กแต่ละคน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 (Thai)" w:hAnsi="TH SarabunPSK (Thai)" w:cs="TH SarabunPSK (Thai)"/>
          <w:sz w:val="40"/>
          <w:szCs w:val="40"/>
          <w:cs/>
        </w:rPr>
        <w:t xml:space="preserve">และกระบวนการจัดการห้องเรียน ตอบคำถามเด็กโดยที่เด็กต้องเข้าใจมากที่สุด 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>ฉันเรียนรู้วิธีการแก้ไขปัญหาจากการสังเกตเพื่อนร่วมงาน การพูดคุย</w:t>
      </w:r>
      <w:r>
        <w:rPr>
          <w:rFonts w:ascii="TH SarabunPSK (Thai)" w:hAnsi="TH SarabunPSK (Thai)" w:cs="TH SarabunPSK (Thai)"/>
          <w:sz w:val="40"/>
          <w:szCs w:val="40"/>
          <w:cs/>
        </w:rPr>
        <w:t>รับฟังคำแนะนำจากเพื่อนร่วมงาน ร่วมถึงการพูดคุยและสังเกตพฤติกรรมของเด็กด้วย</w:t>
      </w:r>
      <w:r w:rsidRPr="00384EEA">
        <w:rPr>
          <w:rFonts w:ascii="TH SarabunPSK (Thai)" w:hAnsi="TH SarabunPSK (Thai)" w:cs="TH SarabunPSK (Thai)"/>
          <w:sz w:val="40"/>
          <w:szCs w:val="40"/>
          <w:cs/>
        </w:rPr>
        <w:t xml:space="preserve"> และนำวิธีการนั้นมาป</w:t>
      </w:r>
      <w:r>
        <w:rPr>
          <w:rFonts w:ascii="TH SarabunPSK (Thai)" w:hAnsi="TH SarabunPSK (Thai)" w:cs="TH SarabunPSK (Thai)"/>
          <w:sz w:val="40"/>
          <w:szCs w:val="40"/>
          <w:cs/>
        </w:rPr>
        <w:t>รับใช้ในเหมาะสมกับปัญหาที่ตัวเองพบเจอ</w:t>
      </w:r>
    </w:p>
    <w:p w:rsidR="00DA6F4A" w:rsidRDefault="00DA6F4A" w:rsidP="00D607E7">
      <w:pPr>
        <w:spacing w:line="276" w:lineRule="auto"/>
        <w:ind w:left="5760" w:firstLine="0"/>
        <w:jc w:val="center"/>
        <w:rPr>
          <w:rFonts w:ascii="TH SarabunPSK" w:hAnsi="TH SarabunPSK" w:cs="TH SarabunPSK"/>
          <w:color w:val="0070C0"/>
          <w:sz w:val="42"/>
          <w:szCs w:val="42"/>
        </w:rPr>
      </w:pPr>
      <w:r>
        <w:rPr>
          <w:rFonts w:ascii="TH SarabunPSK (Thai)" w:hAnsi="TH SarabunPSK (Thai)" w:cs="TH SarabunPSK (Thai)"/>
          <w:color w:val="0070C0"/>
          <w:sz w:val="42"/>
          <w:szCs w:val="42"/>
          <w:cs/>
        </w:rPr>
        <w:t>เด็กเรียนความรู้จากครู</w:t>
      </w:r>
    </w:p>
    <w:p w:rsidR="00DA6F4A" w:rsidRDefault="00DA6F4A" w:rsidP="00D607E7">
      <w:pPr>
        <w:spacing w:line="276" w:lineRule="auto"/>
        <w:ind w:left="5760" w:firstLine="0"/>
        <w:jc w:val="center"/>
        <w:rPr>
          <w:rFonts w:ascii="TH SarabunPSK" w:hAnsi="TH SarabunPSK" w:cs="TH SarabunPSK"/>
          <w:color w:val="0070C0"/>
          <w:sz w:val="42"/>
          <w:szCs w:val="42"/>
          <w:cs/>
        </w:rPr>
      </w:pPr>
      <w:r>
        <w:rPr>
          <w:rFonts w:ascii="TH SarabunPSK (Thai)" w:hAnsi="TH SarabunPSK (Thai)" w:cs="TH SarabunPSK (Thai)"/>
          <w:color w:val="0070C0"/>
          <w:sz w:val="42"/>
          <w:szCs w:val="42"/>
          <w:cs/>
        </w:rPr>
        <w:t>ครูก็เรียนรู้จากเด็กเช่นกัน</w:t>
      </w:r>
    </w:p>
    <w:p w:rsidR="00DA6F4A" w:rsidRDefault="00DA6F4A" w:rsidP="00D607E7">
      <w:pPr>
        <w:spacing w:after="120"/>
        <w:rPr>
          <w:rFonts w:ascii="TH SarabunPSK" w:hAnsi="TH SarabunPSK" w:cs="TH SarabunPSK"/>
          <w:sz w:val="40"/>
          <w:szCs w:val="40"/>
        </w:rPr>
      </w:pPr>
      <w:r w:rsidRPr="00384EEA">
        <w:rPr>
          <w:rFonts w:ascii="TH SarabunPSK" w:hAnsi="TH SarabunPSK" w:cs="TH SarabunPSK"/>
          <w:sz w:val="40"/>
          <w:szCs w:val="40"/>
          <w:cs/>
        </w:rPr>
        <w:t xml:space="preserve"> </w:t>
      </w:r>
    </w:p>
    <w:p w:rsidR="00DA6F4A" w:rsidRDefault="00DA6F4A" w:rsidP="002925E2">
      <w:pPr>
        <w:spacing w:line="276" w:lineRule="auto"/>
        <w:rPr>
          <w:rFonts w:ascii="TH SarabunPSK" w:hAnsi="TH SarabunPSK" w:cs="TH SarabunPSK"/>
          <w:sz w:val="40"/>
          <w:szCs w:val="40"/>
        </w:rPr>
      </w:pPr>
    </w:p>
    <w:p w:rsidR="00DA6F4A" w:rsidRPr="00384EEA" w:rsidRDefault="00DA6F4A" w:rsidP="002925E2">
      <w:pPr>
        <w:spacing w:line="276" w:lineRule="auto"/>
        <w:rPr>
          <w:rFonts w:ascii="TH SarabunPSK" w:hAnsi="TH SarabunPSK" w:cs="TH SarabunPSK"/>
          <w:sz w:val="40"/>
          <w:szCs w:val="40"/>
          <w:cs/>
        </w:rPr>
      </w:pPr>
    </w:p>
    <w:sectPr w:rsidR="00DA6F4A" w:rsidRPr="00384EEA" w:rsidSect="00406E67">
      <w:pgSz w:w="16839" w:h="23814" w:code="8"/>
      <w:pgMar w:top="1985" w:right="2880" w:bottom="1440" w:left="28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6F4A" w:rsidRDefault="00DA6F4A" w:rsidP="00373617">
      <w:r>
        <w:separator/>
      </w:r>
    </w:p>
  </w:endnote>
  <w:endnote w:type="continuationSeparator" w:id="0">
    <w:p w:rsidR="00DA6F4A" w:rsidRDefault="00DA6F4A" w:rsidP="003736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H SarabunPSK (Thai)">
    <w:panose1 w:val="00000000000000000000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6F4A" w:rsidRDefault="00DA6F4A" w:rsidP="00373617">
      <w:r>
        <w:separator/>
      </w:r>
    </w:p>
  </w:footnote>
  <w:footnote w:type="continuationSeparator" w:id="0">
    <w:p w:rsidR="00DA6F4A" w:rsidRDefault="00DA6F4A" w:rsidP="003736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0208C"/>
    <w:rsid w:val="0000428F"/>
    <w:rsid w:val="00044B7D"/>
    <w:rsid w:val="00070F45"/>
    <w:rsid w:val="0007520F"/>
    <w:rsid w:val="000B6EE8"/>
    <w:rsid w:val="000C1900"/>
    <w:rsid w:val="000D26EE"/>
    <w:rsid w:val="000D2872"/>
    <w:rsid w:val="00175D93"/>
    <w:rsid w:val="00191CE1"/>
    <w:rsid w:val="001A2A1D"/>
    <w:rsid w:val="001D66DF"/>
    <w:rsid w:val="0020398B"/>
    <w:rsid w:val="0020602B"/>
    <w:rsid w:val="0025477B"/>
    <w:rsid w:val="002650ED"/>
    <w:rsid w:val="002925E2"/>
    <w:rsid w:val="002C0D52"/>
    <w:rsid w:val="002D549B"/>
    <w:rsid w:val="0030154E"/>
    <w:rsid w:val="003124E3"/>
    <w:rsid w:val="00362FD3"/>
    <w:rsid w:val="00373617"/>
    <w:rsid w:val="00380695"/>
    <w:rsid w:val="00384EEA"/>
    <w:rsid w:val="00406E67"/>
    <w:rsid w:val="004360C3"/>
    <w:rsid w:val="00453353"/>
    <w:rsid w:val="004655FE"/>
    <w:rsid w:val="004B666D"/>
    <w:rsid w:val="00501AFB"/>
    <w:rsid w:val="0050388F"/>
    <w:rsid w:val="00504CEC"/>
    <w:rsid w:val="00510159"/>
    <w:rsid w:val="005200DE"/>
    <w:rsid w:val="005261D5"/>
    <w:rsid w:val="00544379"/>
    <w:rsid w:val="00594A7E"/>
    <w:rsid w:val="005B4475"/>
    <w:rsid w:val="005E6DE9"/>
    <w:rsid w:val="005E7541"/>
    <w:rsid w:val="0060208C"/>
    <w:rsid w:val="00622F18"/>
    <w:rsid w:val="00663B52"/>
    <w:rsid w:val="006B28B1"/>
    <w:rsid w:val="006C29BE"/>
    <w:rsid w:val="006F1AAF"/>
    <w:rsid w:val="00740435"/>
    <w:rsid w:val="00767CD1"/>
    <w:rsid w:val="007C7025"/>
    <w:rsid w:val="007D247D"/>
    <w:rsid w:val="007F0B2F"/>
    <w:rsid w:val="00800F58"/>
    <w:rsid w:val="008012BE"/>
    <w:rsid w:val="008131F5"/>
    <w:rsid w:val="008372EE"/>
    <w:rsid w:val="0086210A"/>
    <w:rsid w:val="00896B8E"/>
    <w:rsid w:val="008C1202"/>
    <w:rsid w:val="008E7BEC"/>
    <w:rsid w:val="00A40438"/>
    <w:rsid w:val="00A410F5"/>
    <w:rsid w:val="00A50501"/>
    <w:rsid w:val="00A718BA"/>
    <w:rsid w:val="00A84A51"/>
    <w:rsid w:val="00A904E7"/>
    <w:rsid w:val="00AB1624"/>
    <w:rsid w:val="00B40641"/>
    <w:rsid w:val="00B71E70"/>
    <w:rsid w:val="00B9263D"/>
    <w:rsid w:val="00BE6EEE"/>
    <w:rsid w:val="00C20C41"/>
    <w:rsid w:val="00C93C07"/>
    <w:rsid w:val="00CB44A2"/>
    <w:rsid w:val="00D45BF1"/>
    <w:rsid w:val="00D53321"/>
    <w:rsid w:val="00D5477C"/>
    <w:rsid w:val="00D607E7"/>
    <w:rsid w:val="00DA0607"/>
    <w:rsid w:val="00DA303E"/>
    <w:rsid w:val="00DA6F4A"/>
    <w:rsid w:val="00E01EB5"/>
    <w:rsid w:val="00E51E40"/>
    <w:rsid w:val="00E879A5"/>
    <w:rsid w:val="00E92D11"/>
    <w:rsid w:val="00F2450C"/>
    <w:rsid w:val="00FE3C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B7D"/>
    <w:pPr>
      <w:ind w:firstLine="720"/>
      <w:jc w:val="thaiDistribute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617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73617"/>
    <w:rPr>
      <w:rFonts w:ascii="Tahoma" w:hAnsi="Tahoma" w:cs="Angsana New"/>
      <w:sz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736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373617"/>
    <w:rPr>
      <w:rFonts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3736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373617"/>
    <w:rPr>
      <w:rFonts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1</Pages>
  <Words>328</Words>
  <Characters>1876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2014-10-17T01:38:00Z</dcterms:created>
  <dcterms:modified xsi:type="dcterms:W3CDTF">2014-10-17T01:38:00Z</dcterms:modified>
</cp:coreProperties>
</file>