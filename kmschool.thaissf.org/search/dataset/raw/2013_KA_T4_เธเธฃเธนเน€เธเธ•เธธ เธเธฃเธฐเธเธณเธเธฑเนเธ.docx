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2060"/>
  <w:body>
    <w:p w:rsidR="00356ED3" w:rsidRPr="00AD4F0F" w:rsidRDefault="00356ED3" w:rsidP="00AD4F0F">
      <w:pPr>
        <w:spacing w:after="0"/>
        <w:jc w:val="center"/>
        <w:rPr>
          <w:b/>
          <w:bCs/>
          <w:color w:val="FFFFFF"/>
          <w:sz w:val="96"/>
          <w:szCs w:val="96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style="position:absolute;left:0;text-align:left;margin-left:825.3pt;margin-top:-4.9pt;width:240.5pt;height:315.85pt;z-index:251654656;visibility:visible;mso-wrap-distance-left:9.48pt;mso-wrap-distance-top:.96pt;mso-wrap-distance-right:9.54pt;mso-wrap-distance-bottom:1.2p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">
            <v:imagedata r:id="rId4" o:title=""/>
            <o:lock v:ext="edit" aspectratio="f"/>
            <w10:wrap type="square"/>
          </v:shape>
        </w:pict>
      </w:r>
      <w:r w:rsidRPr="00AD4F0F">
        <w:rPr>
          <w:b/>
          <w:bCs/>
          <w:color w:val="FFFFFF"/>
          <w:sz w:val="96"/>
          <w:szCs w:val="96"/>
          <w:cs/>
        </w:rPr>
        <w:t>“ แล้วพระเจ้าตามายุ่งอะไรกับเรื่องของสามีภรรยาด้วย</w:t>
      </w:r>
      <w:r w:rsidRPr="00AD4F0F">
        <w:rPr>
          <w:b/>
          <w:bCs/>
          <w:color w:val="FFFFFF"/>
          <w:sz w:val="96"/>
          <w:szCs w:val="96"/>
        </w:rPr>
        <w:t xml:space="preserve"> </w:t>
      </w:r>
      <w:r w:rsidRPr="00AD4F0F">
        <w:rPr>
          <w:b/>
          <w:bCs/>
          <w:color w:val="FFFFFF"/>
          <w:sz w:val="96"/>
          <w:szCs w:val="96"/>
          <w:cs/>
        </w:rPr>
        <w:t>“</w:t>
      </w:r>
    </w:p>
    <w:p w:rsidR="00356ED3" w:rsidRPr="00AD4F0F" w:rsidRDefault="00356ED3" w:rsidP="00AD4F0F">
      <w:pPr>
        <w:spacing w:after="0"/>
        <w:jc w:val="thaiDistribute"/>
        <w:rPr>
          <w:b/>
          <w:bCs/>
          <w:color w:val="FFFFFF"/>
          <w:sz w:val="44"/>
          <w:szCs w:val="44"/>
        </w:rPr>
      </w:pPr>
      <w:r w:rsidRPr="00AD4F0F">
        <w:rPr>
          <w:b/>
          <w:bCs/>
          <w:color w:val="FFFFFF"/>
          <w:sz w:val="44"/>
          <w:szCs w:val="44"/>
        </w:rPr>
        <w:t xml:space="preserve">                                            </w:t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 w:rsidRPr="00AD4F0F">
        <w:rPr>
          <w:b/>
          <w:bCs/>
          <w:color w:val="FFFFFF"/>
          <w:sz w:val="44"/>
          <w:szCs w:val="44"/>
        </w:rPr>
        <w:tab/>
      </w:r>
      <w:r>
        <w:rPr>
          <w:b/>
          <w:bCs/>
          <w:color w:val="FFFFFF"/>
          <w:sz w:val="44"/>
          <w:szCs w:val="44"/>
        </w:rPr>
        <w:t xml:space="preserve"> </w:t>
      </w:r>
      <w:r w:rsidRPr="00AD4F0F">
        <w:rPr>
          <w:b/>
          <w:bCs/>
          <w:color w:val="FFFFFF"/>
          <w:sz w:val="44"/>
          <w:szCs w:val="44"/>
        </w:rPr>
        <w:t xml:space="preserve">  ....</w:t>
      </w:r>
      <w:r w:rsidRPr="00AD4F0F">
        <w:rPr>
          <w:b/>
          <w:bCs/>
          <w:color w:val="FFFFFF"/>
          <w:sz w:val="44"/>
          <w:szCs w:val="44"/>
          <w:cs/>
        </w:rPr>
        <w:t>นางยักษ์เซย่า กล่าว</w:t>
      </w:r>
    </w:p>
    <w:p w:rsidR="00356ED3" w:rsidRPr="00AD4F0F" w:rsidRDefault="00356ED3" w:rsidP="003D1D41">
      <w:pPr>
        <w:spacing w:after="0"/>
        <w:jc w:val="thaiDistribute"/>
        <w:rPr>
          <w:b/>
          <w:bCs/>
          <w:color w:val="FFFF00"/>
          <w:sz w:val="36"/>
          <w:szCs w:val="36"/>
        </w:rPr>
      </w:pPr>
      <w:r w:rsidRPr="00AD4F0F">
        <w:rPr>
          <w:b/>
          <w:bCs/>
          <w:color w:val="FFFFFF"/>
          <w:sz w:val="36"/>
          <w:szCs w:val="36"/>
          <w:cs/>
        </w:rPr>
        <w:tab/>
      </w:r>
      <w:r w:rsidRPr="00AD4F0F">
        <w:rPr>
          <w:b/>
          <w:bCs/>
          <w:color w:val="FFFFFF"/>
          <w:sz w:val="36"/>
          <w:szCs w:val="36"/>
          <w:cs/>
        </w:rPr>
        <w:tab/>
      </w:r>
      <w:r w:rsidRPr="00AD4F0F">
        <w:rPr>
          <w:b/>
          <w:bCs/>
          <w:color w:val="FFFFFF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  <w:t>หนูอยากแสดงเป็น นางเงือก</w:t>
      </w:r>
    </w:p>
    <w:p w:rsidR="00356ED3" w:rsidRPr="00AD4F0F" w:rsidRDefault="00356ED3" w:rsidP="003D1D41">
      <w:pPr>
        <w:spacing w:after="0"/>
        <w:jc w:val="thaiDistribute"/>
        <w:rPr>
          <w:b/>
          <w:bCs/>
          <w:color w:val="FFFF00"/>
          <w:sz w:val="36"/>
          <w:szCs w:val="36"/>
        </w:rPr>
      </w:pP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  <w:t>ผมจองบท สุดสาคร</w:t>
      </w:r>
    </w:p>
    <w:p w:rsidR="00356ED3" w:rsidRPr="00AD4F0F" w:rsidRDefault="00356ED3" w:rsidP="003D1D41">
      <w:pPr>
        <w:spacing w:after="0"/>
        <w:jc w:val="thaiDistribute"/>
        <w:rPr>
          <w:b/>
          <w:bCs/>
          <w:color w:val="FFFF00"/>
          <w:sz w:val="36"/>
          <w:szCs w:val="36"/>
        </w:rPr>
      </w:pP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  <w:t>เราอยากเล่นเป็น พระเจ้าตา</w:t>
      </w:r>
    </w:p>
    <w:p w:rsidR="00356ED3" w:rsidRPr="00AD4F0F" w:rsidRDefault="00356ED3" w:rsidP="003D1D41">
      <w:pPr>
        <w:spacing w:after="0"/>
        <w:jc w:val="thaiDistribute"/>
        <w:rPr>
          <w:b/>
          <w:bCs/>
          <w:color w:val="FFFF00"/>
          <w:sz w:val="36"/>
          <w:szCs w:val="36"/>
        </w:rPr>
      </w:pPr>
      <w:r>
        <w:rPr>
          <w:noProof/>
        </w:rPr>
        <w:pict>
          <v:shape id="_x0000_s1027" type="#_x0000_t75" style="position:absolute;left:0;text-align:left;margin-left:1.3pt;margin-top:4.55pt;width:156.45pt;height:234.7pt;z-index:251656704">
            <v:imagedata r:id="rId5" o:title=""/>
            <v:shadow on="t" opacity=".5" offset="6pt,6pt"/>
            <w10:wrap type="square"/>
          </v:shape>
        </w:pict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</w:r>
      <w:r w:rsidRPr="00AD4F0F">
        <w:rPr>
          <w:b/>
          <w:bCs/>
          <w:color w:val="FFFF00"/>
          <w:sz w:val="36"/>
          <w:szCs w:val="36"/>
          <w:cs/>
        </w:rPr>
        <w:tab/>
        <w:t>แล้วใครอยากจะรับบทเป็น นางผีเสื้อสมุทรบ้างจ้ะ</w:t>
      </w:r>
      <w:r w:rsidRPr="00AD4F0F">
        <w:rPr>
          <w:b/>
          <w:bCs/>
          <w:color w:val="FFFF00"/>
          <w:sz w:val="36"/>
          <w:szCs w:val="36"/>
        </w:rPr>
        <w:t>..........</w:t>
      </w:r>
      <w:r w:rsidRPr="00AD4F0F">
        <w:rPr>
          <w:b/>
          <w:bCs/>
          <w:i/>
          <w:iCs/>
          <w:color w:val="FFFF00"/>
          <w:sz w:val="48"/>
          <w:szCs w:val="48"/>
          <w:cs/>
        </w:rPr>
        <w:t>เงียบ</w:t>
      </w:r>
      <w:r w:rsidRPr="00AD4F0F">
        <w:rPr>
          <w:b/>
          <w:bCs/>
          <w:color w:val="FFFF00"/>
          <w:sz w:val="36"/>
          <w:szCs w:val="36"/>
        </w:rPr>
        <w:t>........</w:t>
      </w:r>
    </w:p>
    <w:p w:rsidR="00356ED3" w:rsidRPr="00AD4F0F" w:rsidRDefault="00356ED3" w:rsidP="003D1D41">
      <w:pPr>
        <w:spacing w:after="0" w:line="240" w:lineRule="auto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</w:rPr>
        <w:tab/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</w:rPr>
        <w:tab/>
      </w:r>
      <w:r>
        <w:rPr>
          <w:color w:val="FFFFFF"/>
          <w:sz w:val="36"/>
          <w:szCs w:val="36"/>
        </w:rPr>
        <w:tab/>
      </w:r>
      <w:r w:rsidRPr="00AD4F0F">
        <w:rPr>
          <w:color w:val="FFFFFF"/>
          <w:sz w:val="36"/>
          <w:szCs w:val="36"/>
        </w:rPr>
        <w:t xml:space="preserve"> </w:t>
      </w:r>
      <w:r w:rsidRPr="00AD4F0F">
        <w:rPr>
          <w:color w:val="FFFFFF"/>
          <w:sz w:val="36"/>
          <w:szCs w:val="36"/>
          <w:cs/>
        </w:rPr>
        <w:t>ทุกคนทำหน้านิ่ง หลบตา ไม่อยากรับบทนางยักษ์ใจร้าย(ในความคิดของเด็กๆ ห้อง ๑/๔ นางยักษ์ควรจะเป็นครูเกตุถึงจะเหมาะสม แต่นี่มันงานชื่นใจได้เรียนรู้ทุกอย่างต้องออกมาจากเด็กๆ นะคะ)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>
        <w:rPr>
          <w:noProof/>
        </w:rPr>
        <w:pict>
          <v:shape id="_x0000_s1028" type="#_x0000_t75" style="position:absolute;left:0;text-align:left;margin-left:-171.5pt;margin-top:135.15pt;width:157.9pt;height:237.85pt;z-index:251658752">
            <v:imagedata r:id="rId6" o:title=""/>
            <v:shadow on="t" opacity=".5" offset="6pt,6pt"/>
            <w10:wrap type="square"/>
          </v:shape>
        </w:pict>
      </w:r>
      <w:r w:rsidRPr="00AD4F0F">
        <w:rPr>
          <w:color w:val="FFFFFF"/>
          <w:sz w:val="36"/>
          <w:szCs w:val="36"/>
          <w:cs/>
        </w:rPr>
        <w:tab/>
      </w:r>
      <w:r>
        <w:rPr>
          <w:color w:val="FFFFFF"/>
          <w:sz w:val="36"/>
          <w:szCs w:val="36"/>
          <w:cs/>
        </w:rPr>
        <w:tab/>
      </w:r>
      <w:r w:rsidRPr="00AD4F0F">
        <w:rPr>
          <w:color w:val="FFFFFF"/>
          <w:sz w:val="36"/>
          <w:szCs w:val="36"/>
          <w:cs/>
        </w:rPr>
        <w:t>ครูเกตุได้รับโจทย์ปัญหาใหญ่ทันทีในการเริ่มทำงานชื่นใจได้เรียนรู้  เมื่อเกิดความเงียบ และการปฏิเสธบทบาทสำคัญอย่างนางผีเสื้อสมุทร ครูจึงต้องคิดหาวิธีการในการคัดเลือกตัวละครที่ยุติธรรมและไม่เป็นการบังคับจิตใจเด็กๆ วันต่อมาครูใช้วิธีติดกระดาษให้นักเรียนมาสมัครรับคัดเลือกตัวละครที่ตัวเองสนใจ ใครสนใจบทบาทไหนก็ให้เขียนชื่อใส่ชื่อลงไปได้มากกว่า ๑ บทบาท แล้วทำการแสดงบทบาท ครูคิดว่านักเรียนอาจจะไม่เขินอายถ้าใช้การเขียน ปรากฏว่าทุกบทบาทได้รับความสนใจรายชื่อยาวเหยียด ยกเว้น บทบาทของนางผีเสื้อสมุทร</w:t>
      </w:r>
      <w:r w:rsidRPr="00AD4F0F">
        <w:rPr>
          <w:color w:val="FFFFFF"/>
          <w:sz w:val="36"/>
          <w:szCs w:val="36"/>
        </w:rPr>
        <w:t xml:space="preserve"> </w:t>
      </w:r>
      <w:r w:rsidRPr="00AD4F0F">
        <w:rPr>
          <w:color w:val="FFFFFF"/>
          <w:sz w:val="36"/>
          <w:szCs w:val="36"/>
          <w:cs/>
        </w:rPr>
        <w:t>ที่มีหนึ่งคนเท่านั้นที่สนใจ แต่ฉันถือว่าเป็นความสำเร็จขั้นต้นจากที่ไม่มีใครสนใจเลย ฉันโล่งใจอย่างน้อยก็ได้ตัวละครครบแล้ว แต่เรื่องไม่จบง่ายอย่างที่คิดเมื่อมาถึงวันคัดตัวละคร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</w:rPr>
        <w:tab/>
      </w:r>
      <w:r>
        <w:rPr>
          <w:color w:val="FFFFFF"/>
          <w:sz w:val="36"/>
          <w:szCs w:val="36"/>
        </w:rPr>
        <w:tab/>
      </w:r>
      <w:r w:rsidRPr="00AD4F0F">
        <w:rPr>
          <w:color w:val="FFFFFF"/>
          <w:sz w:val="36"/>
          <w:szCs w:val="36"/>
          <w:cs/>
        </w:rPr>
        <w:t>ตามกติกานักแสดงต้องออกมาแสดงบทบาทที่ครูและเพื่อนๆ ช่วยกันกำหนด เพื่อหาคนที่เหมาะสมที่โดยใช้การออกเสียงเลือกของเพื่อนในชั้นเรียน ทุกคนสนุกสนานกับการคัดเลือก       ตัวละครอย่างมาก ทั้งบทบาทของนางสุวรรณมัจฉา พระอภัยมณี สุดสาคร และพระเจ้าตา แต่เมื่อมาถึงบทของนางผีเสื้อสมุทร ฉันเรียกชื่อนักเรียนที่เขียนชื่อไว้ให้ออกมาแสดง ปรากฏว่า เด็กหญิงคนนั้นตอบปฏิเสธขอเปลี่ยนใจได้ไหมคะ(คงจะรู้สึกไม่มั่นใจและอายเพื่อน) ด้วยว่าครูไม่อยากบังคับใจเด็กน้อยตามที่ตั้งปณิธานไว้แต่แรกว่าละครเรื่องนี้ต้องมาจากความเป็นเจ้าของ  ของเด็กๆ ในทุกขั้นตอน วันนั้นเราจึงปิดการคัดเลือกตัวละครโดย ขาดนางผีเสื้อสมุทร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</w:rPr>
        <w:tab/>
      </w:r>
      <w:r>
        <w:rPr>
          <w:color w:val="FFFFFF"/>
          <w:sz w:val="36"/>
          <w:szCs w:val="36"/>
        </w:rPr>
        <w:tab/>
      </w:r>
      <w:r w:rsidRPr="00AD4F0F">
        <w:rPr>
          <w:color w:val="FFFFFF"/>
          <w:sz w:val="36"/>
          <w:szCs w:val="36"/>
          <w:cs/>
        </w:rPr>
        <w:t xml:space="preserve">หลังจากลองเอาตัวเองไปสวมรองเท้าเด็กๆ คิดว่าการจะทำอะไรที่ยากหรือไม่คุ้นเคยต้องสร้างอาวุธที่เรียกว่า </w:t>
      </w:r>
      <w:r w:rsidRPr="00AD4F0F">
        <w:rPr>
          <w:b/>
          <w:bCs/>
          <w:color w:val="FFFFFF"/>
          <w:sz w:val="36"/>
          <w:szCs w:val="36"/>
          <w:cs/>
        </w:rPr>
        <w:t xml:space="preserve">“แรงบันดาลใจ” </w:t>
      </w:r>
      <w:r w:rsidRPr="00AD4F0F">
        <w:rPr>
          <w:color w:val="FFFFFF"/>
          <w:sz w:val="36"/>
          <w:szCs w:val="36"/>
          <w:cs/>
        </w:rPr>
        <w:t xml:space="preserve">กับ </w:t>
      </w:r>
      <w:r w:rsidRPr="00AD4F0F">
        <w:rPr>
          <w:b/>
          <w:bCs/>
          <w:color w:val="FFFFFF"/>
          <w:sz w:val="36"/>
          <w:szCs w:val="36"/>
          <w:cs/>
        </w:rPr>
        <w:t xml:space="preserve">“กำลังใจ” </w:t>
      </w:r>
      <w:r w:rsidRPr="00AD4F0F">
        <w:rPr>
          <w:color w:val="FFFFFF"/>
          <w:sz w:val="36"/>
          <w:szCs w:val="36"/>
          <w:cs/>
        </w:rPr>
        <w:t>ที่ทำให้เด็กหญิงเกตุ ที่ปัจจุบันนั้นกลายเป็นครุเกตแล้ว  เคยเป็นเด็กขี้อายมาก่อน(อายมากถึงขนาดที่แม่หมายเหตุไว้ชัดเจนใน สมุดประจำตัวนักเรียนของฉันเมื่อวัยเด็ก) กลายมาเป็นคนที่กล้าแสดงออกมากขึ้นได้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  <w:cs/>
        </w:rPr>
        <w:tab/>
      </w:r>
      <w:r>
        <w:rPr>
          <w:color w:val="FFFFFF"/>
          <w:sz w:val="36"/>
          <w:szCs w:val="36"/>
          <w:cs/>
        </w:rPr>
        <w:tab/>
      </w:r>
      <w:r w:rsidRPr="00AD4F0F">
        <w:rPr>
          <w:color w:val="FFFFFF"/>
          <w:sz w:val="36"/>
          <w:szCs w:val="36"/>
          <w:cs/>
        </w:rPr>
        <w:t xml:space="preserve">วันต่อมาฉันกลับมาพร้อมกับเรื่องเล่าจากเหตุการณ์จริงในวัยเด็กของฉัน ที่ช่วยสร้างแรงบันดาลใจและกำลังใจให้เด็กหญิงที่กำลังไม่มั่นใจในการรับบทบาทของนางยักษ์ </w:t>
      </w:r>
      <w:r>
        <w:rPr>
          <w:noProof/>
        </w:rPr>
        <w:pict>
          <v:shape id="Picture 3" o:spid="_x0000_s1029" type="#_x0000_t75" style="position:absolute;left:0;text-align:left;margin-left:15.3pt;margin-top:1.9pt;width:334pt;height:367.15pt;z-index:251655680;visibility:visible;mso-wrap-distance-top:.96pt;mso-wrap-distance-right:9.42pt;mso-wrap-distance-bottom:1.2pt;mso-position-horizontal-relative:text;mso-position-vertical-relative:text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">
            <v:imagedata r:id="rId7" o:title=""/>
            <o:lock v:ext="edit" aspectratio="f"/>
            <w10:wrap type="square"/>
          </v:shape>
        </w:pict>
      </w:r>
      <w:r w:rsidRPr="00AD4F0F">
        <w:rPr>
          <w:color w:val="FFFFFF"/>
          <w:sz w:val="36"/>
          <w:szCs w:val="36"/>
          <w:cs/>
        </w:rPr>
        <w:t>ฉันเล่าให้เด็กๆ ฟังว่า ฉันเคยถูกเพื่อนๆ ขอร้องแกมบังคับให้เป็นนางแบบในการประกวดการแต่งกายเป็นนางผีเสื้อสมุทรในงานวันภาษาไทยซึ่งเป็นการแข่งขันระหว่างห้อง ฉันเล่าว่าฉันปฏิเสธเสียงดังมากเพราะ</w:t>
      </w:r>
      <w:r w:rsidRPr="00AD4F0F">
        <w:rPr>
          <w:b/>
          <w:bCs/>
          <w:color w:val="FFFFFF"/>
          <w:sz w:val="36"/>
          <w:szCs w:val="36"/>
          <w:cs/>
        </w:rPr>
        <w:t xml:space="preserve">ไม่อยากเป็นนางยักษ์ ไม่อยากแต่งหน้า ไม่อยากเป็นตัวตลก ไม่อยากถูกล้อเลียนและอาย (เหมือนแบบที่เด็กๆ เป็นตอนนี้นี่แหละ)  </w:t>
      </w:r>
      <w:r w:rsidRPr="00AD4F0F">
        <w:rPr>
          <w:color w:val="FFFFFF"/>
          <w:sz w:val="36"/>
          <w:szCs w:val="36"/>
          <w:cs/>
        </w:rPr>
        <w:t>เพื่อนๆ ขอร้องว่าถ้าฉันปฏิเสธ ห้องของเราคงแพ้ตั้งแต่ยังไม่ลงแข่ง ทั้งที่ชุดออกแบบเสร็จแล้ว คนแต่งหน้าก็พร้อมจะช่วยเหลือแล้ว ขาดแต่นางแบบยักษ์</w:t>
      </w:r>
      <w:r w:rsidRPr="00AD4F0F">
        <w:rPr>
          <w:color w:val="FFFFFF"/>
          <w:sz w:val="36"/>
          <w:szCs w:val="36"/>
        </w:rPr>
        <w:t>.......</w:t>
      </w:r>
      <w:r w:rsidRPr="00AD4F0F">
        <w:rPr>
          <w:color w:val="FFFFFF"/>
          <w:sz w:val="36"/>
          <w:szCs w:val="36"/>
          <w:cs/>
        </w:rPr>
        <w:t xml:space="preserve"> ไม่มีใครอีกแล้วเพื่อนทุกคนขอร้องอ้อนวอนจนครูเกตุใจอ่อน และในที่สุดห้องของเราก็ประสบความสำเร็จชนะเลิศการประกวดได้รับรางวัล โดยที่พวกเราไม่คาดคิดว่าจะได้เพียงแค่ไม่อยากแพ้ตั้งแต่ยังไม่ลงแข่ง แต่รางวัลที่ครูเกตุภูมิใจที่สุดคือ คำชมเชยจากเพื่อนๆ ถึงความกล้าหาญและเสียสละ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  <w:cs/>
        </w:rPr>
        <w:tab/>
      </w:r>
      <w:r>
        <w:rPr>
          <w:color w:val="FFFFFF"/>
          <w:sz w:val="36"/>
          <w:szCs w:val="36"/>
          <w:cs/>
        </w:rPr>
        <w:tab/>
      </w:r>
      <w:r w:rsidRPr="00AD4F0F">
        <w:rPr>
          <w:color w:val="FFFFFF"/>
          <w:sz w:val="36"/>
          <w:szCs w:val="36"/>
          <w:cs/>
        </w:rPr>
        <w:t>เด็กๆ นั่งฟังกันตาแป๋ว เงียบ สงบ และในที่สุดเด็กหญิงเซย่าก็ยกมืออาสารับบทเป็นนางยักษ์ด้วยความเต็มใจ เธอบอกว่าอยากเป็นแบบครูเกตุตอนเด็กๆ เซย่ากลับไปเล่าให้   แม่ฟังด้วยความภาคภูมิใจถึงบทบาทที่ได้รับว่าเหมือนครูเกตุในวัยเด็ก แม่ของเซย่าเล่าว่า เซย่ากลับไปซ้อมทำหน้าดุแบบนางยักษ์ทุกวัน ท่องบทได้ถึงอารมณ์ เสียงดังฟังชัด ทุกครั้งที่ซ้อมเพื่อนในห้องจะสนุกสนาน เฮฮาทุกครั้งที่ถึงบทของเซย่า ครูที่ได้มาชมการซ้อมต่างชมเชยความกล้าและน่ารักของนางยักษ์น้อยเซย่า</w:t>
      </w:r>
      <w:r w:rsidRPr="00AD4F0F">
        <w:rPr>
          <w:color w:val="FFFFFF"/>
          <w:sz w:val="36"/>
          <w:szCs w:val="36"/>
        </w:rPr>
        <w:t xml:space="preserve"> </w:t>
      </w:r>
      <w:r w:rsidRPr="00AD4F0F">
        <w:rPr>
          <w:color w:val="FFFFFF"/>
          <w:sz w:val="36"/>
          <w:szCs w:val="36"/>
          <w:cs/>
        </w:rPr>
        <w:t>และในที่สุดรางวัลที่ทำให้เซย่าภูมิใจที่สุดคือ กำลังใจจากเสียงกรี๊ดและปรบมือจากผู้ชม สุดท้ายเด็กๆ ทุกคนในห้องรวมทั้งเซย่าก็ลืมไปเลยว่า นางยักษ์หรือนางผีเสื้อสมุทรนั้น</w:t>
      </w:r>
      <w:r w:rsidRPr="00AD4F0F">
        <w:rPr>
          <w:color w:val="FFFFFF"/>
          <w:sz w:val="36"/>
          <w:szCs w:val="36"/>
        </w:rPr>
        <w:t>.......</w:t>
      </w:r>
      <w:r w:rsidRPr="00AD4F0F">
        <w:rPr>
          <w:color w:val="FFFFFF"/>
          <w:sz w:val="36"/>
          <w:szCs w:val="36"/>
          <w:cs/>
        </w:rPr>
        <w:t>ใจร้ายและไม่ใช่นางเอกนะ</w:t>
      </w:r>
      <w:r w:rsidRPr="00AD4F0F">
        <w:rPr>
          <w:color w:val="FFFFFF"/>
          <w:sz w:val="36"/>
          <w:szCs w:val="36"/>
        </w:rPr>
        <w:t>....</w:t>
      </w:r>
      <w:r w:rsidRPr="00AD4F0F">
        <w:rPr>
          <w:color w:val="FFFFFF"/>
          <w:sz w:val="36"/>
          <w:szCs w:val="36"/>
          <w:cs/>
        </w:rPr>
        <w:t>แต่นั่นไม่สำคัญอีกแล้วเพราะเด็กๆ รู้แต่ว่าพวกเรามีความสุขที่ได้ร่วมกันแสดงละครเรื่องกำเนิดสุดสาคร ในงานชื่นใจ</w:t>
      </w:r>
      <w:r w:rsidRPr="00AD4F0F">
        <w:rPr>
          <w:color w:val="FFFFFF"/>
          <w:sz w:val="36"/>
          <w:szCs w:val="36"/>
        </w:rPr>
        <w:t>...</w:t>
      </w:r>
      <w:r w:rsidRPr="00AD4F0F">
        <w:rPr>
          <w:color w:val="FFFFFF"/>
          <w:sz w:val="36"/>
          <w:szCs w:val="36"/>
          <w:cs/>
        </w:rPr>
        <w:t>ได้เรียนรู้</w:t>
      </w:r>
    </w:p>
    <w:p w:rsidR="00356ED3" w:rsidRPr="00AD4F0F" w:rsidRDefault="00356ED3" w:rsidP="003D1D41">
      <w:pPr>
        <w:spacing w:before="240" w:after="0"/>
        <w:jc w:val="thaiDistribute"/>
        <w:rPr>
          <w:color w:val="FFFFFF"/>
          <w:sz w:val="36"/>
          <w:szCs w:val="36"/>
        </w:rPr>
      </w:pPr>
      <w:r w:rsidRPr="00AD4F0F">
        <w:rPr>
          <w:color w:val="FFFFFF"/>
          <w:sz w:val="36"/>
          <w:szCs w:val="36"/>
          <w:cs/>
        </w:rPr>
        <w:tab/>
      </w:r>
      <w:r>
        <w:rPr>
          <w:color w:val="FFFFFF"/>
          <w:sz w:val="36"/>
          <w:szCs w:val="36"/>
          <w:cs/>
        </w:rPr>
        <w:tab/>
      </w:r>
      <w:r w:rsidRPr="00AD4F0F">
        <w:rPr>
          <w:color w:val="FFFFFF"/>
          <w:sz w:val="36"/>
          <w:szCs w:val="36"/>
          <w:cs/>
        </w:rPr>
        <w:t>ความสำเร็จของเรื่องนี้คงไม่เกิด หากครูไม่ลองนำตัวเองไปสวมรองเท้า สวมความคิดแบบเด็กๆ พยายามเข้าอกเข้าใจหัวอกของเด็กๆ แล้วเราจะรู้ว่าความต้องการของเด็กๆ คืออะไร จนทำให้ครูสามารถวางแนวทางช่วยเหลือได้อย่างเหมาะสม เป็นความต้องการทำที่ออกมาจากตัวเด็กๆ เองเขาจะไม่รู้สึกว่าถูกสั่ง หรือบังคับ แต่ทำเพราะมันมาจากแรงบันดาลใจ ที่ได้ฟังเรื่องเล่าจากประสบการณ์ตรงของคนใกล้ตัวก็คือครูของพวกเขาเอง เมื่อมีความเป็นเจ้าของมีส่วนร่วมพวกเขาจะทำได้อย่างมีความสุข สำหรับฉันเรื่องเล่ายังคงช่วยสร้างแรงบันดาลใจให้เด็กๆ ได้ดีเสมอไม่เคยล้าสมัยเลย</w:t>
      </w:r>
    </w:p>
    <w:p w:rsidR="00356ED3" w:rsidRPr="0079437A" w:rsidRDefault="00356ED3" w:rsidP="003D1D41">
      <w:pPr>
        <w:jc w:val="right"/>
        <w:rPr>
          <w:b/>
          <w:bCs/>
          <w:color w:val="FFFF00"/>
          <w:sz w:val="52"/>
          <w:szCs w:val="52"/>
        </w:rPr>
      </w:pPr>
      <w:r>
        <w:rPr>
          <w:noProof/>
        </w:rPr>
        <w:pict>
          <v:shape id="_x0000_s1030" type="#_x0000_t75" style="position:absolute;left:0;text-align:left;margin-left:760.5pt;margin-top:45.1pt;width:305.8pt;height:203.05pt;z-index:251659776">
            <v:imagedata r:id="rId8" o:title=""/>
            <v:shadow on="t" offset="10pt,9pt" offset2="16pt,14pt"/>
          </v:shape>
        </w:pict>
      </w:r>
      <w:r>
        <w:rPr>
          <w:noProof/>
        </w:rPr>
        <w:pict>
          <v:shape id="_x0000_s1031" type="#_x0000_t75" style="position:absolute;left:0;text-align:left;margin-left:349.3pt;margin-top:15.85pt;width:349.6pt;height:232.3pt;z-index:251660800">
            <v:imagedata r:id="rId9" o:title=""/>
            <v:shadow on="t" offset="9pt,11pt" offset2="14pt,18pt"/>
          </v:shape>
        </w:pict>
      </w:r>
      <w:r>
        <w:rPr>
          <w:noProof/>
        </w:rPr>
        <w:pict>
          <v:shape id="_x0000_s1032" type="#_x0000_t75" style="position:absolute;left:0;text-align:left;margin-left:31.8pt;margin-top:39.75pt;width:277.35pt;height:200.25pt;z-index:251657728">
            <v:imagedata r:id="rId10" o:title=""/>
            <v:shadow on="t" opacity=".5" offset="-11pt,-10pt" offset2="-10pt,-8pt"/>
          </v:shape>
        </w:pict>
      </w:r>
      <w:r w:rsidRPr="0079437A">
        <w:rPr>
          <w:b/>
          <w:bCs/>
          <w:color w:val="FFFF00"/>
          <w:sz w:val="52"/>
          <w:szCs w:val="52"/>
          <w:cs/>
        </w:rPr>
        <w:t>ครูเกตุ สุภัค สุทธิชล ประจำชั้น ๑/๔</w:t>
      </w:r>
    </w:p>
    <w:sectPr w:rsidR="00356ED3" w:rsidRPr="0079437A" w:rsidSect="003D1D41">
      <w:pgSz w:w="23814" w:h="16839" w:orient="landscape" w:code="8"/>
      <w:pgMar w:top="1276" w:right="1134" w:bottom="568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isplayBackgroundShape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00F23"/>
    <w:rsid w:val="00122454"/>
    <w:rsid w:val="002B3901"/>
    <w:rsid w:val="00356ED3"/>
    <w:rsid w:val="003D1D41"/>
    <w:rsid w:val="0079437A"/>
    <w:rsid w:val="00800F23"/>
    <w:rsid w:val="00AC2394"/>
    <w:rsid w:val="00AD4F0F"/>
    <w:rsid w:val="00BA67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0F23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123</TotalTime>
  <Pages>2</Pages>
  <Words>637</Words>
  <Characters>3634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2014-03-31T06:20:00Z</dcterms:created>
  <dcterms:modified xsi:type="dcterms:W3CDTF">2014-03-31T08:34:00Z</dcterms:modified>
</cp:coreProperties>
</file>