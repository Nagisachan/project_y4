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07D" w:rsidRPr="00187211" w:rsidRDefault="0099407D" w:rsidP="000F4ACA">
      <w:pPr>
        <w:tabs>
          <w:tab w:val="left" w:pos="6650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FF3300"/>
          <w:sz w:val="52"/>
          <w:szCs w:val="5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in;margin-top:-1in;width:1583.9pt;height:1189.5pt;z-index:-251659776">
            <v:imagedata r:id="rId5" o:title="" cropbottom="5856f"/>
          </v:shape>
        </w:pict>
      </w:r>
      <w:r w:rsidRPr="00187211">
        <w:rPr>
          <w:rFonts w:ascii="Angsana New" w:hAnsi="Angsana New" w:cs="Angsana New"/>
          <w:b/>
          <w:bCs/>
          <w:color w:val="FF3300"/>
          <w:sz w:val="52"/>
          <w:szCs w:val="52"/>
          <w:cs/>
        </w:rPr>
        <w:t>ชีวิตการเรียนรู้</w:t>
      </w:r>
      <w:r w:rsidRPr="00187211">
        <w:rPr>
          <w:rFonts w:ascii="Angsana New" w:hAnsi="Angsana New" w:cs="Angsana New"/>
          <w:b/>
          <w:bCs/>
          <w:color w:val="FF3300"/>
          <w:sz w:val="52"/>
          <w:szCs w:val="52"/>
        </w:rPr>
        <w:t>…</w:t>
      </w:r>
      <w:r w:rsidRPr="00187211">
        <w:rPr>
          <w:rFonts w:ascii="Angsana New" w:hAnsi="Angsana New" w:cs="Angsana New"/>
          <w:b/>
          <w:bCs/>
          <w:color w:val="FF3300"/>
          <w:sz w:val="52"/>
          <w:szCs w:val="52"/>
          <w:cs/>
        </w:rPr>
        <w:t>กับเวลาพาเพลิน</w:t>
      </w:r>
    </w:p>
    <w:p w:rsidR="0099407D" w:rsidRPr="00187211" w:rsidRDefault="0099407D" w:rsidP="000F4ACA">
      <w:pPr>
        <w:spacing w:after="0" w:line="240" w:lineRule="auto"/>
        <w:ind w:left="-142"/>
        <w:rPr>
          <w:rFonts w:ascii="Angsana New" w:hAnsi="Angsana New" w:cs="Angsana New"/>
          <w:b/>
          <w:bCs/>
          <w:color w:val="FF3300"/>
          <w:sz w:val="48"/>
          <w:szCs w:val="48"/>
        </w:rPr>
      </w:pPr>
      <w:r w:rsidRPr="00187211">
        <w:rPr>
          <w:rFonts w:ascii="Angsana New" w:hAnsi="Angsana New" w:cs="Angsana New"/>
          <w:b/>
          <w:bCs/>
          <w:color w:val="FF3300"/>
          <w:sz w:val="48"/>
          <w:szCs w:val="48"/>
          <w:cs/>
        </w:rPr>
        <w:t xml:space="preserve">            นายจารุพันธ์ เหล่าแก้วก่อง ( ครูมิ้น )      หน่วยวิชาคณิตศาสตร์  ชั้น ๓</w:t>
      </w:r>
    </w:p>
    <w:p w:rsidR="0099407D" w:rsidRPr="00187211" w:rsidRDefault="0099407D" w:rsidP="000F4ACA">
      <w:pPr>
        <w:pStyle w:val="ListParagraph"/>
        <w:ind w:left="142" w:firstLine="567"/>
        <w:jc w:val="thaiDistribute"/>
        <w:rPr>
          <w:rFonts w:ascii="Angsana New" w:hAnsi="Angsana New" w:cs="Angsana New"/>
          <w:sz w:val="40"/>
          <w:szCs w:val="40"/>
        </w:rPr>
      </w:pPr>
      <w:r w:rsidRPr="00187211">
        <w:rPr>
          <w:rFonts w:ascii="Angsana New" w:hAnsi="Angsana New" w:cs="Angsana New"/>
          <w:b/>
          <w:bCs/>
          <w:sz w:val="40"/>
          <w:szCs w:val="40"/>
          <w:cs/>
        </w:rPr>
        <w:t xml:space="preserve">              </w:t>
      </w:r>
    </w:p>
    <w:p w:rsidR="0099407D" w:rsidRPr="00187211" w:rsidRDefault="0099407D" w:rsidP="000F4ACA">
      <w:pPr>
        <w:pStyle w:val="ListParagraph"/>
        <w:ind w:left="142" w:firstLine="567"/>
        <w:jc w:val="thaiDistribute"/>
        <w:rPr>
          <w:rFonts w:ascii="Angsana New" w:hAnsi="Angsana New" w:cs="Angsana New"/>
          <w:b/>
          <w:bCs/>
          <w:color w:val="000000"/>
          <w:sz w:val="40"/>
          <w:szCs w:val="40"/>
        </w:rPr>
      </w:pPr>
      <w:r w:rsidRPr="00187211">
        <w:rPr>
          <w:rFonts w:ascii="4805_KwangMD_Melt" w:hAnsi="4805_KwangMD_Melt" w:cs="Angsana New"/>
          <w:color w:val="000000"/>
          <w:sz w:val="40"/>
          <w:szCs w:val="40"/>
          <w:cs/>
        </w:rPr>
        <w:t xml:space="preserve">           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ผ่านไปอีกหนึ่งปีอย่างรวดเร็วกับการเรียนการสอนแบบ 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Open Approach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>ต้องบอกเลยว่าการรอเวลาที่จะให้เด็กๆได้คิดเอง ได้ลองลงมือแก้ปัญหาด้วยตัวเองนั้นครูต้องมีความอดทน ใจเย็น  และต้องค่อยๆพาเข้าเนื้อหาหรือวิธีการคิดที่หลากหลายและแปลกใหม่ โดยให้ผู้เรียนเป็นเจ้าของชั้นเรียนนั้นๆอย่างแท้จริง และค่อยๆขับเคลื่อนชั้นเรียนไปพร้อมๆกันโดยมีครูเป็นผู้พาเดินผ่านสะพานสถานการณ์โจทย์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ที่มีความรู้สะสมเป็นทุนเดินมาก่อนเพื่อที่จะไปถึงเป้าหมายปลายทางได้อย่างสบาย ไม่เหนื่อย เพื่อให้นักเรียนรู้สึกสนุก ท้าทายไปกับการเดินทางในชั้นเรียนนั้นๆ  </w:t>
      </w:r>
    </w:p>
    <w:p w:rsidR="0099407D" w:rsidRPr="00187211" w:rsidRDefault="0099407D" w:rsidP="0040436B">
      <w:pPr>
        <w:ind w:firstLine="720"/>
        <w:jc w:val="thaiDistribute"/>
        <w:rPr>
          <w:rFonts w:ascii="Angsana New" w:hAnsi="Angsana New" w:cs="Angsana New"/>
          <w:color w:val="000000"/>
          <w:sz w:val="40"/>
          <w:szCs w:val="40"/>
        </w:rPr>
      </w:pPr>
      <w:r>
        <w:rPr>
          <w:noProof/>
        </w:rPr>
        <w:pict>
          <v:shape id="_x0000_s1027" type="#_x0000_t75" style="position:absolute;left:0;text-align:left;margin-left:374.2pt;margin-top:494.1pt;width:295.4pt;height:321.35pt;z-index:-251655680">
            <v:imagedata r:id="rId6" o:title="" croptop="6483f" cropbottom="10288f" cropleft="5806f"/>
          </v:shape>
        </w:pict>
      </w:r>
      <w:r>
        <w:rPr>
          <w:noProof/>
        </w:rPr>
        <w:pict>
          <v:shape id="_x0000_s1028" type="#_x0000_t75" style="position:absolute;left:0;text-align:left;margin-left:37.5pt;margin-top:493.95pt;width:311.7pt;height:322.5pt;z-index:-251656704">
            <v:imagedata r:id="rId7" o:title="" croptop="5189f" cropbottom="11400f" cropright="2458f"/>
          </v:shape>
        </w:pict>
      </w:r>
      <w:r>
        <w:rPr>
          <w:noProof/>
        </w:rPr>
        <w:pict>
          <v:shape id="_x0000_s1029" type="#_x0000_t75" style="position:absolute;left:0;text-align:left;margin-left:168pt;margin-top:158.85pt;width:360.75pt;height:198.3pt;z-index:-251657728" wrapcoords="-23 0 -23 21569 21600 21569 21600 0 -23 0">
            <v:imagedata r:id="rId8" o:title="" croptop="2253f" cropbottom="25820f" cropleft="8386f" cropright="5990f"/>
          </v:shape>
        </w:pict>
      </w:r>
      <w:r>
        <w:rPr>
          <w:noProof/>
        </w:rPr>
        <w:pict>
          <v:shape id="Picture 1" o:spid="_x0000_s1030" type="#_x0000_t75" style="position:absolute;left:0;text-align:left;margin-left:527.85pt;margin-top:-338.4pt;width:142.55pt;height:179.05pt;z-index:251657728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">
            <v:imagedata r:id="rId9" o:title=""/>
            <o:lock v:ext="edit" aspectratio="f"/>
          </v:shape>
        </w:pic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           กิจกรรมที่ก่อให้เกิดการเรียนรู้มากที่สุดในภาคเรียนจิตตะ</w:t>
      </w:r>
      <w:r w:rsidRPr="00187211">
        <w:rPr>
          <w:rFonts w:ascii="Angsana New" w:hAnsi="Angsana New" w:cs="Angsana New"/>
          <w:color w:val="000000"/>
          <w:sz w:val="40"/>
          <w:szCs w:val="40"/>
        </w:rPr>
        <w:t>-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วิมังสาที่ผ่านมาคือ การหาระยะเวลาในการทำกิจกรรมต่างๆ โดยใช้ความรู้สะสมที่มีมาก่อนหน้านี้คือ การบอกเวลา 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24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ชั่วโมง 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,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ระยะเวลา 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1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ชั่วโมง (เวลาชั่วโมง นาที วินาที) 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,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>แถบเส้นเวลา มาต่อยอดเพื่อสร้างความรู้ใหม่ผ่านสะพานสถานการณ์โจทย์ จนเกิดเป็นการเรียนรู้ที่หลากหลายและสามารถสรุปวิธีการหาระยะเวลา ที่ได้จากการนำเสนอวิธีการคิดของเพื่อนและของตนเองได้  โดยกิจกรรมเริ่มต้นจาก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ให้นักเรียนสังเกตเห็นอะไรจากแถบเส้นเวลาบ้าง เพื่อสร้างความพร้อมก่อนเรียนและยังเป็นการทบทวนแถบเส้นเวลาไปพร้อมๆกัน </w:t>
      </w:r>
    </w:p>
    <w:p w:rsidR="0099407D" w:rsidRPr="00187211" w:rsidRDefault="0099407D" w:rsidP="0040436B">
      <w:pPr>
        <w:ind w:firstLine="720"/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40436B">
      <w:pPr>
        <w:ind w:firstLine="720"/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40436B">
      <w:pPr>
        <w:ind w:firstLine="720"/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40436B">
      <w:pPr>
        <w:ind w:firstLine="720"/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40436B">
      <w:pPr>
        <w:ind w:firstLine="720"/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187211">
      <w:pPr>
        <w:jc w:val="thaiDistribute"/>
        <w:rPr>
          <w:rFonts w:ascii="Angsana New" w:hAnsi="Angsana New" w:cs="Angsana New"/>
          <w:color w:val="000000"/>
          <w:sz w:val="40"/>
          <w:szCs w:val="40"/>
          <w:cs/>
        </w:rPr>
      </w:pP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                    แล้วก็เริ่มเปิดโจทย์สถานการณ์และเงื่อนไขว่า  </w:t>
      </w:r>
      <w:r w:rsidRPr="00187211">
        <w:rPr>
          <w:rFonts w:ascii="Angsana New" w:hAnsi="Angsana New" w:cs="Angsana New"/>
          <w:b/>
          <w:bCs/>
          <w:color w:val="000000"/>
          <w:sz w:val="40"/>
          <w:szCs w:val="40"/>
        </w:rPr>
        <w:t xml:space="preserve">“ </w:t>
      </w:r>
      <w:r w:rsidRPr="00187211">
        <w:rPr>
          <w:rFonts w:ascii="Angsana New" w:hAnsi="Angsana New" w:cs="Angsana New"/>
          <w:b/>
          <w:bCs/>
          <w:color w:val="000000"/>
          <w:sz w:val="40"/>
          <w:szCs w:val="40"/>
          <w:cs/>
        </w:rPr>
        <w:t xml:space="preserve"> ให้นักเรียนหาระยะเวลาในการทำกิจกรรมด้วยวิธีที่หลากหลาย ”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     จากสถานการณ์และเงื่อนไขที่ครูกำหนด  กระตุ้นให้นักเรียนแต่ละคนคิดและว่าจะต้องแก้ปัญหาให้ได้หลากหลายที่สุดอย่างไร โดยแต่ละคนมีวิธีที่คล้ายคลึงกันหรือเหมือนกันแถบจะทุก</w:t>
      </w:r>
      <w:r>
        <w:rPr>
          <w:rFonts w:ascii="Angsana New" w:hAnsi="Angsana New" w:cs="Angsana New"/>
          <w:color w:val="000000"/>
          <w:sz w:val="40"/>
          <w:szCs w:val="40"/>
          <w:cs/>
        </w:rPr>
        <w:t>คน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>เลยทีเดียว ตัวอย่างที่นักเรียนที่คิดได้ คือ การคิดโดยการนับจากแถบเส้นเวลา โดยมีวิธีการนับที่แตกต่างกันออกไป แต่ความยากของเด็กๆก็ คือ ยังไม่เคยเรียนการคำนวณเรื่องเวลามาก่อนเลย</w:t>
      </w:r>
    </w:p>
    <w:p w:rsidR="0099407D" w:rsidRPr="00187211" w:rsidRDefault="0099407D" w:rsidP="0003512C">
      <w:pPr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03512C">
      <w:pPr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03512C">
      <w:pPr>
        <w:jc w:val="thaiDistribute"/>
        <w:rPr>
          <w:rFonts w:ascii="Angsana New" w:hAnsi="Angsana New" w:cs="Angsana New"/>
          <w:color w:val="000000"/>
          <w:sz w:val="40"/>
          <w:szCs w:val="40"/>
        </w:rPr>
      </w:pP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         </w:t>
      </w:r>
    </w:p>
    <w:p w:rsidR="0099407D" w:rsidRPr="00187211" w:rsidRDefault="0099407D" w:rsidP="0003512C">
      <w:pPr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03512C">
      <w:pPr>
        <w:jc w:val="thaiDistribute"/>
        <w:rPr>
          <w:rFonts w:ascii="Angsana New" w:hAnsi="Angsana New" w:cs="Angsana New"/>
          <w:color w:val="000000"/>
          <w:sz w:val="40"/>
          <w:szCs w:val="40"/>
        </w:rPr>
      </w:pPr>
    </w:p>
    <w:p w:rsidR="0099407D" w:rsidRPr="00187211" w:rsidRDefault="0099407D" w:rsidP="0003512C">
      <w:pPr>
        <w:jc w:val="thaiDistribute"/>
        <w:rPr>
          <w:rFonts w:ascii="Angsana New" w:hAnsi="Angsana New" w:cs="Angsana New"/>
          <w:color w:val="000000"/>
          <w:sz w:val="40"/>
          <w:szCs w:val="40"/>
        </w:rPr>
      </w:pPr>
      <w:r>
        <w:rPr>
          <w:noProof/>
        </w:rPr>
        <w:pict>
          <v:shape id="_x0000_s1031" type="#_x0000_t75" style="position:absolute;left:0;text-align:left;margin-left:-1in;margin-top:-71.65pt;width:1583.9pt;height:1189.15pt;z-index:-251662848">
            <v:imagedata r:id="rId5" o:title="" cropbottom="5684f"/>
          </v:shape>
        </w:pic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                       เมื่อจบกิจกรรมครูก็ให้นักเรียนช่วยกันสรุป โดยได้แนวคิดที่หลากหลายมาก จากนั้นก็ให้นักเรียนแต่ละคนเขียนสรุปตามความเข้าใจของตนเองลงสมุดรวมทั้งเขียนความรู้สึกกับสิ่งที่ได้เรียนรู้ในการทำกิจกรรมเพื่อที่ครูจะได้รู้และเข้าใจเด็กในภาวะอารมณ์และความเข้าใจในกิจกรรม</w:t>
      </w: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  <w:r>
        <w:rPr>
          <w:noProof/>
        </w:rPr>
        <w:pict>
          <v:shape id="_x0000_s1032" type="#_x0000_t75" style="position:absolute;margin-left:141.75pt;margin-top:1.05pt;width:454.2pt;height:102.5pt;z-index:-251660800">
            <v:imagedata r:id="rId8" o:title="" croptop="42439f" cropbottom="6385f" cropleft="8527f" cropright="1409f"/>
          </v:shape>
        </w:pict>
      </w:r>
      <w:r w:rsidRPr="00187211">
        <w:rPr>
          <w:rFonts w:ascii="Angsana New" w:hAnsi="Angsana New" w:cs="Angsana New"/>
          <w:sz w:val="40"/>
          <w:szCs w:val="40"/>
          <w:cs/>
        </w:rPr>
        <w:t xml:space="preserve">                        </w:t>
      </w:r>
    </w:p>
    <w:p w:rsidR="0099407D" w:rsidRPr="00187211" w:rsidRDefault="0099407D" w:rsidP="00187211">
      <w:pPr>
        <w:tabs>
          <w:tab w:val="left" w:pos="9435"/>
          <w:tab w:val="left" w:pos="12780"/>
        </w:tabs>
        <w:rPr>
          <w:rFonts w:ascii="Angsana New" w:hAnsi="Angsana New" w:cs="Angsana New"/>
          <w:sz w:val="40"/>
          <w:szCs w:val="40"/>
        </w:rPr>
      </w:pPr>
      <w:r w:rsidRPr="00187211">
        <w:rPr>
          <w:rFonts w:ascii="Angsana New" w:hAnsi="Angsana New" w:cs="Angsana New"/>
          <w:sz w:val="40"/>
          <w:szCs w:val="40"/>
          <w:cs/>
        </w:rPr>
        <w:tab/>
      </w:r>
      <w:r w:rsidRPr="00187211">
        <w:rPr>
          <w:rFonts w:ascii="Angsana New" w:hAnsi="Angsana New" w:cs="Angsana New"/>
          <w:sz w:val="40"/>
          <w:szCs w:val="40"/>
          <w:cs/>
        </w:rPr>
        <w:tab/>
      </w: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  <w:r>
        <w:rPr>
          <w:noProof/>
        </w:rPr>
        <w:pict>
          <v:shape id="_x0000_s1033" type="#_x0000_t75" style="position:absolute;margin-left:154.15pt;margin-top:11.4pt;width:441.8pt;height:55.1pt;z-index:-251661824">
            <v:imagedata r:id="rId10" o:title="" croptop="12242f" cropbottom="42979f" cropleft="3421f"/>
          </v:shape>
        </w:pict>
      </w: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  <w:r>
        <w:rPr>
          <w:noProof/>
        </w:rPr>
        <w:pict>
          <v:shape id="_x0000_s1034" type="#_x0000_t75" style="position:absolute;margin-left:187.5pt;margin-top:18.1pt;width:359pt;height:151.85pt;z-index:-251654656">
            <v:imagedata r:id="rId11" o:title="" croptop="19210f" cropbottom="13051f" cropleft="6483f"/>
          </v:shape>
        </w:pict>
      </w: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426423">
      <w:pPr>
        <w:rPr>
          <w:rFonts w:ascii="Angsana New" w:hAnsi="Angsana New" w:cs="Angsana New"/>
          <w:sz w:val="40"/>
          <w:szCs w:val="40"/>
          <w:cs/>
        </w:rPr>
      </w:pPr>
      <w:r w:rsidRPr="00187211">
        <w:rPr>
          <w:rFonts w:ascii="Angsana New" w:hAnsi="Angsana New" w:cs="Angsana New"/>
          <w:sz w:val="40"/>
          <w:szCs w:val="40"/>
          <w:cs/>
        </w:rPr>
        <w:t>จากกิจกรรมนี้ได้เห็นถึงศักยภาพที่อยู่ภายในตัวของเด็กที่สามารถนำความรู้เดิมในเรื่องแถบเส้นเวลาและ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ระยะเวลา </w:t>
      </w:r>
      <w:r w:rsidRPr="00187211">
        <w:rPr>
          <w:rFonts w:ascii="Angsana New" w:hAnsi="Angsana New" w:cs="Angsana New"/>
          <w:color w:val="000000"/>
          <w:sz w:val="40"/>
          <w:szCs w:val="40"/>
        </w:rPr>
        <w:t xml:space="preserve">1 </w:t>
      </w:r>
      <w:r w:rsidRPr="00187211">
        <w:rPr>
          <w:rFonts w:ascii="Angsana New" w:hAnsi="Angsana New" w:cs="Angsana New"/>
          <w:color w:val="000000"/>
          <w:sz w:val="40"/>
          <w:szCs w:val="40"/>
          <w:cs/>
        </w:rPr>
        <w:t xml:space="preserve">ชั่วโมง (เวลาชั่วโมง นาที ) </w:t>
      </w:r>
      <w:r w:rsidRPr="00187211">
        <w:rPr>
          <w:rFonts w:ascii="Angsana New" w:hAnsi="Angsana New" w:cs="Angsana New"/>
          <w:sz w:val="40"/>
          <w:szCs w:val="40"/>
          <w:cs/>
        </w:rPr>
        <w:t xml:space="preserve"> และมาใช้สร้างความรู้ใหม่ๆได้ด้วยตนเอง  มีการคิดตลอดเวลา รวมไปถึงเวลาในการจดบันทึก การแก้ปัญหาของนักเรียนจะต้องเน้นการใช้ความรู้เดิมในการแก้ปัญหาเสมอซึ่งในแผนนี้นักเรียนก็สามารถทำได้เป็นอย่างดี</w:t>
      </w:r>
    </w:p>
    <w:p w:rsidR="0099407D" w:rsidRPr="00187211" w:rsidRDefault="0099407D" w:rsidP="006700C8">
      <w:pPr>
        <w:rPr>
          <w:rFonts w:ascii="Angsana New" w:hAnsi="Angsana New" w:cs="Angsana New"/>
          <w:sz w:val="40"/>
          <w:szCs w:val="40"/>
        </w:rPr>
      </w:pPr>
      <w:r w:rsidRPr="00187211">
        <w:rPr>
          <w:rFonts w:ascii="Angsana New" w:hAnsi="Angsana New" w:cs="Angsana New"/>
          <w:sz w:val="40"/>
          <w:szCs w:val="40"/>
        </w:rPr>
        <w:t xml:space="preserve">             </w:t>
      </w:r>
      <w:r w:rsidRPr="00187211">
        <w:rPr>
          <w:rFonts w:ascii="Angsana New" w:hAnsi="Angsana New" w:cs="Angsana New"/>
          <w:sz w:val="40"/>
          <w:szCs w:val="40"/>
          <w:cs/>
        </w:rPr>
        <w:t xml:space="preserve">ปัจจัยแห่งความสำเร็จนี้ คงเป็นการคิดสถานการณ์และเงื่อนไขของครูที่ต้องคิดอยู่  หลายอย่าง และรอบด้าน ไม่ว่าจะเป็นเนื้อหาที่ต้องการให้เด็กๆได้เรียนรู้ พื้นความรู้เดิมของเด็ก  ธรรมชาติการเรียนรู้ของเด็กๆ สถานการณ์โจทย์  และ แผนกระดานที่ครูผู้สอนช่วยกันคิดออกแบบ เพื่อให้เด็กได้เห็นถึงความร้อยเรียงของการเรียนการสอน และวิธีคิดของเพื่อนทุกคน                                                                          </w:t>
      </w:r>
    </w:p>
    <w:p w:rsidR="0099407D" w:rsidRPr="00187211" w:rsidRDefault="0099407D" w:rsidP="009D2562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9D2562">
      <w:pPr>
        <w:rPr>
          <w:rFonts w:ascii="Angsana New" w:hAnsi="Angsana New" w:cs="Angsana New"/>
          <w:sz w:val="40"/>
          <w:szCs w:val="40"/>
        </w:rPr>
      </w:pPr>
    </w:p>
    <w:p w:rsidR="0099407D" w:rsidRPr="00187211" w:rsidRDefault="0099407D" w:rsidP="006700C8">
      <w:pPr>
        <w:tabs>
          <w:tab w:val="left" w:pos="3435"/>
        </w:tabs>
        <w:rPr>
          <w:rFonts w:ascii="Angsana New" w:hAnsi="Angsana New" w:cs="Angsana New"/>
          <w:sz w:val="40"/>
          <w:szCs w:val="40"/>
        </w:rPr>
      </w:pPr>
    </w:p>
    <w:sectPr w:rsidR="0099407D" w:rsidRPr="00187211" w:rsidSect="00EE11F8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4805_KwangMD_Melt">
    <w:altName w:val="Arial Unicode MS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E04612"/>
    <w:multiLevelType w:val="hybridMultilevel"/>
    <w:tmpl w:val="4BBCCB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8ACAD68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rdia New" w:eastAsia="Times New Roman" w:hAnsi="Cordia New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E11F8"/>
    <w:rsid w:val="000155D1"/>
    <w:rsid w:val="0003512C"/>
    <w:rsid w:val="000753B7"/>
    <w:rsid w:val="000F316A"/>
    <w:rsid w:val="000F4ACA"/>
    <w:rsid w:val="00187211"/>
    <w:rsid w:val="00314D57"/>
    <w:rsid w:val="00356B84"/>
    <w:rsid w:val="0040436B"/>
    <w:rsid w:val="00426423"/>
    <w:rsid w:val="0055467F"/>
    <w:rsid w:val="00620AC0"/>
    <w:rsid w:val="006401D7"/>
    <w:rsid w:val="006700C8"/>
    <w:rsid w:val="00732685"/>
    <w:rsid w:val="00732F81"/>
    <w:rsid w:val="00797889"/>
    <w:rsid w:val="0085050F"/>
    <w:rsid w:val="008E165D"/>
    <w:rsid w:val="00963F5E"/>
    <w:rsid w:val="0099407D"/>
    <w:rsid w:val="009D2562"/>
    <w:rsid w:val="00AF344F"/>
    <w:rsid w:val="00C43A59"/>
    <w:rsid w:val="00D4500F"/>
    <w:rsid w:val="00D5671F"/>
    <w:rsid w:val="00E15920"/>
    <w:rsid w:val="00E847C5"/>
    <w:rsid w:val="00EE11F8"/>
    <w:rsid w:val="00EE2594"/>
    <w:rsid w:val="00FA5509"/>
    <w:rsid w:val="00FB5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1D7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1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4D5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14D57"/>
    <w:rPr>
      <w:rFonts w:ascii="Tahoma" w:hAnsi="Tahoma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2</Pages>
  <Words>414</Words>
  <Characters>2362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Share10s</dc:creator>
  <cp:keywords/>
  <dc:description/>
  <cp:lastModifiedBy>Jarupan</cp:lastModifiedBy>
  <cp:revision>3</cp:revision>
  <cp:lastPrinted>2014-03-26T20:06:00Z</cp:lastPrinted>
  <dcterms:created xsi:type="dcterms:W3CDTF">2014-03-26T20:07:00Z</dcterms:created>
  <dcterms:modified xsi:type="dcterms:W3CDTF">2014-03-26T20:11:00Z</dcterms:modified>
</cp:coreProperties>
</file>