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379BB" w:rsidRDefault="009379BB" w:rsidP="00C667E7">
      <w:pPr>
        <w:spacing w:after="0"/>
        <w:jc w:val="center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s1026" type="#_x0000_t75" style="position:absolute;left:0;text-align:left;margin-left:424.4pt;margin-top:10.65pt;width:92.95pt;height:88.5pt;z-index:251665408;visibility:visible">
            <v:imagedata r:id="rId5" o:title=""/>
          </v:shape>
        </w:pict>
      </w:r>
      <w:r>
        <w:rPr>
          <w:rFonts w:ascii="Cordia New" w:hAnsi="Cordia New"/>
          <w:sz w:val="32"/>
          <w:szCs w:val="32"/>
          <w:cs/>
          <w:lang w:bidi="th-TH"/>
        </w:rPr>
        <w:t>ชีวิตที่เรียนรู้...ของครูเพลินฯ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นางสาวจินตนา    กฤตยากรนุพงศ์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หน่วยวิชาที่สอน   ภูมิปัญญาภาษาไทย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ระดับชั้นที่สอน  ชั้น ๕</w:t>
      </w:r>
    </w:p>
    <w:p w:rsidR="009379BB" w:rsidRDefault="009379BB" w:rsidP="00540F88">
      <w:pPr>
        <w:numPr>
          <w:ilvl w:val="0"/>
          <w:numId w:val="3"/>
        </w:numPr>
        <w:spacing w:after="0"/>
        <w:ind w:left="426" w:hanging="426"/>
        <w:rPr>
          <w:rFonts w:ascii="Cordia New" w:hAnsi="Cordia New"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กิจกรรมที่ก่อให้เกิดการเรียนรู้มากที่สุด</w:t>
      </w:r>
      <w:r>
        <w:rPr>
          <w:rFonts w:ascii="Cordia New" w:hAnsi="Cordia New"/>
          <w:sz w:val="32"/>
          <w:szCs w:val="32"/>
          <w:cs/>
          <w:lang w:bidi="th-TH"/>
        </w:rPr>
        <w:t xml:space="preserve"> คือ  “ค้นพบความเป็นตัวตน   นำไปสู่ผลการพัฒนา”</w:t>
      </w:r>
      <w:r w:rsidRPr="00F932A4">
        <w:rPr>
          <w:rFonts w:ascii="Cordia New" w:hAnsi="Cordia New"/>
          <w:sz w:val="32"/>
          <w:szCs w:val="32"/>
          <w:cs/>
          <w:lang w:bidi="th-TH"/>
        </w:rPr>
        <w:t xml:space="preserve">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 w:rsidRPr="006F5155">
        <w:rPr>
          <w:rFonts w:ascii="Cordia New" w:hAnsi="Cordia New"/>
          <w:b/>
          <w:bCs/>
          <w:sz w:val="32"/>
          <w:szCs w:val="32"/>
          <w:cs/>
          <w:lang w:bidi="th-TH"/>
        </w:rPr>
        <w:t>ลักษณะของกิจกรรม</w:t>
      </w:r>
    </w:p>
    <w:p w:rsidR="009379BB" w:rsidRDefault="009379BB" w:rsidP="00540F88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๑. </w:t>
      </w:r>
      <w:r w:rsidRPr="006F5155">
        <w:rPr>
          <w:rFonts w:ascii="Cordia New" w:hAnsi="Cordia New"/>
          <w:sz w:val="32"/>
          <w:szCs w:val="32"/>
          <w:cs/>
          <w:lang w:bidi="th-TH"/>
        </w:rPr>
        <w:t>ครูเขียนคำว่า</w:t>
      </w:r>
      <w:r w:rsidRPr="006F5155">
        <w:rPr>
          <w:rFonts w:ascii="Cordia New" w:hAnsi="Cordia New"/>
          <w:sz w:val="32"/>
          <w:szCs w:val="32"/>
          <w:u w:val="single"/>
          <w:cs/>
        </w:rPr>
        <w:t xml:space="preserve"> </w:t>
      </w:r>
      <w:r w:rsidRPr="006F5155">
        <w:rPr>
          <w:rFonts w:ascii="Cordia New" w:hAnsi="Cordia New"/>
          <w:b/>
          <w:bCs/>
          <w:sz w:val="32"/>
          <w:szCs w:val="32"/>
          <w:u w:val="single"/>
          <w:cs/>
          <w:lang w:bidi="th-TH"/>
        </w:rPr>
        <w:t>แม่น้ำ</w:t>
      </w:r>
      <w:r>
        <w:rPr>
          <w:rFonts w:ascii="Cordia New" w:hAnsi="Cordia New"/>
          <w:sz w:val="32"/>
          <w:szCs w:val="32"/>
          <w:cs/>
          <w:lang w:bidi="th-TH"/>
        </w:rPr>
        <w:t xml:space="preserve">   </w:t>
      </w:r>
      <w:r>
        <w:rPr>
          <w:rFonts w:ascii="Cordia New" w:hAnsi="Cordia New"/>
          <w:b/>
          <w:bCs/>
          <w:sz w:val="32"/>
          <w:szCs w:val="32"/>
          <w:u w:val="single"/>
          <w:cs/>
          <w:lang w:bidi="th-TH"/>
        </w:rPr>
        <w:t>ทำงาน</w:t>
      </w:r>
      <w:r w:rsidRPr="006F5155"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 xml:space="preserve">  </w:t>
      </w:r>
      <w:r w:rsidRPr="006F5155">
        <w:rPr>
          <w:rFonts w:ascii="Cordia New" w:hAnsi="Cordia New"/>
          <w:b/>
          <w:bCs/>
          <w:sz w:val="32"/>
          <w:szCs w:val="32"/>
          <w:u w:val="single"/>
          <w:cs/>
          <w:lang w:bidi="th-TH"/>
        </w:rPr>
        <w:t>สานต่อ</w:t>
      </w:r>
      <w:r>
        <w:rPr>
          <w:rFonts w:ascii="Cordia New" w:hAnsi="Cordia New"/>
          <w:sz w:val="32"/>
          <w:szCs w:val="32"/>
          <w:cs/>
        </w:rPr>
        <w:t xml:space="preserve">   .........</w:t>
      </w:r>
      <w:r>
        <w:rPr>
          <w:rFonts w:ascii="Cordia New" w:hAnsi="Cordia New"/>
          <w:sz w:val="32"/>
          <w:szCs w:val="32"/>
          <w:cs/>
          <w:lang w:bidi="th-TH"/>
        </w:rPr>
        <w:t xml:space="preserve">   </w:t>
      </w:r>
      <w:r>
        <w:rPr>
          <w:rFonts w:ascii="Cordia New" w:hAnsi="Cordia New"/>
          <w:sz w:val="32"/>
          <w:szCs w:val="32"/>
          <w:cs/>
        </w:rPr>
        <w:t xml:space="preserve">.........  </w:t>
      </w:r>
      <w:r>
        <w:rPr>
          <w:rFonts w:ascii="Cordia New" w:hAnsi="Cordia New"/>
          <w:sz w:val="32"/>
          <w:szCs w:val="32"/>
          <w:cs/>
          <w:lang w:bidi="th-TH"/>
        </w:rPr>
        <w:t xml:space="preserve">ให้นักเรียนใช้ปัญญาแก้ปัญหา  โดยสังเกตคำที่ครูกำหนดให้ว่ามี </w:t>
      </w:r>
    </w:p>
    <w:p w:rsidR="009379BB" w:rsidRDefault="009379BB" w:rsidP="00540F88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ความสัมพันธ์กันอย่างไรและค้นหารูปแบบให้ถูกต้อง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๒. ครู</w:t>
      </w:r>
      <w:r w:rsidRPr="006F5155">
        <w:rPr>
          <w:rFonts w:ascii="Cordia New" w:hAnsi="Cordia New"/>
          <w:sz w:val="32"/>
          <w:szCs w:val="32"/>
          <w:cs/>
          <w:lang w:bidi="th-TH"/>
        </w:rPr>
        <w:t>แบ่งกลุ่มละ</w:t>
      </w:r>
      <w:r w:rsidRPr="006F5155">
        <w:rPr>
          <w:rFonts w:ascii="Cordia New" w:hAnsi="Cordia New"/>
          <w:sz w:val="32"/>
          <w:szCs w:val="32"/>
          <w:cs/>
        </w:rPr>
        <w:t xml:space="preserve">  </w:t>
      </w:r>
      <w:r w:rsidRPr="006F5155">
        <w:rPr>
          <w:rFonts w:ascii="Cordia New" w:hAnsi="Cordia New"/>
          <w:sz w:val="32"/>
          <w:szCs w:val="32"/>
          <w:cs/>
          <w:lang w:bidi="th-TH"/>
        </w:rPr>
        <w:t>๓</w:t>
      </w:r>
      <w:r>
        <w:rPr>
          <w:rFonts w:ascii="Cordia New" w:hAnsi="Cordia New"/>
          <w:sz w:val="32"/>
          <w:szCs w:val="32"/>
          <w:cs/>
          <w:lang w:bidi="th-TH"/>
        </w:rPr>
        <w:t xml:space="preserve">  </w:t>
      </w:r>
      <w:r w:rsidRPr="006F5155">
        <w:rPr>
          <w:rFonts w:ascii="Cordia New" w:hAnsi="Cordia New"/>
          <w:sz w:val="32"/>
          <w:szCs w:val="32"/>
          <w:cs/>
        </w:rPr>
        <w:t xml:space="preserve">  </w:t>
      </w:r>
      <w:r w:rsidRPr="006F5155">
        <w:rPr>
          <w:rFonts w:ascii="Cordia New" w:hAnsi="Cordia New"/>
          <w:sz w:val="32"/>
          <w:szCs w:val="32"/>
          <w:cs/>
          <w:lang w:bidi="th-TH"/>
        </w:rPr>
        <w:t>คน</w:t>
      </w:r>
      <w:r w:rsidRPr="006F5155">
        <w:rPr>
          <w:rFonts w:ascii="Cordia New" w:hAnsi="Cordia New"/>
          <w:sz w:val="32"/>
          <w:szCs w:val="32"/>
          <w:cs/>
        </w:rPr>
        <w:t xml:space="preserve">  </w:t>
      </w:r>
      <w:r w:rsidRPr="006F5155">
        <w:rPr>
          <w:rFonts w:ascii="Cordia New" w:hAnsi="Cordia New"/>
          <w:sz w:val="32"/>
          <w:szCs w:val="32"/>
          <w:cs/>
          <w:lang w:bidi="th-TH"/>
        </w:rPr>
        <w:t>เลือกคำที่ชอบ</w:t>
      </w:r>
      <w:r>
        <w:rPr>
          <w:rFonts w:ascii="Cordia New" w:hAnsi="Cordia New"/>
          <w:sz w:val="32"/>
          <w:szCs w:val="32"/>
          <w:cs/>
          <w:lang w:bidi="th-TH"/>
        </w:rPr>
        <w:t xml:space="preserve"> ๑ คำ อาจเป็นคำใหม่หรือคำที่มาจากข้อที่ ๑ ก็ได้ ให้</w:t>
      </w:r>
      <w:r w:rsidRPr="006F5155">
        <w:rPr>
          <w:rFonts w:ascii="Cordia New" w:hAnsi="Cordia New"/>
          <w:sz w:val="32"/>
          <w:szCs w:val="32"/>
          <w:cs/>
          <w:lang w:bidi="th-TH"/>
        </w:rPr>
        <w:t>เขียนเรื่อง</w:t>
      </w:r>
      <w:r>
        <w:rPr>
          <w:rFonts w:ascii="Cordia New" w:hAnsi="Cordia New"/>
          <w:sz w:val="32"/>
          <w:szCs w:val="32"/>
          <w:cs/>
          <w:lang w:bidi="th-TH"/>
        </w:rPr>
        <w:t>ราวร่วมกัน</w:t>
      </w:r>
      <w:r w:rsidRPr="006F5155">
        <w:rPr>
          <w:rFonts w:ascii="Cordia New" w:hAnsi="Cordia New"/>
          <w:sz w:val="32"/>
          <w:szCs w:val="32"/>
          <w:cs/>
        </w:rPr>
        <w:t xml:space="preserve"> </w:t>
      </w:r>
      <w:r w:rsidRPr="006F5155">
        <w:rPr>
          <w:rFonts w:ascii="Cordia New" w:hAnsi="Cordia New"/>
          <w:sz w:val="32"/>
          <w:szCs w:val="32"/>
          <w:cs/>
          <w:lang w:bidi="th-TH"/>
        </w:rPr>
        <w:t>๑</w:t>
      </w:r>
      <w:r w:rsidRPr="006F5155">
        <w:rPr>
          <w:rFonts w:ascii="Cordia New" w:hAnsi="Cordia New"/>
          <w:sz w:val="32"/>
          <w:szCs w:val="32"/>
          <w:cs/>
        </w:rPr>
        <w:t xml:space="preserve"> </w:t>
      </w:r>
      <w:r w:rsidRPr="006F5155">
        <w:rPr>
          <w:rFonts w:ascii="Cordia New" w:hAnsi="Cordia New"/>
          <w:sz w:val="32"/>
          <w:szCs w:val="32"/>
          <w:cs/>
          <w:lang w:bidi="th-TH"/>
        </w:rPr>
        <w:t>ย่อหน้า</w:t>
      </w:r>
      <w:r w:rsidRPr="006F5155">
        <w:rPr>
          <w:rFonts w:ascii="Cordia New" w:hAnsi="Cordia New"/>
          <w:sz w:val="32"/>
          <w:szCs w:val="32"/>
          <w:cs/>
        </w:rPr>
        <w:t xml:space="preserve"> 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๓. ครูให้เงื่อนไขเพิ่มเติม คือให้กลุ่มนำเรื่องราวมาเรียบเรียงใหม่โดยให้เขียนทีละคน   คนที่ ๑  เขียน  ๖ พยางค์    คนที่  ๒  เขียน 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๔  พยางค์ให้มีใจความต่อจากคนที่ ๑  และคนที่  ๓  เขียน  ๖  พยางค์ให้มีใจความสำคัญต่อจากคนที่ ๑ และ ๒   (ทำอีกครั้ง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สลับตำแหน่งกัน)  ครูให้นักเรียนออกมานำเสนองานของกลุ่ม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๔. </w:t>
      </w:r>
      <w:r w:rsidRPr="006F5155">
        <w:rPr>
          <w:rFonts w:ascii="Cordia New" w:hAnsi="Cordia New"/>
          <w:sz w:val="32"/>
          <w:szCs w:val="32"/>
          <w:cs/>
          <w:lang w:bidi="th-TH"/>
        </w:rPr>
        <w:t>ครูแจกตัวอย่าง</w:t>
      </w:r>
      <w:r>
        <w:rPr>
          <w:rFonts w:ascii="Cordia New" w:hAnsi="Cordia New"/>
          <w:sz w:val="32"/>
          <w:szCs w:val="32"/>
          <w:cs/>
          <w:lang w:bidi="th-TH"/>
        </w:rPr>
        <w:t>กาพย์ฉบัง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๑๖</w:t>
      </w:r>
      <w:r>
        <w:rPr>
          <w:rFonts w:ascii="Cordia New" w:hAnsi="Cordia New"/>
          <w:sz w:val="32"/>
          <w:szCs w:val="32"/>
          <w:cs/>
        </w:rPr>
        <w:t xml:space="preserve">  </w:t>
      </w:r>
      <w:r>
        <w:rPr>
          <w:rFonts w:ascii="Cordia New" w:hAnsi="Cordia New"/>
          <w:sz w:val="32"/>
          <w:szCs w:val="32"/>
          <w:cs/>
          <w:lang w:bidi="th-TH"/>
        </w:rPr>
        <w:t xml:space="preserve">ทศชาติชาดก  เปิดโจทย์ “ค้นหาความเหมือนและความแตกต่างระหว่างฉันทลักษณ์ของงาน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กลุ่มตนเองกับตัวอย่างคำประพันธ์ของครู”  นำเสนอสิ่งที่ได้ค้นพบ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๕. ครูเปิดโจทย์</w:t>
      </w:r>
      <w:r>
        <w:rPr>
          <w:rFonts w:ascii="Cordia New" w:hAnsi="Cordia New"/>
          <w:sz w:val="32"/>
          <w:szCs w:val="32"/>
          <w:cs/>
        </w:rPr>
        <w:t xml:space="preserve"> “</w:t>
      </w:r>
      <w:r w:rsidRPr="00585C3E">
        <w:rPr>
          <w:rFonts w:ascii="Cordia New" w:hAnsi="Cordia New"/>
          <w:sz w:val="32"/>
          <w:szCs w:val="32"/>
          <w:cs/>
          <w:lang w:bidi="th-TH"/>
        </w:rPr>
        <w:t>เปลี่ยนฉันทลักษณ์</w:t>
      </w:r>
      <w:r>
        <w:rPr>
          <w:rFonts w:ascii="Cordia New" w:hAnsi="Cordia New"/>
          <w:sz w:val="32"/>
          <w:szCs w:val="32"/>
          <w:cs/>
          <w:lang w:bidi="th-TH"/>
        </w:rPr>
        <w:t>ของงานกลุ่มให้ตรงกับฉันทลักษณ์ที่ค้นพบพร้อมหาลักษณะเด่นของ</w:t>
      </w:r>
      <w:r w:rsidRPr="00585C3E">
        <w:rPr>
          <w:rFonts w:ascii="Cordia New" w:hAnsi="Cordia New"/>
          <w:sz w:val="32"/>
          <w:szCs w:val="32"/>
          <w:cs/>
          <w:lang w:bidi="th-TH"/>
        </w:rPr>
        <w:t>กาพย์ฉบัง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๑๖</w:t>
      </w:r>
      <w:r>
        <w:rPr>
          <w:rFonts w:ascii="Cordia New" w:hAnsi="Cordia New"/>
          <w:sz w:val="32"/>
          <w:szCs w:val="32"/>
          <w:cs/>
        </w:rPr>
        <w:t>”</w:t>
      </w:r>
      <w:r>
        <w:rPr>
          <w:rFonts w:ascii="Cordia New" w:hAnsi="Cordia New"/>
          <w:sz w:val="32"/>
          <w:szCs w:val="32"/>
          <w:cs/>
          <w:lang w:bidi="th-TH"/>
        </w:rPr>
        <w:t xml:space="preserve">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๖. นำเสนอผลงานและแลกเปลี่ยนความคิดเห็น   จากนั้นให้</w:t>
      </w:r>
      <w:r w:rsidRPr="00585C3E">
        <w:rPr>
          <w:rFonts w:ascii="Cordia New" w:hAnsi="Cordia New"/>
          <w:sz w:val="32"/>
          <w:szCs w:val="32"/>
          <w:cs/>
          <w:lang w:bidi="th-TH"/>
        </w:rPr>
        <w:t>เพื่อนชื่</w:t>
      </w:r>
      <w:r>
        <w:rPr>
          <w:rFonts w:ascii="Cordia New" w:hAnsi="Cordia New"/>
          <w:sz w:val="32"/>
          <w:szCs w:val="32"/>
          <w:cs/>
          <w:lang w:bidi="th-TH"/>
        </w:rPr>
        <w:t>นชมสิ่งที่ดีและสิ่งที่อยากให้พัฒนา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 xml:space="preserve">และร่วมกันเลือกงานเพียง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๑ กลุ่มมา</w:t>
      </w:r>
      <w:r w:rsidRPr="00585C3E">
        <w:rPr>
          <w:rFonts w:ascii="Cordia New" w:hAnsi="Cordia New"/>
          <w:sz w:val="32"/>
          <w:szCs w:val="32"/>
          <w:cs/>
          <w:lang w:bidi="th-TH"/>
        </w:rPr>
        <w:t>ปร</w:t>
      </w:r>
      <w:r>
        <w:rPr>
          <w:rFonts w:ascii="Cordia New" w:hAnsi="Cordia New"/>
          <w:sz w:val="32"/>
          <w:szCs w:val="32"/>
          <w:cs/>
          <w:lang w:bidi="th-TH"/>
        </w:rPr>
        <w:t>ับคำให้ไพเราะ</w:t>
      </w:r>
      <w:r w:rsidRPr="00585C3E">
        <w:rPr>
          <w:rFonts w:ascii="Cordia New" w:hAnsi="Cordia New"/>
          <w:sz w:val="32"/>
          <w:szCs w:val="32"/>
          <w:cs/>
          <w:lang w:bidi="th-TH"/>
        </w:rPr>
        <w:t>ยิ่งขึ้น</w:t>
      </w:r>
      <w:r>
        <w:rPr>
          <w:rFonts w:ascii="Cordia New" w:hAnsi="Cordia New"/>
          <w:sz w:val="32"/>
          <w:szCs w:val="32"/>
          <w:cs/>
          <w:lang w:bidi="th-TH"/>
        </w:rPr>
        <w:t xml:space="preserve">   โดยช่วยกันแต่งกาพย์ฉบัง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๑๖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ต่อ</w:t>
      </w:r>
      <w:r w:rsidRPr="00585C3E">
        <w:rPr>
          <w:rFonts w:ascii="Cordia New" w:hAnsi="Cordia New"/>
          <w:sz w:val="32"/>
          <w:szCs w:val="32"/>
          <w:cs/>
          <w:lang w:bidi="th-TH"/>
        </w:rPr>
        <w:t>อีก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๑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บท</w:t>
      </w:r>
      <w:r>
        <w:rPr>
          <w:rFonts w:ascii="Cordia New" w:hAnsi="Cordia New"/>
          <w:sz w:val="32"/>
          <w:szCs w:val="32"/>
          <w:cs/>
          <w:lang w:bidi="th-TH"/>
        </w:rPr>
        <w:t xml:space="preserve"> 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๗. </w:t>
      </w:r>
      <w:r w:rsidRPr="00585C3E">
        <w:rPr>
          <w:rFonts w:ascii="Cordia New" w:hAnsi="Cordia New"/>
          <w:sz w:val="32"/>
          <w:szCs w:val="32"/>
          <w:cs/>
          <w:lang w:bidi="th-TH"/>
        </w:rPr>
        <w:t>ทำกิจกรรม</w:t>
      </w:r>
      <w:r w:rsidRPr="00585C3E">
        <w:rPr>
          <w:rFonts w:ascii="Cordia New" w:hAnsi="Cordia New"/>
          <w:sz w:val="32"/>
          <w:szCs w:val="32"/>
          <w:cs/>
        </w:rPr>
        <w:t xml:space="preserve"> “</w:t>
      </w:r>
      <w:r w:rsidRPr="00585C3E">
        <w:rPr>
          <w:rFonts w:ascii="Cordia New" w:hAnsi="Cordia New"/>
          <w:sz w:val="32"/>
          <w:szCs w:val="32"/>
          <w:cs/>
          <w:lang w:bidi="th-TH"/>
        </w:rPr>
        <w:t>ใช่เลย</w:t>
      </w:r>
      <w:r w:rsidRPr="00585C3E">
        <w:rPr>
          <w:rFonts w:ascii="Cordia New" w:hAnsi="Cordia New"/>
          <w:sz w:val="32"/>
          <w:szCs w:val="32"/>
          <w:cs/>
        </w:rPr>
        <w:t xml:space="preserve">” </w:t>
      </w:r>
      <w:r>
        <w:rPr>
          <w:rFonts w:ascii="Cordia New" w:hAnsi="Cordia New"/>
          <w:sz w:val="32"/>
          <w:szCs w:val="32"/>
          <w:cs/>
          <w:lang w:bidi="th-TH"/>
        </w:rPr>
        <w:t>โดยให้นักเรียน</w:t>
      </w:r>
      <w:r w:rsidRPr="00585C3E">
        <w:rPr>
          <w:rFonts w:ascii="Cordia New" w:hAnsi="Cordia New"/>
          <w:sz w:val="32"/>
          <w:szCs w:val="32"/>
          <w:cs/>
          <w:lang w:bidi="th-TH"/>
        </w:rPr>
        <w:t>นั่งเป็นวงกลมสลับชาย</w:t>
      </w:r>
      <w:r w:rsidRPr="00585C3E">
        <w:rPr>
          <w:rFonts w:ascii="Cordia New" w:hAnsi="Cordia New"/>
          <w:sz w:val="32"/>
          <w:szCs w:val="32"/>
          <w:cs/>
        </w:rPr>
        <w:t>-</w:t>
      </w:r>
      <w:r w:rsidRPr="00585C3E">
        <w:rPr>
          <w:rFonts w:ascii="Cordia New" w:hAnsi="Cordia New"/>
          <w:sz w:val="32"/>
          <w:szCs w:val="32"/>
          <w:cs/>
          <w:lang w:bidi="th-TH"/>
        </w:rPr>
        <w:t>หญิง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แจกกระดาษครึ่ง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</w:rPr>
        <w:t>A</w:t>
      </w:r>
      <w:r>
        <w:rPr>
          <w:rFonts w:ascii="Cordia New" w:hAnsi="Cordia New"/>
          <w:sz w:val="32"/>
          <w:szCs w:val="32"/>
          <w:cs/>
          <w:lang w:bidi="th-TH"/>
        </w:rPr>
        <w:t>๕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คนละ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๑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แผ่น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เขียนชื่อ</w:t>
      </w:r>
      <w:r>
        <w:rPr>
          <w:rFonts w:ascii="Cordia New" w:hAnsi="Cordia New"/>
          <w:sz w:val="32"/>
          <w:szCs w:val="32"/>
          <w:cs/>
          <w:lang w:bidi="th-TH"/>
        </w:rPr>
        <w:t>มุมบนด้านขวา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</w:t>
      </w:r>
      <w:r w:rsidRPr="00585C3E">
        <w:rPr>
          <w:rFonts w:ascii="Cordia New" w:hAnsi="Cordia New"/>
          <w:sz w:val="32"/>
          <w:szCs w:val="32"/>
          <w:cs/>
          <w:lang w:bidi="th-TH"/>
        </w:rPr>
        <w:t>เขียนข้อดีของเพื่อน</w:t>
      </w:r>
      <w:r>
        <w:rPr>
          <w:rFonts w:ascii="Cordia New" w:hAnsi="Cordia New"/>
          <w:sz w:val="32"/>
          <w:szCs w:val="32"/>
          <w:cs/>
          <w:lang w:bidi="th-TH"/>
        </w:rPr>
        <w:t>ที่เป็นเจ้าของกระดาษ</w:t>
      </w:r>
      <w:r w:rsidRPr="00585C3E">
        <w:rPr>
          <w:rFonts w:ascii="Cordia New" w:hAnsi="Cordia New"/>
          <w:sz w:val="32"/>
          <w:szCs w:val="32"/>
          <w:cs/>
          <w:lang w:bidi="th-TH"/>
        </w:rPr>
        <w:t>คนละ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๑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 w:rsidRPr="00585C3E">
        <w:rPr>
          <w:rFonts w:ascii="Cordia New" w:hAnsi="Cordia New"/>
          <w:sz w:val="32"/>
          <w:szCs w:val="32"/>
          <w:cs/>
          <w:lang w:bidi="th-TH"/>
        </w:rPr>
        <w:t>ข้อส่งกระดาษวนขวาจนครบทั้งห้อง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 xml:space="preserve"> เจ้าของกระดาษเลือก</w:t>
      </w:r>
      <w:r w:rsidRPr="00585C3E">
        <w:rPr>
          <w:rFonts w:ascii="Cordia New" w:hAnsi="Cordia New"/>
          <w:sz w:val="32"/>
          <w:szCs w:val="32"/>
          <w:cs/>
          <w:lang w:bidi="th-TH"/>
        </w:rPr>
        <w:t>ข้อที่</w:t>
      </w:r>
      <w:r>
        <w:rPr>
          <w:rFonts w:ascii="Cordia New" w:hAnsi="Cordia New"/>
          <w:sz w:val="32"/>
          <w:szCs w:val="32"/>
          <w:cs/>
          <w:lang w:bidi="th-TH"/>
        </w:rPr>
        <w:t>ตนเองคิด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ว่า</w:t>
      </w:r>
      <w:r w:rsidRPr="00585C3E">
        <w:rPr>
          <w:rFonts w:ascii="Cordia New" w:hAnsi="Cordia New"/>
          <w:sz w:val="32"/>
          <w:szCs w:val="32"/>
          <w:cs/>
          <w:lang w:bidi="th-TH"/>
        </w:rPr>
        <w:t>ใช่</w:t>
      </w:r>
      <w:r>
        <w:rPr>
          <w:rFonts w:ascii="Cordia New" w:hAnsi="Cordia New"/>
          <w:sz w:val="32"/>
          <w:szCs w:val="32"/>
          <w:cs/>
          <w:lang w:bidi="th-TH"/>
        </w:rPr>
        <w:t>ที่สุด ๓ ข้อมา</w:t>
      </w:r>
      <w:r w:rsidRPr="00585C3E">
        <w:rPr>
          <w:rFonts w:ascii="Cordia New" w:hAnsi="Cordia New"/>
          <w:sz w:val="32"/>
          <w:szCs w:val="32"/>
          <w:cs/>
          <w:lang w:bidi="th-TH"/>
        </w:rPr>
        <w:t>แต่งกาพย์ฉบ</w:t>
      </w:r>
      <w:r>
        <w:rPr>
          <w:rFonts w:ascii="Cordia New" w:hAnsi="Cordia New"/>
          <w:sz w:val="32"/>
          <w:szCs w:val="32"/>
          <w:cs/>
          <w:lang w:bidi="th-TH"/>
        </w:rPr>
        <w:t>ัง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๑๖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จำนวน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๕</w:t>
      </w:r>
      <w:r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บท  ในหัวข้อ</w:t>
      </w:r>
      <w:r>
        <w:rPr>
          <w:rFonts w:ascii="Cordia New" w:hAnsi="Cordia New"/>
          <w:sz w:val="32"/>
          <w:szCs w:val="32"/>
          <w:cs/>
        </w:rPr>
        <w:t xml:space="preserve"> “</w:t>
      </w:r>
      <w:r w:rsidRPr="00585C3E">
        <w:rPr>
          <w:rFonts w:ascii="Cordia New" w:hAnsi="Cordia New"/>
          <w:sz w:val="32"/>
          <w:szCs w:val="32"/>
          <w:cs/>
          <w:lang w:bidi="th-TH"/>
        </w:rPr>
        <w:t>ความเป็นฉัน</w:t>
      </w:r>
      <w:r w:rsidRPr="00585C3E">
        <w:rPr>
          <w:rFonts w:ascii="Cordia New" w:hAnsi="Cordia New"/>
          <w:sz w:val="32"/>
          <w:szCs w:val="32"/>
          <w:cs/>
        </w:rPr>
        <w:t xml:space="preserve">” </w:t>
      </w:r>
    </w:p>
    <w:p w:rsidR="009379BB" w:rsidRPr="00344A4F" w:rsidRDefault="009379BB" w:rsidP="00C667E7">
      <w:pPr>
        <w:spacing w:after="0" w:line="240" w:lineRule="auto"/>
        <w:rPr>
          <w:rFonts w:ascii="Cordia New" w:hAnsi="Cordia New"/>
          <w:b/>
          <w:bCs/>
          <w:sz w:val="16"/>
          <w:szCs w:val="16"/>
          <w:lang w:bidi="th-TH"/>
        </w:rPr>
      </w:pPr>
    </w:p>
    <w:p w:rsidR="009379BB" w:rsidRPr="002E470A" w:rsidRDefault="009379BB" w:rsidP="0061791F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rect id="_x0000_s1027" style="position:absolute;margin-left:18.55pt;margin-top:1.75pt;width:249.75pt;height:164.25pt;z-index:-251658240" strokecolor="#92cddc" strokeweight="1pt">
            <v:fill color2="#b6dde8" focusposition="1" focussize="" focus="100%" type="gradient"/>
            <v:shadow on="t" type="perspective" color="#205867" opacity=".5" offset="1pt" offset2="-3pt"/>
          </v:rect>
        </w:pict>
      </w:r>
      <w:r>
        <w:rPr>
          <w:rFonts w:ascii="Cordia New" w:hAnsi="Cordia New"/>
          <w:b/>
          <w:bCs/>
          <w:sz w:val="32"/>
          <w:szCs w:val="32"/>
          <w:cs/>
          <w:lang w:bidi="th-TH"/>
        </w:rPr>
        <w:t xml:space="preserve">                         </w:t>
      </w:r>
      <w:r w:rsidRPr="002E470A">
        <w:rPr>
          <w:rFonts w:ascii="Cordia New" w:hAnsi="Cordia New"/>
          <w:b/>
          <w:bCs/>
          <w:sz w:val="32"/>
          <w:szCs w:val="32"/>
          <w:cs/>
          <w:lang w:bidi="th-TH"/>
        </w:rPr>
        <w:t>ฉันทลักษณ์กาพย์ฉบัง</w:t>
      </w:r>
      <w:r w:rsidRPr="002E470A">
        <w:rPr>
          <w:rFonts w:ascii="Cordia New" w:hAnsi="Cordia New"/>
          <w:b/>
          <w:bCs/>
          <w:sz w:val="32"/>
          <w:szCs w:val="32"/>
          <w:cs/>
        </w:rPr>
        <w:t xml:space="preserve"> </w:t>
      </w:r>
      <w:r w:rsidRPr="002E470A">
        <w:rPr>
          <w:rFonts w:ascii="Cordia New" w:hAnsi="Cordia New"/>
          <w:b/>
          <w:bCs/>
          <w:sz w:val="32"/>
          <w:szCs w:val="32"/>
          <w:cs/>
          <w:lang w:bidi="th-TH"/>
        </w:rPr>
        <w:t>๑๖</w:t>
      </w:r>
      <w:r>
        <w:rPr>
          <w:rFonts w:ascii="Cordia New" w:hAnsi="Cordia New"/>
          <w:b/>
          <w:bCs/>
          <w:sz w:val="32"/>
          <w:szCs w:val="32"/>
          <w:cs/>
          <w:lang w:bidi="th-TH"/>
        </w:rPr>
        <w:t xml:space="preserve">                            </w:t>
      </w:r>
      <w:r>
        <w:rPr>
          <w:rFonts w:ascii="Cordia New" w:hAnsi="Cordia New"/>
          <w:sz w:val="32"/>
          <w:szCs w:val="32"/>
          <w:cs/>
          <w:lang w:bidi="th-TH"/>
        </w:rPr>
        <w:t>ธรรมชาติสร้างตัวตน                ให้กับผู้คน</w:t>
      </w:r>
      <w:r>
        <w:rPr>
          <w:rFonts w:ascii="Cordia New" w:hAnsi="Cordia New"/>
          <w:b/>
          <w:bCs/>
          <w:sz w:val="32"/>
          <w:szCs w:val="32"/>
          <w:cs/>
          <w:lang w:bidi="th-TH"/>
        </w:rPr>
        <w:t xml:space="preserve">                      </w:t>
      </w:r>
    </w:p>
    <w:p w:rsidR="009379BB" w:rsidRPr="002D54E0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margin-left:257.9pt;margin-top:3.75pt;width:0;height:7.5pt;z-index:251652096" o:connectortype="straight"/>
        </w:pict>
      </w:r>
      <w:r>
        <w:rPr>
          <w:noProof/>
          <w:lang w:bidi="th-TH"/>
        </w:rPr>
        <w:pict>
          <v:shape id="_x0000_s1029" type="#_x0000_t32" style="position:absolute;margin-left:113.9pt;margin-top:3.75pt;width:2in;height:.75pt;flip:y;z-index:251650048" o:connectortype="straight"/>
        </w:pict>
      </w:r>
      <w:r>
        <w:rPr>
          <w:noProof/>
          <w:lang w:bidi="th-TH"/>
        </w:rPr>
        <w:pict>
          <v:shape id="_x0000_s1030" type="#_x0000_t32" style="position:absolute;margin-left:113.15pt;margin-top:4.5pt;width:0;height:6.75pt;z-index:251651072" o:connectortype="straight"/>
        </w:pict>
      </w:r>
      <w:r>
        <w:rPr>
          <w:rFonts w:ascii="Cordia New" w:hAnsi="Cordia New"/>
          <w:sz w:val="52"/>
          <w:szCs w:val="52"/>
          <w:cs/>
        </w:rPr>
        <w:t xml:space="preserve">     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๐๐๐๐๐๐</w:t>
      </w:r>
      <w:r w:rsidRPr="002E470A">
        <w:rPr>
          <w:rFonts w:ascii="Cordia New" w:hAnsi="Cordia New"/>
          <w:sz w:val="52"/>
          <w:szCs w:val="52"/>
          <w:cs/>
        </w:rPr>
        <w:t xml:space="preserve">               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</w:t>
      </w:r>
      <w:r>
        <w:rPr>
          <w:rFonts w:ascii="Cordia New" w:hAnsi="Cordia New"/>
          <w:sz w:val="52"/>
          <w:szCs w:val="52"/>
          <w:cs/>
          <w:lang w:bidi="th-TH"/>
        </w:rPr>
        <w:t xml:space="preserve">       </w:t>
      </w:r>
      <w:r>
        <w:rPr>
          <w:rFonts w:ascii="Cordia New" w:hAnsi="Cordia New"/>
          <w:sz w:val="32"/>
          <w:szCs w:val="32"/>
          <w:cs/>
          <w:lang w:bidi="th-TH"/>
        </w:rPr>
        <w:t>และการดำรงชีวิต</w:t>
      </w:r>
    </w:p>
    <w:p w:rsidR="009379BB" w:rsidRPr="002D54E0" w:rsidRDefault="009379BB" w:rsidP="002D54E0">
      <w:pPr>
        <w:tabs>
          <w:tab w:val="center" w:pos="5457"/>
        </w:tabs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 id="_x0000_s1031" type="#_x0000_t32" style="position:absolute;margin-left:138.65pt;margin-top:16.05pt;width:.75pt;height:27.45pt;z-index:251656192" o:connectortype="straight"/>
        </w:pict>
      </w:r>
      <w:r>
        <w:rPr>
          <w:noProof/>
          <w:lang w:bidi="th-TH"/>
        </w:rPr>
        <w:pict>
          <v:shape id="_x0000_s1032" type="#_x0000_t32" style="position:absolute;margin-left:101.15pt;margin-top:16.05pt;width:36pt;height:0;flip:x;z-index:251657216" o:connectortype="straight"/>
        </w:pict>
      </w:r>
      <w:r>
        <w:rPr>
          <w:rFonts w:ascii="Cordia New" w:hAnsi="Cordia New"/>
          <w:sz w:val="52"/>
          <w:szCs w:val="52"/>
          <w:cs/>
        </w:rPr>
        <w:t xml:space="preserve">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๐๐๐๐๐๐</w:t>
      </w:r>
      <w:r>
        <w:rPr>
          <w:rFonts w:ascii="Cordia New" w:hAnsi="Cordia New"/>
          <w:sz w:val="52"/>
          <w:szCs w:val="52"/>
        </w:rPr>
        <w:tab/>
      </w:r>
      <w:r>
        <w:rPr>
          <w:rFonts w:ascii="Cordia New" w:hAnsi="Cordia New"/>
          <w:sz w:val="32"/>
          <w:szCs w:val="32"/>
          <w:cs/>
          <w:lang w:bidi="th-TH"/>
        </w:rPr>
        <w:t xml:space="preserve">                                                                         ช่วยดูดซับมลพิษ                      อีกทั้งเป็นมิตร</w:t>
      </w:r>
    </w:p>
    <w:p w:rsidR="009379BB" w:rsidRPr="002D54E0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 id="_x0000_s1033" type="#_x0000_t32" style="position:absolute;margin-left:262.4pt;margin-top:8.5pt;width:0;height:6.75pt;z-index:251654144" o:connectortype="straight"/>
        </w:pict>
      </w:r>
      <w:r>
        <w:rPr>
          <w:noProof/>
          <w:lang w:bidi="th-TH"/>
        </w:rPr>
        <w:pict>
          <v:shape id="_x0000_s1034" type="#_x0000_t32" style="position:absolute;margin-left:117.65pt;margin-top:8.5pt;width:0;height:6.75pt;z-index:251655168" o:connectortype="straight"/>
        </w:pict>
      </w:r>
      <w:r>
        <w:rPr>
          <w:noProof/>
          <w:lang w:bidi="th-TH"/>
        </w:rPr>
        <w:pict>
          <v:shape id="_x0000_s1035" type="#_x0000_t32" style="position:absolute;margin-left:119.15pt;margin-top:7.75pt;width:2in;height:.75pt;flip:y;z-index:251653120" o:connectortype="straight"/>
        </w:pict>
      </w:r>
      <w:r>
        <w:rPr>
          <w:rFonts w:ascii="Cordia New" w:hAnsi="Cordia New"/>
          <w:sz w:val="52"/>
          <w:szCs w:val="52"/>
          <w:cs/>
        </w:rPr>
        <w:t xml:space="preserve">      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๐๐๐๐๐๐</w:t>
      </w:r>
      <w:r w:rsidRPr="002E470A">
        <w:rPr>
          <w:rFonts w:ascii="Cordia New" w:hAnsi="Cordia New"/>
          <w:sz w:val="52"/>
          <w:szCs w:val="52"/>
          <w:cs/>
        </w:rPr>
        <w:t xml:space="preserve">               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</w:t>
      </w:r>
      <w:r>
        <w:rPr>
          <w:rFonts w:ascii="Cordia New" w:hAnsi="Cordia New"/>
          <w:sz w:val="52"/>
          <w:szCs w:val="52"/>
          <w:cs/>
          <w:lang w:bidi="th-TH"/>
        </w:rPr>
        <w:t xml:space="preserve">   </w:t>
      </w:r>
      <w:r>
        <w:rPr>
          <w:rFonts w:ascii="Cordia New" w:hAnsi="Cordia New"/>
          <w:sz w:val="32"/>
          <w:szCs w:val="32"/>
          <w:cs/>
          <w:lang w:bidi="th-TH"/>
        </w:rPr>
        <w:t xml:space="preserve">     แต่มนุษย์ทำลายมัน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52"/>
          <w:szCs w:val="52"/>
          <w:cs/>
        </w:rPr>
        <w:t xml:space="preserve">     </w:t>
      </w:r>
      <w:r w:rsidRPr="002E470A">
        <w:rPr>
          <w:rFonts w:ascii="Cordia New" w:hAnsi="Cordia New"/>
          <w:sz w:val="52"/>
          <w:szCs w:val="52"/>
          <w:cs/>
          <w:lang w:bidi="th-TH"/>
        </w:rPr>
        <w:t>๐๐๐๐๐๐</w:t>
      </w:r>
      <w:r>
        <w:rPr>
          <w:rFonts w:ascii="Cordia New" w:hAnsi="Cordia New"/>
          <w:sz w:val="52"/>
          <w:szCs w:val="52"/>
          <w:cs/>
          <w:lang w:bidi="th-TH"/>
        </w:rPr>
        <w:t xml:space="preserve">                                       </w:t>
      </w:r>
      <w:r>
        <w:rPr>
          <w:rFonts w:ascii="Cordia New" w:hAnsi="Cordia New"/>
          <w:sz w:val="32"/>
          <w:szCs w:val="32"/>
          <w:cs/>
          <w:lang w:bidi="th-TH"/>
        </w:rPr>
        <w:t xml:space="preserve">          ถ้าอยากได้ต้องช่วยกัน              ร่วมกันแบ่งปัน</w:t>
      </w:r>
    </w:p>
    <w:p w:rsidR="009379BB" w:rsidRPr="002D54E0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                                                                                               ให้ลูกหลานได้เชยชม</w:t>
      </w:r>
    </w:p>
    <w:p w:rsidR="009379BB" w:rsidRPr="006F5155" w:rsidRDefault="009379BB" w:rsidP="00C667E7">
      <w:pPr>
        <w:spacing w:after="0"/>
        <w:rPr>
          <w:rFonts w:ascii="Cordia New" w:hAnsi="Cordia New"/>
          <w:sz w:val="32"/>
          <w:szCs w:val="32"/>
          <w:cs/>
          <w:lang w:bidi="th-TH"/>
        </w:rPr>
      </w:pPr>
    </w:p>
    <w:p w:rsidR="009379BB" w:rsidRPr="007B105B" w:rsidRDefault="009379BB" w:rsidP="003A57A4">
      <w:pPr>
        <w:numPr>
          <w:ilvl w:val="0"/>
          <w:numId w:val="3"/>
        </w:numPr>
        <w:spacing w:after="0"/>
        <w:ind w:left="284" w:hanging="284"/>
        <w:rPr>
          <w:rFonts w:ascii="Cordia New" w:hAnsi="Cordia New"/>
          <w:b/>
          <w:bCs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ความรู้ที่มีมาก่อน (</w:t>
      </w:r>
      <w:r w:rsidRPr="007B105B">
        <w:rPr>
          <w:rFonts w:ascii="Cordia New" w:hAnsi="Cordia New"/>
          <w:b/>
          <w:bCs/>
          <w:sz w:val="32"/>
          <w:szCs w:val="32"/>
          <w:lang w:bidi="th-TH"/>
        </w:rPr>
        <w:t>Met  before</w:t>
      </w: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)</w:t>
      </w:r>
    </w:p>
    <w:p w:rsidR="009379BB" w:rsidRPr="00B006AC" w:rsidRDefault="009379BB" w:rsidP="003A57A4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- เรื่องคำคล้องจองและการสัมผัส      เรื่องการเขียนประโยคใจความสำคัญ</w:t>
      </w:r>
    </w:p>
    <w:p w:rsidR="009379BB" w:rsidRPr="007B105B" w:rsidRDefault="009379BB" w:rsidP="003A57A4">
      <w:pPr>
        <w:numPr>
          <w:ilvl w:val="0"/>
          <w:numId w:val="3"/>
        </w:numPr>
        <w:spacing w:after="0"/>
        <w:ind w:left="284" w:hanging="284"/>
        <w:rPr>
          <w:rFonts w:ascii="Cordia New" w:hAnsi="Cordia New"/>
          <w:b/>
          <w:bCs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โจทย์สถานการณ์เปิด</w:t>
      </w:r>
    </w:p>
    <w:p w:rsidR="009379BB" w:rsidRDefault="009379BB" w:rsidP="003A57A4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</w:t>
      </w:r>
      <w:r w:rsidRPr="003733C5">
        <w:rPr>
          <w:rFonts w:ascii="Cordia New" w:hAnsi="Cordia New"/>
          <w:sz w:val="32"/>
          <w:szCs w:val="32"/>
          <w:cs/>
          <w:lang w:bidi="th-TH"/>
        </w:rPr>
        <w:t xml:space="preserve">- </w:t>
      </w:r>
      <w:r>
        <w:rPr>
          <w:rFonts w:ascii="Cordia New" w:hAnsi="Cordia New"/>
          <w:sz w:val="32"/>
          <w:szCs w:val="32"/>
          <w:cs/>
          <w:lang w:bidi="th-TH"/>
        </w:rPr>
        <w:t>ค้นหาความเหมือนและความแตกต่างระหว่างฉันทลักษณ์ของงานกลุ่มตนเองกับตัวอย่างคำประพันธ์ของครู</w:t>
      </w:r>
    </w:p>
    <w:p w:rsidR="009379BB" w:rsidRDefault="009379BB" w:rsidP="003A57A4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- </w:t>
      </w:r>
      <w:r w:rsidRPr="00585C3E">
        <w:rPr>
          <w:rFonts w:ascii="Cordia New" w:hAnsi="Cordia New"/>
          <w:sz w:val="32"/>
          <w:szCs w:val="32"/>
          <w:cs/>
          <w:lang w:bidi="th-TH"/>
        </w:rPr>
        <w:t>เปลี่ยนฉันทลักษณ์</w:t>
      </w:r>
      <w:r>
        <w:rPr>
          <w:rFonts w:ascii="Cordia New" w:hAnsi="Cordia New"/>
          <w:sz w:val="32"/>
          <w:szCs w:val="32"/>
          <w:cs/>
          <w:lang w:bidi="th-TH"/>
        </w:rPr>
        <w:t>ของงานกลุ่มให้ตรงกับฉันทลักษณ์ที่ค้นพบพร้อมหาลักษณะเด่นของ</w:t>
      </w:r>
      <w:r w:rsidRPr="00585C3E">
        <w:rPr>
          <w:rFonts w:ascii="Cordia New" w:hAnsi="Cordia New"/>
          <w:sz w:val="32"/>
          <w:szCs w:val="32"/>
          <w:cs/>
          <w:lang w:bidi="th-TH"/>
        </w:rPr>
        <w:t>กาพย์ฉบัง</w:t>
      </w:r>
      <w:r w:rsidRPr="00585C3E">
        <w:rPr>
          <w:rFonts w:ascii="Cordia New" w:hAnsi="Cordia New"/>
          <w:sz w:val="32"/>
          <w:szCs w:val="32"/>
          <w:cs/>
        </w:rPr>
        <w:t xml:space="preserve"> </w:t>
      </w:r>
      <w:r>
        <w:rPr>
          <w:rFonts w:ascii="Cordia New" w:hAnsi="Cordia New"/>
          <w:sz w:val="32"/>
          <w:szCs w:val="32"/>
          <w:cs/>
          <w:lang w:bidi="th-TH"/>
        </w:rPr>
        <w:t>๑๖</w:t>
      </w:r>
    </w:p>
    <w:p w:rsidR="009379BB" w:rsidRDefault="009379BB" w:rsidP="003A57A4">
      <w:pPr>
        <w:spacing w:after="0"/>
        <w:ind w:firstLine="426"/>
        <w:rPr>
          <w:rFonts w:ascii="Cordia New" w:hAnsi="Cordia New"/>
          <w:sz w:val="32"/>
          <w:szCs w:val="32"/>
          <w:lang w:bidi="th-TH"/>
        </w:rPr>
      </w:pPr>
      <w:r w:rsidRPr="00DC2195">
        <w:rPr>
          <w:rFonts w:ascii="Cordia New" w:hAnsi="Cordia New"/>
          <w:b/>
          <w:bCs/>
          <w:sz w:val="32"/>
          <w:szCs w:val="32"/>
          <w:u w:val="single"/>
          <w:cs/>
          <w:lang w:bidi="th-TH"/>
        </w:rPr>
        <w:t>ที่มาของโจทย์สถานการณ์เปิด</w:t>
      </w:r>
      <w:r>
        <w:rPr>
          <w:rFonts w:ascii="Cordia New" w:hAnsi="Cordia New"/>
          <w:sz w:val="32"/>
          <w:szCs w:val="32"/>
          <w:cs/>
          <w:lang w:bidi="th-TH"/>
        </w:rPr>
        <w:t xml:space="preserve">ต้องการให้นักเรียนได้ค้นหาและเรียนรู้ข้อกำหนดฉันทลักษณ์กาพย์ฉบัง ๑๖ ด้วยตนเองอย่างเป็นลำดับเริ่มจากจำนวนพยางค์  ข้อบังคับของฉันทลักษณ์และการสื่อความให้ชัดเจนจะได้มีความเข้าใจอย่างถ่องแท้และจดจำได้อย่างแม่นยำ  ซึ่งเมื่อเปิดโจทย์นักเรียนมีความกระตือรือร้นในการค้นหาและช่างสังเกต   สามารถบอกข้อกำหนดและลักษณะเด่นของกาพย์ฉบังได้ถูกต้อง  </w:t>
      </w:r>
    </w:p>
    <w:p w:rsidR="009379BB" w:rsidRPr="00275215" w:rsidRDefault="009379BB" w:rsidP="003A57A4">
      <w:pPr>
        <w:spacing w:after="0"/>
        <w:ind w:firstLine="426"/>
        <w:rPr>
          <w:rFonts w:ascii="Cordia New" w:hAnsi="Cordia New"/>
          <w:sz w:val="16"/>
          <w:szCs w:val="16"/>
          <w:lang w:bidi="th-TH"/>
        </w:rPr>
      </w:pPr>
    </w:p>
    <w:p w:rsidR="009379BB" w:rsidRDefault="009379BB" w:rsidP="00FE10EB">
      <w:pPr>
        <w:spacing w:after="0"/>
        <w:jc w:val="center"/>
        <w:rPr>
          <w:rFonts w:ascii="Cordia New" w:hAnsi="Cordia New"/>
          <w:b/>
          <w:bCs/>
          <w:sz w:val="32"/>
          <w:szCs w:val="32"/>
          <w:lang w:bidi="th-TH"/>
        </w:rPr>
      </w:pPr>
      <w:r w:rsidRPr="00275215">
        <w:rPr>
          <w:rFonts w:ascii="Cordia New" w:hAnsi="Cordia New"/>
          <w:b/>
          <w:bCs/>
          <w:sz w:val="32"/>
          <w:szCs w:val="32"/>
          <w:cs/>
          <w:lang w:bidi="th-TH"/>
        </w:rPr>
        <w:t>ตัวอย่างชิ้นงานของนักเรียน</w:t>
      </w:r>
    </w:p>
    <w:p w:rsidR="009379BB" w:rsidRPr="00275215" w:rsidRDefault="009379BB" w:rsidP="00275215">
      <w:pPr>
        <w:spacing w:after="0"/>
        <w:jc w:val="both"/>
        <w:rPr>
          <w:rFonts w:ascii="Cordia New" w:hAnsi="Cordia New"/>
          <w:b/>
          <w:bCs/>
          <w:sz w:val="32"/>
          <w:szCs w:val="32"/>
          <w:lang w:bidi="th-TH"/>
        </w:rPr>
      </w:pPr>
      <w:r>
        <w:rPr>
          <w:rFonts w:ascii="Cordia New" w:hAnsi="Cordia New"/>
          <w:b/>
          <w:bCs/>
          <w:sz w:val="32"/>
          <w:szCs w:val="32"/>
          <w:cs/>
          <w:lang w:bidi="th-TH"/>
        </w:rPr>
        <w:t xml:space="preserve">                              คนที่ ๑                                                                       คนที่ ๒</w:t>
      </w:r>
    </w:p>
    <w:p w:rsidR="009379BB" w:rsidRDefault="009379BB" w:rsidP="004A7DFC">
      <w:pPr>
        <w:tabs>
          <w:tab w:val="left" w:pos="5030"/>
          <w:tab w:val="center" w:pos="5386"/>
          <w:tab w:val="left" w:pos="6784"/>
        </w:tabs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 id="_x0000_s1036" type="#_x0000_t75" style="position:absolute;margin-left:133.3pt;margin-top:9.55pt;width:141.45pt;height:186.2pt;z-index:251660288">
            <v:imagedata r:id="rId6" o:title=""/>
          </v:shape>
        </w:pict>
      </w:r>
      <w:r>
        <w:rPr>
          <w:noProof/>
          <w:lang w:bidi="th-TH"/>
        </w:rPr>
        <w:pict>
          <v:shape id="_x0000_s1037" type="#_x0000_t75" style="position:absolute;margin-left:-10.25pt;margin-top:9.55pt;width:140.6pt;height:186.4pt;z-index:251659264">
            <v:imagedata r:id="rId7" o:title=""/>
          </v:shape>
        </w:pict>
      </w:r>
      <w:r>
        <w:rPr>
          <w:noProof/>
          <w:lang w:bidi="th-TH"/>
        </w:rPr>
        <w:pict>
          <v:shape id="_x0000_s1038" type="#_x0000_t75" style="position:absolute;margin-left:426.05pt;margin-top:8.95pt;width:129.85pt;height:184.25pt;z-index:251663360">
            <v:imagedata r:id="rId8" o:title=""/>
          </v:shape>
        </w:pict>
      </w:r>
      <w:r>
        <w:rPr>
          <w:noProof/>
          <w:lang w:bidi="th-TH"/>
        </w:rPr>
        <w:pict>
          <v:shape id="_x0000_s1039" type="#_x0000_t75" style="position:absolute;margin-left:291.7pt;margin-top:8.95pt;width:133.25pt;height:184.45pt;z-index:251662336">
            <v:imagedata r:id="rId9" o:title=""/>
          </v:shape>
        </w:pict>
      </w:r>
      <w:r>
        <w:rPr>
          <w:rFonts w:ascii="Cordia New" w:hAnsi="Cordia New"/>
          <w:sz w:val="32"/>
          <w:szCs w:val="32"/>
          <w:cs/>
          <w:lang w:bidi="th-TH"/>
        </w:rPr>
        <w:tab/>
      </w:r>
      <w:r>
        <w:rPr>
          <w:rFonts w:ascii="Cordia New" w:hAnsi="Cordia New"/>
          <w:sz w:val="32"/>
          <w:szCs w:val="32"/>
          <w:cs/>
          <w:lang w:bidi="th-TH"/>
        </w:rPr>
        <w:tab/>
      </w:r>
      <w:r>
        <w:rPr>
          <w:rFonts w:ascii="Cordia New" w:hAnsi="Cordia New"/>
          <w:sz w:val="32"/>
          <w:szCs w:val="32"/>
          <w:cs/>
          <w:lang w:bidi="th-TH"/>
        </w:rPr>
        <w:tab/>
      </w: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tabs>
          <w:tab w:val="left" w:pos="3691"/>
        </w:tabs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ab/>
      </w: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                                              </w:t>
      </w:r>
    </w:p>
    <w:p w:rsidR="009379BB" w:rsidRPr="00275215" w:rsidRDefault="009379BB" w:rsidP="00B5509D">
      <w:pPr>
        <w:spacing w:after="0"/>
        <w:rPr>
          <w:rFonts w:ascii="Cordia New" w:hAnsi="Cordia New"/>
          <w:b/>
          <w:bCs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                                                 </w:t>
      </w:r>
      <w:r w:rsidRPr="00275215">
        <w:rPr>
          <w:rFonts w:ascii="Cordia New" w:hAnsi="Cordia New"/>
          <w:b/>
          <w:bCs/>
          <w:sz w:val="32"/>
          <w:szCs w:val="32"/>
          <w:cs/>
          <w:lang w:bidi="th-TH"/>
        </w:rPr>
        <w:t>คนที่ ๓</w:t>
      </w:r>
      <w:r>
        <w:rPr>
          <w:rFonts w:ascii="Cordia New" w:hAnsi="Cordia New"/>
          <w:b/>
          <w:bCs/>
          <w:sz w:val="32"/>
          <w:szCs w:val="32"/>
          <w:cs/>
          <w:lang w:bidi="th-TH"/>
        </w:rPr>
        <w:t xml:space="preserve">                                               คนที่ ๔</w:t>
      </w: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noProof/>
          <w:lang w:bidi="th-TH"/>
        </w:rPr>
        <w:pict>
          <v:shape id="_x0000_s1040" type="#_x0000_t75" style="position:absolute;margin-left:316.65pt;margin-top:2.9pt;width:133.25pt;height:182.85pt;z-index:251664384">
            <v:imagedata r:id="rId10" o:title=""/>
          </v:shape>
        </w:pict>
      </w:r>
      <w:r>
        <w:rPr>
          <w:noProof/>
          <w:lang w:bidi="th-TH"/>
        </w:rPr>
        <w:pict>
          <v:shape id="_x0000_s1041" type="#_x0000_t75" style="position:absolute;margin-left:108.85pt;margin-top:2.9pt;width:141.15pt;height:186.5pt;z-index:251661312">
            <v:imagedata r:id="rId11" o:title=""/>
          </v:shape>
        </w:pict>
      </w:r>
      <w:r>
        <w:rPr>
          <w:rFonts w:ascii="Cordia New" w:hAnsi="Cordia New"/>
          <w:sz w:val="32"/>
          <w:szCs w:val="32"/>
          <w:cs/>
          <w:lang w:bidi="th-TH"/>
        </w:rPr>
        <w:t xml:space="preserve">                                                </w:t>
      </w: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B5509D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Pr="007B105B" w:rsidRDefault="009379BB" w:rsidP="00DC2195">
      <w:pPr>
        <w:numPr>
          <w:ilvl w:val="0"/>
          <w:numId w:val="3"/>
        </w:numPr>
        <w:spacing w:after="0"/>
        <w:ind w:left="284" w:hanging="284"/>
        <w:rPr>
          <w:rFonts w:ascii="Cordia New" w:hAnsi="Cordia New"/>
          <w:b/>
          <w:bCs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ประเด็นที่ได้เรียนรู้</w:t>
      </w:r>
    </w:p>
    <w:p w:rsidR="009379BB" w:rsidRDefault="009379BB" w:rsidP="00B75F5C">
      <w:pPr>
        <w:spacing w:after="0" w:line="240" w:lineRule="auto"/>
        <w:ind w:firstLine="426"/>
        <w:rPr>
          <w:rFonts w:ascii="Cordia New" w:hAnsi="Cordia New"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ครู</w:t>
      </w:r>
      <w:r>
        <w:rPr>
          <w:rFonts w:ascii="Cordia New" w:hAnsi="Cordia New"/>
          <w:sz w:val="32"/>
          <w:szCs w:val="32"/>
        </w:rPr>
        <w:t xml:space="preserve"> :  </w:t>
      </w:r>
      <w:r>
        <w:rPr>
          <w:rFonts w:ascii="Cordia New" w:hAnsi="Cordia New"/>
          <w:sz w:val="32"/>
          <w:szCs w:val="32"/>
          <w:cs/>
          <w:lang w:bidi="th-TH"/>
        </w:rPr>
        <w:t xml:space="preserve">   </w:t>
      </w:r>
    </w:p>
    <w:p w:rsidR="009379BB" w:rsidRDefault="009379BB" w:rsidP="00B75F5C">
      <w:pPr>
        <w:spacing w:after="0" w:line="240" w:lineRule="auto"/>
        <w:ind w:firstLine="426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- นักเรียนบางคนมีคลังคำน้อยทำให้ไม่สามารถแต่งคำประพันธ์ได้ เนื่องจากความเข้าใจเรื่องคำสัมผัสไม่ชัดเจนต้องมีการอธิบายซ้ำย้ำทวนอีกครั้ง โดยเฉพาะเสียงสระไอ  และพยัญชนะต้นที่เป็นคำควบกล้ำ  อักษรนำ  รวมทั้งคำที่มีวรรณยุกต์  ซึ่งเมื่อนักเรียนเข้าใจจะเป็นการเพิ่มคลังคำให้มากขึ้นได้</w:t>
      </w:r>
    </w:p>
    <w:p w:rsidR="009379BB" w:rsidRDefault="009379BB" w:rsidP="00B75F5C">
      <w:pPr>
        <w:spacing w:after="0" w:line="240" w:lineRule="auto"/>
        <w:ind w:firstLine="426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- การบอกข้อดีของเพื่อนคนอื่น ๆ นั้นเป็นการเปิดมุมมองให้นักเรียนมีความคิดและทัศนคติที่ดีในทางบวก  ซึ่งนักเรียนกระตือรือร้นกับการทำกิจกรรมมาก  รวมทั้งเจ้าของก็ตื่นเต้นอยากรู้ว่าเพื่อนจะเขียนข้อดีอะไรบ้าง  ซึ่งอาจจะนำไปปรับใช้กับกิจกรรมอื่น ๆ ได้อีก เพราะนักเรียนให้การตอบสนองกับกิจกรรมดีมาก</w:t>
      </w:r>
    </w:p>
    <w:p w:rsidR="009379BB" w:rsidRDefault="009379BB" w:rsidP="009348EB">
      <w:pPr>
        <w:spacing w:after="0" w:line="240" w:lineRule="auto"/>
        <w:ind w:firstLine="426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- การจัดลำดับกิจกรรมที่มีการลำดับเป็นขั้นตอนอย่างชัดเจน  แบ่งการเรียนรู้เป็นขั้นค่อย ๆ ไปอย่างช้า ๆ ทำให้นักเรียนสะสมความรู้  มีความเข้าใจและสามารถทำชิ้นงานได้</w:t>
      </w:r>
    </w:p>
    <w:p w:rsidR="009379BB" w:rsidRDefault="009379BB" w:rsidP="00B75F5C">
      <w:pPr>
        <w:spacing w:after="0" w:line="240" w:lineRule="auto"/>
        <w:ind w:firstLine="426"/>
        <w:rPr>
          <w:rFonts w:ascii="Cordia New" w:hAnsi="Cordia New"/>
          <w:sz w:val="32"/>
          <w:szCs w:val="32"/>
          <w:lang w:bidi="th-TH"/>
        </w:rPr>
      </w:pP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</w:t>
      </w: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นักเรียน</w:t>
      </w:r>
      <w:r>
        <w:rPr>
          <w:rFonts w:ascii="Cordia New" w:hAnsi="Cordia New"/>
          <w:sz w:val="32"/>
          <w:szCs w:val="32"/>
        </w:rPr>
        <w:t xml:space="preserve"> : 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นักเรียนรู้จักการสังเกต   พยายามเรียนรู้และค้นหารูปแบบของคำ ข้อบังคับของฉันทลักษณ์ด้วยตนเอง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นักเรียนรู้จักการรอคอยในการทำงาน เคารพความคิดเห็นของเพื่อน ยอมรับเมื่องานของตนถูกการปรับเปลี่ยนให้คำมีความไพเราะมากขึ้น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นักเรียนมองเห็นตนเองผ่านมุมมองของคนอื่นๆ ซึ่งอาจจะเป็นมุมที่ตนเองไม่เคยรู้มาก่อน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นักเรียนเข้าถึงตัวตนของตนเองได้อย่างชัดเจน    รู้จุดเด่นและจุดด้อย   กล้ายอมรับในสิ่งที่ทำและสิ่งที่เป็นอยู่  รู้จักคิดใคร่ครวญมองย้อนกลับเพื่อทบทวนหาวิธีการในการแก้ไขปรับเปลี่ยนและพัฒนาตนเองในทางที่ดีขึ้น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นักเรียนก้าวข้ามผ่านความกล้าของตนเองในการเปิดเผยนิสัยและพฤติกรรมของตนในจุดเด่นและจุดด้อยซึ่งเป็นสิ่งที่ยากที่นักเรียนจะบอกว่าตนเองมีข้อบกพร่องอย่างไร  เห็นถึงการคิดค้นหาวิธีการพัฒนาตนเองได้หลากหลายแตกต่างกัน  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  - ความพยายามของนักเรียนแต่ละคนที่ตั้งใจทำชิ้นงานนี้ด้วยตนเอง  ถึงแม้บางคนอาจจะบอกว่ายากแต่เมื่อแต่งไปสองบทเริ่มหาทางของตนเองได้และบอกว่าจริง ๆ แล้วไม่ได้ยากเลยเพราะเป็นเรื่องราวที่ใกล้ตัวเราเอง</w:t>
      </w:r>
    </w:p>
    <w:p w:rsidR="009379BB" w:rsidRDefault="009379BB" w:rsidP="00C667E7">
      <w:pPr>
        <w:spacing w:after="0" w:line="240" w:lineRule="auto"/>
        <w:rPr>
          <w:rFonts w:ascii="Cordia New" w:hAnsi="Cordia New"/>
          <w:sz w:val="32"/>
          <w:szCs w:val="32"/>
          <w:lang w:bidi="th-TH"/>
        </w:rPr>
      </w:pPr>
    </w:p>
    <w:p w:rsidR="009379BB" w:rsidRPr="007B105B" w:rsidRDefault="009379BB" w:rsidP="00DC2195">
      <w:pPr>
        <w:numPr>
          <w:ilvl w:val="0"/>
          <w:numId w:val="3"/>
        </w:numPr>
        <w:spacing w:after="0"/>
        <w:ind w:left="284" w:hanging="284"/>
        <w:rPr>
          <w:rFonts w:ascii="Cordia New" w:hAnsi="Cordia New"/>
          <w:b/>
          <w:bCs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ปัจจัยความสำเร็จ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- กิจกรรมการเรียนการสอนที่แบ่งย่อยให้เป็นไปตามลำดับขั้นตอนเพื่อให้นักเรียนมีความเข้าใจอย่างถ่องแท้ด้วยตนเอง  และ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>ที่สำคัญคือนักเรียนได้ลงมือปฏิบัติและทำซ้ำย้ำทวนบ่อย ๆ จนทำให้เกิดความเข้าใจและชำนาญ   เรื่องที่นำมาแต่งคำประพันธ์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ก็เป็นเรื่องราวของตัวนักเรียนเอง 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</w:p>
    <w:p w:rsidR="009379BB" w:rsidRPr="007B105B" w:rsidRDefault="009379BB" w:rsidP="00DC2195">
      <w:pPr>
        <w:numPr>
          <w:ilvl w:val="0"/>
          <w:numId w:val="3"/>
        </w:numPr>
        <w:spacing w:after="0"/>
        <w:ind w:left="284" w:hanging="284"/>
        <w:rPr>
          <w:rFonts w:ascii="Cordia New" w:hAnsi="Cordia New"/>
          <w:b/>
          <w:bCs/>
          <w:sz w:val="32"/>
          <w:szCs w:val="32"/>
          <w:lang w:bidi="th-TH"/>
        </w:rPr>
      </w:pPr>
      <w:r w:rsidRPr="007B105B">
        <w:rPr>
          <w:rFonts w:ascii="Cordia New" w:hAnsi="Cordia New"/>
          <w:b/>
          <w:bCs/>
          <w:sz w:val="32"/>
          <w:szCs w:val="32"/>
          <w:cs/>
          <w:lang w:bidi="th-TH"/>
        </w:rPr>
        <w:t>ประเด็นที่จะนำไปพัฒนาต่อ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- นำสิ่งที่นักเรียนแต่ละคนค้นพบความเป็นตัวตนรวมทั้งวิธีการพัฒนาไปต่อยอดให้เกิดขึ้นจริงในชีวิตประจำวัน</w:t>
      </w:r>
    </w:p>
    <w:p w:rsidR="009379BB" w:rsidRDefault="009379BB" w:rsidP="00C667E7">
      <w:pPr>
        <w:spacing w:after="0"/>
        <w:rPr>
          <w:rFonts w:ascii="Cordia New" w:hAnsi="Cordia New"/>
          <w:sz w:val="32"/>
          <w:szCs w:val="32"/>
          <w:lang w:bidi="th-TH"/>
        </w:rPr>
      </w:pPr>
      <w:r>
        <w:rPr>
          <w:rFonts w:ascii="Cordia New" w:hAnsi="Cordia New"/>
          <w:sz w:val="32"/>
          <w:szCs w:val="32"/>
          <w:cs/>
          <w:lang w:bidi="th-TH"/>
        </w:rPr>
        <w:t xml:space="preserve">     - เพิ่มการต่อยอดคลังคำให้มีความหลากหลาย  ทำให้นักเรียนแต่งคำประพันธ์ได้ไพเราะมากขึ้น</w:t>
      </w:r>
    </w:p>
    <w:p w:rsidR="009379BB" w:rsidRPr="00AA7344" w:rsidRDefault="009379BB" w:rsidP="0041166A">
      <w:pPr>
        <w:rPr>
          <w:rFonts w:ascii="Cordia New" w:hAnsi="Cordia New"/>
          <w:sz w:val="32"/>
          <w:szCs w:val="32"/>
          <w:cs/>
          <w:lang w:bidi="th-TH"/>
        </w:rPr>
      </w:pPr>
    </w:p>
    <w:sectPr w:rsidR="009379BB" w:rsidRPr="00AA7344" w:rsidSect="00540F88">
      <w:pgSz w:w="12240" w:h="15840"/>
      <w:pgMar w:top="567" w:right="616" w:bottom="426" w:left="709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145B54"/>
    <w:multiLevelType w:val="hybridMultilevel"/>
    <w:tmpl w:val="D44AB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2A45514"/>
    <w:multiLevelType w:val="hybridMultilevel"/>
    <w:tmpl w:val="8FAA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D823DCA"/>
    <w:multiLevelType w:val="hybridMultilevel"/>
    <w:tmpl w:val="D8AA8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006AC"/>
    <w:rsid w:val="000833C3"/>
    <w:rsid w:val="000B2C67"/>
    <w:rsid w:val="000E281B"/>
    <w:rsid w:val="000F6536"/>
    <w:rsid w:val="001241C8"/>
    <w:rsid w:val="001575DF"/>
    <w:rsid w:val="00165654"/>
    <w:rsid w:val="0017674B"/>
    <w:rsid w:val="0017762E"/>
    <w:rsid w:val="001932FF"/>
    <w:rsid w:val="00210D43"/>
    <w:rsid w:val="0022502C"/>
    <w:rsid w:val="00233A78"/>
    <w:rsid w:val="00240DEA"/>
    <w:rsid w:val="00275215"/>
    <w:rsid w:val="002A31A9"/>
    <w:rsid w:val="002D54E0"/>
    <w:rsid w:val="002E470A"/>
    <w:rsid w:val="003400B0"/>
    <w:rsid w:val="00344A4F"/>
    <w:rsid w:val="003733C5"/>
    <w:rsid w:val="003A57A4"/>
    <w:rsid w:val="0041166A"/>
    <w:rsid w:val="00477747"/>
    <w:rsid w:val="004A7DFC"/>
    <w:rsid w:val="00517061"/>
    <w:rsid w:val="00527578"/>
    <w:rsid w:val="00540F88"/>
    <w:rsid w:val="00585C3E"/>
    <w:rsid w:val="0061791F"/>
    <w:rsid w:val="00625447"/>
    <w:rsid w:val="00647EFB"/>
    <w:rsid w:val="00662AE3"/>
    <w:rsid w:val="006935C8"/>
    <w:rsid w:val="006E2EBA"/>
    <w:rsid w:val="006F5155"/>
    <w:rsid w:val="007026A4"/>
    <w:rsid w:val="007578D1"/>
    <w:rsid w:val="007B105B"/>
    <w:rsid w:val="00804891"/>
    <w:rsid w:val="008055C0"/>
    <w:rsid w:val="0081167E"/>
    <w:rsid w:val="0086247F"/>
    <w:rsid w:val="00864BC1"/>
    <w:rsid w:val="00894967"/>
    <w:rsid w:val="008D6731"/>
    <w:rsid w:val="009348EB"/>
    <w:rsid w:val="009379BB"/>
    <w:rsid w:val="00976D47"/>
    <w:rsid w:val="009B7317"/>
    <w:rsid w:val="009D40FD"/>
    <w:rsid w:val="009D627B"/>
    <w:rsid w:val="009E6D79"/>
    <w:rsid w:val="009F4AD4"/>
    <w:rsid w:val="00A04322"/>
    <w:rsid w:val="00A14C95"/>
    <w:rsid w:val="00A41B1E"/>
    <w:rsid w:val="00A604AB"/>
    <w:rsid w:val="00A63F70"/>
    <w:rsid w:val="00A83DAC"/>
    <w:rsid w:val="00AA7344"/>
    <w:rsid w:val="00B006AC"/>
    <w:rsid w:val="00B5509D"/>
    <w:rsid w:val="00B75F5C"/>
    <w:rsid w:val="00B80000"/>
    <w:rsid w:val="00B845F7"/>
    <w:rsid w:val="00B924FE"/>
    <w:rsid w:val="00C667E7"/>
    <w:rsid w:val="00C74EF5"/>
    <w:rsid w:val="00D46C1C"/>
    <w:rsid w:val="00D52096"/>
    <w:rsid w:val="00D77815"/>
    <w:rsid w:val="00DC2195"/>
    <w:rsid w:val="00DD326D"/>
    <w:rsid w:val="00E51DE6"/>
    <w:rsid w:val="00ED797C"/>
    <w:rsid w:val="00F2393B"/>
    <w:rsid w:val="00F41602"/>
    <w:rsid w:val="00F545D3"/>
    <w:rsid w:val="00F932A4"/>
    <w:rsid w:val="00F9640F"/>
    <w:rsid w:val="00FA4E70"/>
    <w:rsid w:val="00FA7487"/>
    <w:rsid w:val="00FC538A"/>
    <w:rsid w:val="00FC7076"/>
    <w:rsid w:val="00FE10EB"/>
    <w:rsid w:val="00FF160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cs="Cordia New"/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New%20Folder%20(2)\&#3591;&#3634;&#3609;%20&#3611;&#3637;%2055\&#3591;&#3634;&#3609;&#3616;&#3634;&#3625;&#3634;&#3652;&#3607;&#3618;&#3594;&#3633;&#3657;&#3609;%20&#3669;%20&#3611;&#3637;%20&#3669;&#3669;\KM%20&#3616;&#3634;&#3588;&#3623;&#3636;&#3619;&#3636;&#3618;&#3632;%20&#3611;&#3637;&#3585;&#3634;&#3619;&#3624;&#3638;&#3585;&#3625;&#3634;%20&#3666;&#3669;&#3669;&#3669;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KM ภาควิริยะ ปีการศึกษา ๒๕๕๕.dot</Template>
  <TotalTime>325</TotalTime>
  <Pages>3</Pages>
  <Words>834</Words>
  <Characters>4759</Characters>
  <Application>Microsoft Office Outlook</Application>
  <DocSecurity>0</DocSecurity>
  <Lines>0</Lines>
  <Paragraphs>0</Paragraphs>
  <ScaleCrop>false</ScaleCrop>
  <Company>AIS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</dc:creator>
  <cp:keywords/>
  <dc:description/>
  <cp:lastModifiedBy>suchada_o</cp:lastModifiedBy>
  <cp:revision>51</cp:revision>
  <cp:lastPrinted>2012-10-15T02:17:00Z</cp:lastPrinted>
  <dcterms:created xsi:type="dcterms:W3CDTF">2012-10-14T04:48:00Z</dcterms:created>
  <dcterms:modified xsi:type="dcterms:W3CDTF">2012-10-16T06:25:00Z</dcterms:modified>
</cp:coreProperties>
</file>