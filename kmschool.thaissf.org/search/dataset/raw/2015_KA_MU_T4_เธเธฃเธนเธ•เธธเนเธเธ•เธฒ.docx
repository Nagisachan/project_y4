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730A" w:rsidRPr="00BC6E9F" w:rsidRDefault="00A8730A" w:rsidP="00306D8D">
      <w:pPr>
        <w:tabs>
          <w:tab w:val="left" w:pos="5370"/>
        </w:tabs>
        <w:rPr>
          <w:b/>
          <w:bCs/>
          <w:sz w:val="48"/>
          <w:szCs w:val="48"/>
          <w:cs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75.25pt;margin-top:-54pt;width:158.15pt;height:159pt;z-index:-251662336">
            <v:imagedata r:id="rId4" o:title=""/>
          </v:shape>
        </w:pict>
      </w:r>
      <w:r w:rsidRPr="00BC6E9F">
        <w:rPr>
          <w:b/>
          <w:bCs/>
          <w:sz w:val="48"/>
          <w:szCs w:val="48"/>
          <w:cs/>
        </w:rPr>
        <w:t>โลกของฉัน...โลกของเธอ...โลกของเรา</w:t>
      </w:r>
    </w:p>
    <w:p w:rsidR="00A8730A" w:rsidRPr="00BC6E9F" w:rsidRDefault="00A8730A" w:rsidP="00306D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cs/>
        </w:rPr>
        <w:t xml:space="preserve">        </w:t>
      </w:r>
      <w:r w:rsidRPr="00BC6E9F">
        <w:rPr>
          <w:b/>
          <w:bCs/>
          <w:sz w:val="32"/>
          <w:szCs w:val="32"/>
          <w:cs/>
        </w:rPr>
        <w:t>ออก...ออกจากแผน  ก้าวสู่การวางแผนร่วมกัน</w:t>
      </w:r>
    </w:p>
    <w:p w:rsidR="00A8730A" w:rsidRDefault="00A8730A" w:rsidP="00FF2967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A8730A" w:rsidRPr="00BC6E9F" w:rsidRDefault="00A8730A" w:rsidP="00FF2967">
      <w:pPr>
        <w:rPr>
          <w:b/>
          <w:bCs/>
          <w:sz w:val="32"/>
          <w:szCs w:val="32"/>
          <w:cs/>
        </w:rPr>
      </w:pPr>
      <w:r>
        <w:rPr>
          <w:sz w:val="32"/>
          <w:szCs w:val="32"/>
        </w:rPr>
        <w:t xml:space="preserve">             </w:t>
      </w:r>
      <w:r w:rsidRPr="00BC6E9F">
        <w:rPr>
          <w:b/>
          <w:bCs/>
          <w:sz w:val="32"/>
          <w:szCs w:val="32"/>
          <w:cs/>
        </w:rPr>
        <w:t>ออก...ก้าว...ปลุกพลัง...รวมพลัง...เผชิญหน้า...นำพา...ก้าวผ่าน...รวมพลัง...ขอบคุณ</w:t>
      </w:r>
    </w:p>
    <w:p w:rsidR="00A8730A" w:rsidRDefault="00A8730A" w:rsidP="00FF2967">
      <w:pPr>
        <w:rPr>
          <w:sz w:val="32"/>
          <w:szCs w:val="32"/>
        </w:rPr>
      </w:pPr>
      <w:r>
        <w:rPr>
          <w:sz w:val="32"/>
          <w:szCs w:val="32"/>
          <w:cs/>
        </w:rPr>
        <w:tab/>
        <w:t>เมื่อต้อง</w:t>
      </w:r>
      <w:r w:rsidRPr="00BC6E9F">
        <w:rPr>
          <w:b/>
          <w:bCs/>
          <w:sz w:val="32"/>
          <w:szCs w:val="32"/>
          <w:cs/>
        </w:rPr>
        <w:t>เผชิญกับการเปลี่ยนแปลง</w:t>
      </w:r>
      <w:r>
        <w:rPr>
          <w:sz w:val="32"/>
          <w:szCs w:val="32"/>
          <w:cs/>
        </w:rPr>
        <w:t xml:space="preserve">  และต้องนำพานักเรียนในการเดินทางไปสู่...ชื่นใจ  การลุก  ปลุกยักษ์ในตัวเองก็ได้เริ่ม  แค่คิดว่าต้องพากันออกมา  ก็รู้ว่าต้องเหนื่อย</w:t>
      </w:r>
    </w:p>
    <w:p w:rsidR="00A8730A" w:rsidRDefault="00A8730A" w:rsidP="00FF2967">
      <w:pPr>
        <w:rPr>
          <w:sz w:val="32"/>
          <w:szCs w:val="32"/>
        </w:rPr>
      </w:pPr>
      <w:r>
        <w:rPr>
          <w:sz w:val="32"/>
          <w:szCs w:val="32"/>
          <w:cs/>
        </w:rPr>
        <w:tab/>
      </w:r>
      <w:r w:rsidRPr="00BC6E9F">
        <w:rPr>
          <w:b/>
          <w:bCs/>
          <w:sz w:val="32"/>
          <w:szCs w:val="32"/>
          <w:cs/>
        </w:rPr>
        <w:t>ครั้งแรก</w:t>
      </w:r>
      <w:r>
        <w:rPr>
          <w:sz w:val="32"/>
          <w:szCs w:val="32"/>
          <w:cs/>
        </w:rPr>
        <w:t xml:space="preserve">กับการนำดนตรีชีวิตของชั้น๓  เข้าไปในชื่นใจอย่างเต็มตัว  ขาที่ก้าวเข้าไปด้วย...เพียง...เพื่อต้องการออกจาก  </w:t>
      </w:r>
      <w:r w:rsidRPr="00BC6E9F">
        <w:rPr>
          <w:sz w:val="32"/>
          <w:szCs w:val="32"/>
        </w:rPr>
        <w:t>“</w:t>
      </w:r>
      <w:r w:rsidRPr="00BC6E9F">
        <w:rPr>
          <w:sz w:val="32"/>
          <w:szCs w:val="32"/>
          <w:cs/>
        </w:rPr>
        <w:t>คอก</w:t>
      </w:r>
      <w:r w:rsidRPr="00BC6E9F">
        <w:rPr>
          <w:sz w:val="32"/>
          <w:szCs w:val="32"/>
        </w:rPr>
        <w:t>”</w:t>
      </w:r>
      <w:r w:rsidRPr="00BC6E9F">
        <w:rPr>
          <w:sz w:val="32"/>
          <w:szCs w:val="32"/>
          <w:cs/>
        </w:rPr>
        <w:t xml:space="preserve">  </w:t>
      </w:r>
      <w:r>
        <w:rPr>
          <w:sz w:val="32"/>
          <w:szCs w:val="32"/>
          <w:cs/>
        </w:rPr>
        <w:t>ที่พันธนาการ  จะเปลี่ยนมันต้องยอมเปลี่ยน  ต้องมีหนึ่ง  ถึงมีสอง  เมื่อเลือกจะนับหนึ่งต้องวางแผน   ต้องเตรียมตัว  ต้องลงมือ  ต้องทำ  ต้องพยายาม  ต้องเผชิญ</w:t>
      </w:r>
    </w:p>
    <w:p w:rsidR="00A8730A" w:rsidRDefault="00A8730A" w:rsidP="00FF2967">
      <w:pPr>
        <w:rPr>
          <w:sz w:val="32"/>
          <w:szCs w:val="32"/>
        </w:rPr>
      </w:pPr>
      <w:r>
        <w:rPr>
          <w:sz w:val="32"/>
          <w:szCs w:val="32"/>
          <w:cs/>
        </w:rPr>
        <w:tab/>
        <w:t xml:space="preserve">ก้าวไม่พ้น...ไปสะดุดความรู้เดิม  </w:t>
      </w:r>
      <w:r w:rsidRPr="00BC6E9F">
        <w:rPr>
          <w:b/>
          <w:bCs/>
          <w:sz w:val="32"/>
          <w:szCs w:val="32"/>
        </w:rPr>
        <w:t>Movement  and  music</w:t>
      </w:r>
      <w:r>
        <w:rPr>
          <w:sz w:val="32"/>
          <w:szCs w:val="32"/>
        </w:rPr>
        <w:t xml:space="preserve">  </w:t>
      </w:r>
      <w:r>
        <w:rPr>
          <w:sz w:val="32"/>
          <w:szCs w:val="32"/>
          <w:cs/>
        </w:rPr>
        <w:t>ต้องทวน  ต้องซ้ำ  ต้องหาผู้รู้  ก้าว...ไปหา</w:t>
      </w:r>
      <w:r w:rsidRPr="00BC6E9F">
        <w:rPr>
          <w:b/>
          <w:bCs/>
          <w:sz w:val="32"/>
          <w:szCs w:val="32"/>
          <w:cs/>
        </w:rPr>
        <w:t>ครูส้ม</w:t>
      </w:r>
      <w:r>
        <w:rPr>
          <w:sz w:val="32"/>
          <w:szCs w:val="32"/>
          <w:cs/>
        </w:rPr>
        <w:t>(ครูภาษาไทษชั้น๑)  ปรึกษาตามภาษาเพื่อน  จงเดินอย่างมีสติ  และส่องแสงมองเห็น</w:t>
      </w:r>
      <w:r w:rsidRPr="00BC6E9F">
        <w:rPr>
          <w:b/>
          <w:bCs/>
          <w:sz w:val="32"/>
          <w:szCs w:val="32"/>
          <w:cs/>
        </w:rPr>
        <w:t>ครูอ้อ</w:t>
      </w:r>
      <w:r>
        <w:rPr>
          <w:sz w:val="32"/>
          <w:szCs w:val="32"/>
          <w:cs/>
        </w:rPr>
        <w:t>(ครูภาษาไทยชั้น๓)  เราจะเดินไปด้วยกันกับ  โลกของเรา  ต้องมีการวางแผน   การประชุมจึงเริ่มจากโต๊ะข้างๆ  วางแผน  แบ่งงาน  และฝึกซ้อม  ครูภาษาไทย(</w:t>
      </w:r>
      <w:r w:rsidRPr="00BC6E9F">
        <w:rPr>
          <w:b/>
          <w:bCs/>
          <w:sz w:val="32"/>
          <w:szCs w:val="32"/>
          <w:cs/>
        </w:rPr>
        <w:t>ครูเพียร กับครูอ้อ</w:t>
      </w:r>
      <w:r>
        <w:rPr>
          <w:sz w:val="32"/>
          <w:szCs w:val="32"/>
          <w:cs/>
        </w:rPr>
        <w:t xml:space="preserve">)ตั้งตนนำทำ  กวี  พากันเดินจัดตารางดูแลกัน  จนบ้างทีครูดนตรีอยู่ในห้องเรียนภาษาไทยเป็นเรื่องปกติ </w:t>
      </w:r>
      <w:r w:rsidRPr="00BC6E9F">
        <w:rPr>
          <w:b/>
          <w:bCs/>
          <w:sz w:val="32"/>
          <w:szCs w:val="32"/>
          <w:cs/>
        </w:rPr>
        <w:t>ครูประจำชั้น(ชั้น๓)</w:t>
      </w:r>
      <w:r>
        <w:rPr>
          <w:sz w:val="32"/>
          <w:szCs w:val="32"/>
          <w:cs/>
        </w:rPr>
        <w:t xml:space="preserve">เดินตามมาคุยเรื่องเคลื่อนไหว  ใครต่อใครชวนกันมาวางแผน  </w:t>
      </w:r>
    </w:p>
    <w:p w:rsidR="00A8730A" w:rsidRDefault="00A8730A" w:rsidP="00FF2967">
      <w:pPr>
        <w:rPr>
          <w:sz w:val="32"/>
          <w:szCs w:val="32"/>
        </w:rPr>
      </w:pPr>
      <w:r>
        <w:rPr>
          <w:noProof/>
        </w:rPr>
        <w:pict>
          <v:shape id="_x0000_s1027" type="#_x0000_t75" style="position:absolute;margin-left:227.45pt;margin-top:2.05pt;width:238.5pt;height:133.95pt;z-index:-251661312">
            <v:imagedata r:id="rId5" o:title=""/>
          </v:shape>
        </w:pict>
      </w:r>
      <w:r>
        <w:rPr>
          <w:noProof/>
        </w:rPr>
        <w:pict>
          <v:shape id="_x0000_s1028" type="#_x0000_t75" style="position:absolute;margin-left:-12.7pt;margin-top:2.5pt;width:240.15pt;height:133.5pt;z-index:-251659264">
            <v:imagedata r:id="rId6" o:title=""/>
          </v:shape>
        </w:pict>
      </w:r>
    </w:p>
    <w:p w:rsidR="00A8730A" w:rsidRDefault="00A8730A" w:rsidP="00FF2967">
      <w:pPr>
        <w:rPr>
          <w:sz w:val="32"/>
          <w:szCs w:val="32"/>
        </w:rPr>
      </w:pPr>
    </w:p>
    <w:p w:rsidR="00A8730A" w:rsidRDefault="00A8730A" w:rsidP="00FF2967">
      <w:pPr>
        <w:rPr>
          <w:sz w:val="32"/>
          <w:szCs w:val="32"/>
        </w:rPr>
      </w:pPr>
    </w:p>
    <w:p w:rsidR="00A8730A" w:rsidRDefault="00A8730A" w:rsidP="00FF2967">
      <w:pPr>
        <w:rPr>
          <w:sz w:val="32"/>
          <w:szCs w:val="32"/>
        </w:rPr>
      </w:pPr>
    </w:p>
    <w:p w:rsidR="00A8730A" w:rsidRDefault="00A8730A" w:rsidP="00FF2967">
      <w:pPr>
        <w:rPr>
          <w:sz w:val="32"/>
          <w:szCs w:val="32"/>
        </w:rPr>
      </w:pPr>
      <w:r>
        <w:rPr>
          <w:noProof/>
        </w:rPr>
        <w:pict>
          <v:shape id="_x0000_s1029" type="#_x0000_t75" style="position:absolute;margin-left:-12.7pt;margin-top:6.15pt;width:240.15pt;height:135.9pt;z-index:-251660288">
            <v:imagedata r:id="rId7" o:title=""/>
          </v:shape>
        </w:pict>
      </w:r>
      <w:r>
        <w:rPr>
          <w:noProof/>
        </w:rPr>
        <w:pict>
          <v:shape id="_x0000_s1030" type="#_x0000_t75" style="position:absolute;margin-left:227.45pt;margin-top:6.15pt;width:238.5pt;height:133.75pt;z-index:-251658240">
            <v:imagedata r:id="rId8" o:title=""/>
          </v:shape>
        </w:pict>
      </w:r>
    </w:p>
    <w:p w:rsidR="00A8730A" w:rsidRDefault="00A8730A" w:rsidP="00FF2967">
      <w:pPr>
        <w:rPr>
          <w:sz w:val="32"/>
          <w:szCs w:val="32"/>
        </w:rPr>
      </w:pPr>
    </w:p>
    <w:p w:rsidR="00A8730A" w:rsidRDefault="00A8730A" w:rsidP="00FF2967">
      <w:pPr>
        <w:rPr>
          <w:sz w:val="32"/>
          <w:szCs w:val="32"/>
        </w:rPr>
      </w:pPr>
    </w:p>
    <w:p w:rsidR="00A8730A" w:rsidRPr="00921594" w:rsidRDefault="00A8730A" w:rsidP="00FF2967">
      <w:pPr>
        <w:rPr>
          <w:sz w:val="32"/>
          <w:szCs w:val="32"/>
          <w:cs/>
        </w:rPr>
      </w:pPr>
      <w:r>
        <w:rPr>
          <w:sz w:val="32"/>
          <w:szCs w:val="32"/>
        </w:rPr>
        <w:tab/>
      </w:r>
      <w:r>
        <w:rPr>
          <w:sz w:val="32"/>
          <w:szCs w:val="32"/>
          <w:cs/>
        </w:rPr>
        <w:t>เช้า...กี่โมงนะ  เสียงเพลงห้องไหน  ดังแต่หัววัน  กลางวันเสียงเพลงก็ยังดังครูใหม่เดินมาทัก</w:t>
      </w:r>
    </w:p>
    <w:p w:rsidR="00A8730A" w:rsidRDefault="00A8730A">
      <w:pPr>
        <w:rPr>
          <w:sz w:val="32"/>
          <w:szCs w:val="32"/>
        </w:rPr>
      </w:pPr>
      <w:r>
        <w:rPr>
          <w:sz w:val="32"/>
          <w:szCs w:val="32"/>
          <w:cs/>
        </w:rPr>
        <w:t>ในห้องเรียนมีการเตรียมการ  การนำฉากที่เลือกมาวาง  นักเรียนนำหุ่นมาวาง  ครูนำเพลงมาวาง  พากันวางร่างกายลงบนพื้น  นำดนตรีชีวิตวางลงบนชื่นใจ</w:t>
      </w:r>
    </w:p>
    <w:p w:rsidR="00A8730A" w:rsidRDefault="00A8730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  <w:cs/>
        </w:rPr>
        <w:t xml:space="preserve">ปลุกพลัง...เสียงดังมาแต่ไกล  ใยจึงไม่มีมหกรรมดนตรีชีวิตชั้น ๓  ไม่มี  ไม่ใช่ว่า  ไม่มี  เสียงตอบแผ่วๆ  หันหน้ามองกัน  รวมพลัง  เริ่มมาจากจิตตะ  เลือกเคลื่อนไหว  ใช้ใจ  ตา  ธรรมชาติ  มองผ่านความจริงของชีวิต  เด็กเคลื่อนตัวตามที่เห็น  ตามความจริงของสายลม  แย้มบานสดใสราวกลีบดอก  รุ่นแรงเยี่ยงพายุหมุน  เมื่อเป็นได้  </w:t>
      </w:r>
      <w:r w:rsidRPr="00FF2967">
        <w:rPr>
          <w:b/>
          <w:bCs/>
          <w:i/>
          <w:iCs/>
          <w:sz w:val="32"/>
          <w:szCs w:val="32"/>
          <w:cs/>
        </w:rPr>
        <w:t>จงอย่าหยาบคายในการเรียนรู้  มารยาทครูพาชวนดู  เด็กๆเจ้า</w:t>
      </w:r>
      <w:r>
        <w:rPr>
          <w:b/>
          <w:bCs/>
          <w:i/>
          <w:iCs/>
          <w:sz w:val="32"/>
          <w:szCs w:val="32"/>
          <w:cs/>
        </w:rPr>
        <w:t>อย่า</w:t>
      </w:r>
      <w:r w:rsidRPr="00FF2967">
        <w:rPr>
          <w:b/>
          <w:bCs/>
          <w:i/>
          <w:iCs/>
          <w:sz w:val="32"/>
          <w:szCs w:val="32"/>
          <w:cs/>
        </w:rPr>
        <w:t>ย่ามใจ  อย</w:t>
      </w:r>
      <w:r>
        <w:rPr>
          <w:b/>
          <w:bCs/>
          <w:i/>
          <w:iCs/>
          <w:sz w:val="32"/>
          <w:szCs w:val="32"/>
          <w:cs/>
        </w:rPr>
        <w:t>่าก้าวร้าว</w:t>
      </w:r>
      <w:r w:rsidRPr="00FF2967">
        <w:rPr>
          <w:b/>
          <w:bCs/>
          <w:i/>
          <w:iCs/>
          <w:sz w:val="32"/>
          <w:szCs w:val="32"/>
          <w:cs/>
        </w:rPr>
        <w:t>ไร้มารยาท  พึงอย่าประมาทในการใ</w:t>
      </w:r>
      <w:r>
        <w:rPr>
          <w:b/>
          <w:bCs/>
          <w:i/>
          <w:iCs/>
          <w:sz w:val="32"/>
          <w:szCs w:val="32"/>
          <w:cs/>
        </w:rPr>
        <w:t>ช้พื้นที  อย่าวางตัวข่มบารมี  จ</w:t>
      </w:r>
      <w:r w:rsidRPr="00FF2967">
        <w:rPr>
          <w:b/>
          <w:bCs/>
          <w:i/>
          <w:iCs/>
          <w:sz w:val="32"/>
          <w:szCs w:val="32"/>
          <w:cs/>
        </w:rPr>
        <w:t>งรู้</w:t>
      </w:r>
      <w:r>
        <w:rPr>
          <w:b/>
          <w:bCs/>
          <w:i/>
          <w:iCs/>
          <w:sz w:val="32"/>
          <w:szCs w:val="32"/>
          <w:cs/>
        </w:rPr>
        <w:t xml:space="preserve"> จ</w:t>
      </w:r>
      <w:r w:rsidRPr="00FF2967">
        <w:rPr>
          <w:b/>
          <w:bCs/>
          <w:i/>
          <w:iCs/>
          <w:sz w:val="32"/>
          <w:szCs w:val="32"/>
          <w:cs/>
        </w:rPr>
        <w:t>งมองหน้าและมองหลัง  มองข้างล่าง  บน  กลาง  อย่างถ้วนถี่  เวลาก้าวย่างจงปราณี  รู้จักที่ตนเอง  และเพื่อนยา  จงเป็นมิตรเป็นสหาย  จงอย่าลืม</w:t>
      </w:r>
      <w:r>
        <w:rPr>
          <w:sz w:val="32"/>
          <w:szCs w:val="32"/>
          <w:cs/>
        </w:rPr>
        <w:t xml:space="preserve">  ภาคเรียนวิมังสา  </w:t>
      </w:r>
      <w:r w:rsidRPr="00FF2967">
        <w:rPr>
          <w:b/>
          <w:bCs/>
          <w:i/>
          <w:iCs/>
          <w:sz w:val="32"/>
          <w:szCs w:val="32"/>
          <w:cs/>
        </w:rPr>
        <w:t>ปิดเทอมไม่ปิด  นั่งคิดบทเพลงและสรรหา  ห้องสมุดคือห้าง  และตำรา  แหล่งที่มาบนเพลง  เพลงละคร</w:t>
      </w:r>
      <w:r>
        <w:rPr>
          <w:sz w:val="32"/>
          <w:szCs w:val="32"/>
          <w:cs/>
        </w:rPr>
        <w:t xml:space="preserve">  ทำทุกอย่างทั้งจัดตารางให้ตรงกัน  อะไรคือ  กวี  ดนตรีคืออะไร  เคลื่อนไหวไปทางไหน  เราจะไปด้วยกัน</w:t>
      </w:r>
    </w:p>
    <w:p w:rsidR="00A8730A" w:rsidRDefault="00A8730A">
      <w:pPr>
        <w:rPr>
          <w:sz w:val="32"/>
          <w:szCs w:val="32"/>
        </w:rPr>
      </w:pPr>
      <w:r>
        <w:rPr>
          <w:noProof/>
        </w:rPr>
        <w:pict>
          <v:shape id="_x0000_s1031" type="#_x0000_t75" style="position:absolute;margin-left:-14.85pt;margin-top:5.05pt;width:194.85pt;height:139.3pt;z-index:-251655168">
            <v:imagedata r:id="rId9" o:title=""/>
          </v:shape>
        </w:pict>
      </w:r>
    </w:p>
    <w:p w:rsidR="00A8730A" w:rsidRDefault="00A8730A">
      <w:pPr>
        <w:rPr>
          <w:sz w:val="32"/>
          <w:szCs w:val="32"/>
        </w:rPr>
      </w:pPr>
      <w:r>
        <w:rPr>
          <w:noProof/>
        </w:rPr>
        <w:pict>
          <v:shape id="_x0000_s1032" type="#_x0000_t75" style="position:absolute;margin-left:204.75pt;margin-top:17.65pt;width:210pt;height:140pt;z-index:-251657216">
            <v:imagedata r:id="rId10" o:title=""/>
          </v:shape>
        </w:pict>
      </w:r>
    </w:p>
    <w:p w:rsidR="00A8730A" w:rsidRDefault="00A8730A">
      <w:pPr>
        <w:rPr>
          <w:sz w:val="32"/>
          <w:szCs w:val="32"/>
        </w:rPr>
      </w:pPr>
    </w:p>
    <w:p w:rsidR="00A8730A" w:rsidRDefault="00A8730A">
      <w:pPr>
        <w:rPr>
          <w:sz w:val="32"/>
          <w:szCs w:val="32"/>
        </w:rPr>
      </w:pPr>
    </w:p>
    <w:p w:rsidR="00A8730A" w:rsidRDefault="00A8730A">
      <w:pPr>
        <w:rPr>
          <w:sz w:val="32"/>
          <w:szCs w:val="32"/>
        </w:rPr>
      </w:pPr>
    </w:p>
    <w:p w:rsidR="00A8730A" w:rsidRDefault="00A8730A">
      <w:pPr>
        <w:rPr>
          <w:sz w:val="32"/>
          <w:szCs w:val="32"/>
        </w:rPr>
      </w:pPr>
    </w:p>
    <w:p w:rsidR="00A8730A" w:rsidRDefault="00A8730A">
      <w:pPr>
        <w:rPr>
          <w:sz w:val="32"/>
          <w:szCs w:val="32"/>
        </w:rPr>
      </w:pPr>
      <w:r>
        <w:rPr>
          <w:noProof/>
        </w:rPr>
        <w:pict>
          <v:shape id="_x0000_s1033" type="#_x0000_t75" style="position:absolute;margin-left:65pt;margin-top:20.15pt;width:270.4pt;height:180.25pt;z-index:-251656192">
            <v:imagedata r:id="rId11" o:title=""/>
          </v:shape>
        </w:pict>
      </w:r>
    </w:p>
    <w:p w:rsidR="00A8730A" w:rsidRDefault="00A8730A">
      <w:pPr>
        <w:rPr>
          <w:sz w:val="32"/>
          <w:szCs w:val="32"/>
        </w:rPr>
      </w:pPr>
    </w:p>
    <w:p w:rsidR="00A8730A" w:rsidRDefault="00A8730A">
      <w:pPr>
        <w:rPr>
          <w:sz w:val="32"/>
          <w:szCs w:val="32"/>
        </w:rPr>
      </w:pPr>
    </w:p>
    <w:p w:rsidR="00A8730A" w:rsidRDefault="00A8730A">
      <w:pPr>
        <w:rPr>
          <w:sz w:val="32"/>
          <w:szCs w:val="32"/>
        </w:rPr>
      </w:pPr>
    </w:p>
    <w:p w:rsidR="00A8730A" w:rsidRDefault="00A8730A">
      <w:pPr>
        <w:rPr>
          <w:sz w:val="32"/>
          <w:szCs w:val="32"/>
        </w:rPr>
      </w:pPr>
      <w:r>
        <w:rPr>
          <w:sz w:val="32"/>
          <w:szCs w:val="32"/>
          <w:cs/>
        </w:rPr>
        <w:tab/>
        <w:t xml:space="preserve">เผชิญหน้า...กล้ายืนยัน  ดนตรีคือทุกอย่าง  เคลื่อนไหวคือทิศทาง  กวีคือความงามที่มีทางภาษา ละครเวทีคือ  ต้องไม่มีเวที  นำพากันมาตั้งแต่จิตตะ  ด้วยคำถามอยู่ในใจ  </w:t>
      </w:r>
    </w:p>
    <w:p w:rsidR="00A8730A" w:rsidRDefault="00A8730A">
      <w:pPr>
        <w:rPr>
          <w:sz w:val="32"/>
          <w:szCs w:val="32"/>
        </w:rPr>
      </w:pPr>
      <w:r>
        <w:rPr>
          <w:sz w:val="32"/>
          <w:szCs w:val="32"/>
          <w:cs/>
        </w:rPr>
        <w:tab/>
        <w:t>ก้าวผ่าน...ชื่นใจ...ได้เรียนรู้  ใครรู้  เรารู้...  ขอบคุณ</w:t>
      </w:r>
    </w:p>
    <w:p w:rsidR="00A8730A" w:rsidRDefault="00A8730A">
      <w:pPr>
        <w:rPr>
          <w:sz w:val="32"/>
          <w:szCs w:val="32"/>
          <w:cs/>
        </w:rPr>
      </w:pPr>
    </w:p>
    <w:p w:rsidR="00A8730A" w:rsidRPr="00FF2967" w:rsidRDefault="00A8730A">
      <w:pPr>
        <w:rPr>
          <w:b/>
          <w:bCs/>
          <w:sz w:val="32"/>
          <w:szCs w:val="32"/>
          <w:cs/>
        </w:rPr>
      </w:pPr>
      <w:r>
        <w:rPr>
          <w:sz w:val="32"/>
          <w:szCs w:val="32"/>
          <w:cs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b/>
          <w:bCs/>
          <w:sz w:val="32"/>
          <w:szCs w:val="32"/>
        </w:rPr>
        <w:t xml:space="preserve">    </w:t>
      </w:r>
      <w:r w:rsidRPr="00FF2967">
        <w:rPr>
          <w:b/>
          <w:bCs/>
          <w:sz w:val="32"/>
          <w:szCs w:val="32"/>
        </w:rPr>
        <w:t xml:space="preserve"> </w:t>
      </w:r>
      <w:r w:rsidRPr="00FF2967">
        <w:rPr>
          <w:b/>
          <w:bCs/>
          <w:sz w:val="32"/>
          <w:szCs w:val="32"/>
          <w:cs/>
        </w:rPr>
        <w:t>ทิพกฤษตา  ฤทธิ์บุญ(ครูตุ๊กตา)</w:t>
      </w:r>
    </w:p>
    <w:p w:rsidR="00A8730A" w:rsidRPr="00FF2967" w:rsidRDefault="00A8730A" w:rsidP="00FF2967">
      <w:pPr>
        <w:rPr>
          <w:b/>
          <w:bCs/>
          <w:sz w:val="32"/>
          <w:szCs w:val="32"/>
          <w:cs/>
        </w:rPr>
      </w:pPr>
      <w:r>
        <w:rPr>
          <w:b/>
          <w:bCs/>
          <w:sz w:val="32"/>
          <w:szCs w:val="32"/>
          <w:cs/>
        </w:rPr>
        <w:tab/>
      </w:r>
      <w:r>
        <w:rPr>
          <w:b/>
          <w:bCs/>
          <w:sz w:val="32"/>
          <w:szCs w:val="32"/>
          <w:cs/>
        </w:rPr>
        <w:tab/>
      </w:r>
      <w:r>
        <w:rPr>
          <w:b/>
          <w:bCs/>
          <w:sz w:val="32"/>
          <w:szCs w:val="32"/>
          <w:cs/>
        </w:rPr>
        <w:tab/>
      </w:r>
      <w:r>
        <w:rPr>
          <w:b/>
          <w:bCs/>
          <w:sz w:val="32"/>
          <w:szCs w:val="32"/>
          <w:cs/>
        </w:rPr>
        <w:tab/>
      </w:r>
      <w:r>
        <w:rPr>
          <w:b/>
          <w:bCs/>
          <w:sz w:val="32"/>
          <w:szCs w:val="32"/>
          <w:cs/>
        </w:rPr>
        <w:tab/>
      </w:r>
      <w:r>
        <w:rPr>
          <w:b/>
          <w:bCs/>
          <w:sz w:val="32"/>
          <w:szCs w:val="32"/>
          <w:cs/>
        </w:rPr>
        <w:tab/>
      </w:r>
      <w:r>
        <w:rPr>
          <w:b/>
          <w:bCs/>
          <w:sz w:val="32"/>
          <w:szCs w:val="32"/>
          <w:cs/>
        </w:rPr>
        <w:tab/>
      </w:r>
      <w:r>
        <w:rPr>
          <w:b/>
          <w:bCs/>
          <w:sz w:val="32"/>
          <w:szCs w:val="32"/>
          <w:cs/>
        </w:rPr>
        <w:tab/>
      </w:r>
      <w:r>
        <w:rPr>
          <w:b/>
          <w:bCs/>
          <w:sz w:val="32"/>
          <w:szCs w:val="32"/>
          <w:cs/>
        </w:rPr>
        <w:tab/>
        <w:t xml:space="preserve"> </w:t>
      </w:r>
      <w:r w:rsidRPr="00FF2967">
        <w:rPr>
          <w:b/>
          <w:bCs/>
          <w:sz w:val="32"/>
          <w:szCs w:val="32"/>
          <w:cs/>
        </w:rPr>
        <w:t>(ดนตรีชีวิตช่วงชั้น๑)</w:t>
      </w:r>
    </w:p>
    <w:sectPr w:rsidR="00A8730A" w:rsidRPr="00FF2967" w:rsidSect="00152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94476"/>
    <w:rsid w:val="00094476"/>
    <w:rsid w:val="00114802"/>
    <w:rsid w:val="00152C3B"/>
    <w:rsid w:val="00306D8D"/>
    <w:rsid w:val="00600BCB"/>
    <w:rsid w:val="00855CE8"/>
    <w:rsid w:val="00921594"/>
    <w:rsid w:val="00A57FAC"/>
    <w:rsid w:val="00A62456"/>
    <w:rsid w:val="00A8730A"/>
    <w:rsid w:val="00B01A70"/>
    <w:rsid w:val="00BC6E9F"/>
    <w:rsid w:val="00CD7F59"/>
    <w:rsid w:val="00CF708A"/>
    <w:rsid w:val="00E20B48"/>
    <w:rsid w:val="00E7437E"/>
    <w:rsid w:val="00FF29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C3B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228</TotalTime>
  <Pages>3</Pages>
  <Words>371</Words>
  <Characters>2120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2016-03-15T07:18:00Z</dcterms:created>
  <dcterms:modified xsi:type="dcterms:W3CDTF">2016-03-21T09:14:00Z</dcterms:modified>
</cp:coreProperties>
</file>