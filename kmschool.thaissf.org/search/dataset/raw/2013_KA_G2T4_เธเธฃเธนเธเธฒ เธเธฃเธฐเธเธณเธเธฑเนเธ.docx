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ED1" w:rsidRPr="005B4794" w:rsidRDefault="00175ED1" w:rsidP="00B40134">
      <w:pPr>
        <w:rPr>
          <w:rFonts w:ascii="Angsana New" w:hAnsi="Angsana New" w:cs="Angsana New"/>
          <w:b/>
          <w:bCs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-797.7pt;margin-top:-48.95pt;width:1583.9pt;height:1206.5pt;z-index:-251658240">
            <v:imagedata r:id="rId4" r:href="rId5" gain="39322f" blacklevel="6554f"/>
          </v:shape>
        </w:pict>
      </w:r>
      <w:r w:rsidRPr="005B4794"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Pr="005B4794">
        <w:rPr>
          <w:rFonts w:ascii="Angsana New" w:hAnsi="Angsana New" w:cs="Angsana New"/>
          <w:b/>
          <w:bCs/>
          <w:sz w:val="40"/>
          <w:szCs w:val="40"/>
          <w:cs/>
        </w:rPr>
        <w:tab/>
      </w:r>
    </w:p>
    <w:p w:rsidR="00175ED1" w:rsidRPr="004C0F90" w:rsidRDefault="00175ED1" w:rsidP="004C0F90">
      <w:pPr>
        <w:ind w:left="3600"/>
        <w:rPr>
          <w:rFonts w:ascii="Angsana New" w:hAnsi="Angsana New" w:cs="Angsana New"/>
          <w:b/>
          <w:bCs/>
          <w:sz w:val="72"/>
          <w:szCs w:val="72"/>
        </w:rPr>
      </w:pPr>
      <w:r>
        <w:rPr>
          <w:noProof/>
        </w:rPr>
        <w:pict>
          <v:shape id="_x0000_s1027" type="#_x0000_t75" style="position:absolute;left:0;text-align:left;margin-left:2.4pt;margin-top:26.45pt;width:237.45pt;height:356.2pt;rotation:649842fd;z-index:-251657216" wrapcoords="-56 0 -56 21562 21600 21562 21600 0 -56 0">
            <v:imagedata r:id="rId6" o:title=""/>
            <w10:wrap type="tight"/>
          </v:shape>
        </w:pict>
      </w:r>
      <w:r>
        <w:rPr>
          <w:rFonts w:ascii="Angsana New" w:hAnsi="Angsana New" w:cs="Angsana New"/>
          <w:b/>
          <w:bCs/>
          <w:sz w:val="40"/>
          <w:szCs w:val="40"/>
          <w:cs/>
        </w:rPr>
        <w:t xml:space="preserve">                                                                                                                             </w:t>
      </w:r>
      <w:r w:rsidRPr="004C0F90">
        <w:rPr>
          <w:rFonts w:ascii="Angsana New" w:hAnsi="Angsana New" w:cs="Angsana New"/>
          <w:b/>
          <w:bCs/>
          <w:sz w:val="72"/>
          <w:szCs w:val="72"/>
          <w:cs/>
        </w:rPr>
        <w:t xml:space="preserve">“   ใ จ ถึ ง ใ จ  ” </w:t>
      </w:r>
    </w:p>
    <w:p w:rsidR="00175ED1" w:rsidRPr="005B4794" w:rsidRDefault="00175ED1" w:rsidP="005B4794">
      <w:pPr>
        <w:ind w:firstLine="720"/>
        <w:rPr>
          <w:rFonts w:ascii="Angsana New" w:hAnsi="Angsana New" w:cs="Angsana New"/>
          <w:sz w:val="36"/>
          <w:szCs w:val="36"/>
        </w:rPr>
      </w:pPr>
      <w:r w:rsidRPr="005B4794">
        <w:rPr>
          <w:rFonts w:ascii="Angsana New" w:hAnsi="Angsana New" w:cs="Angsana New"/>
          <w:sz w:val="36"/>
          <w:szCs w:val="36"/>
          <w:cs/>
        </w:rPr>
        <w:t xml:space="preserve">จากการได้รู้จักกันมากขึ้นในฐานะครูประจำชั้นคนใหม่กับนักเรียนของห้อง๒/๒ และจากข้อมูลเดิมที่ได้รับรู้มาก่อนถึงเรื่องราวของเด็กผู้ชายคนหนึ่งซึ่งมีเรื่องราวเกิดขึ้นในตอนอยู่ชั้น๑ แต่ไม่เคยเห็นหน้าหรือรู้จักเมื่อได้มาดูแลและได้เจอเด็กชายหน้าตาคมเข้ม ตาโต ตัวผอม คุณครูสร้างความรู้จักโดยการให้ทุกคนในห้องแนะนำตัว เพื่อทำความรู้จักกัน พบว่าเขาน่ารักพูดจาตรงๆ แม้จะยังไม่ค่อยเข้าหาครู วันแรกชั่วโมงแรกเรียนวิชามานุษกับโลกต้องจับกลุ่มโดยเรียกเด็กที่พร้อมสามารถเลือกสมาชิกได้พร้อม เด็กผู้ชายเลือกเด็กผู้หญิงที่เคยมีกรณีกันในชั้น ๑ เข้ากลุ่มเป็นที่น่าแปลกใจที่เด็กผู้หญิงไม่มีมีปฏิกิริยาโต้ตอบอย่างรุนแรงเห็นแต่เพียงดูไม่เต็มใจแต่ก็ไม่ปฏิเสธที่จะเข้ากลุ่ม พร้อมกับเลือกสมาชิกอีก  ๑เป็นเด็กผู้ชาย ซึ่งก็ดูไม่เต็มใจนักตอนทำงานได้รับมอบหมายจากครูประจำวิชาให้ช่วยดูแลกลุ่มนี้ ทำให้เห็นว่าเด็กก็ทำงานร่วมกันได้นะ  โดยมีครูชวนคิด เมื่อเริ่มมีมุมมองแตกต่างกัน พร้อมกับทำให้เริ่มรู้จักเด็กคนนี้มากขึ้นในระดับหนึ่ง  </w:t>
      </w:r>
    </w:p>
    <w:p w:rsidR="00175ED1" w:rsidRPr="005B4794" w:rsidRDefault="00175ED1" w:rsidP="00EF4B0D">
      <w:pPr>
        <w:ind w:firstLine="720"/>
        <w:rPr>
          <w:rFonts w:ascii="Angsana New" w:hAnsi="Angsana New" w:cs="Angsana New"/>
          <w:sz w:val="36"/>
          <w:szCs w:val="36"/>
        </w:rPr>
      </w:pPr>
      <w:r w:rsidRPr="005B4794">
        <w:rPr>
          <w:rFonts w:ascii="Angsana New" w:hAnsi="Angsana New" w:cs="Angsana New"/>
          <w:sz w:val="36"/>
          <w:szCs w:val="36"/>
          <w:cs/>
        </w:rPr>
        <w:t xml:space="preserve">ผ่านมาหลายวันเริ่มมีเรื่องราวเกี่ยวข้องกับเด็กชายเกิดขึ้นแต่จากผู้ปกครอง ซึ่งตัวเองก็ทำการสืบสาวราวเรื่องจนจบเรื่องราว และช่วยให้ผู้ปกครองและเด็กๆในห้องได้เริ่มเปลี่ยนมุมมองในตัวเด็กชายคนนี้   พร้อมชวนเด็กชายคิดว่าผลที่เราทำไว้ทำให้คนอื่นยังยึดติดกับภาพเดิมของเรา  แต่เราจะต้องพิสูจน์ตัวเองให้คนอื่นเห็นว่าเราเปลี่ยนไปแล้ว ซึ่งตัวคุณแม่ก็ช่วยกัน  เมื่อครูได้รู้ถึงเหตุบางอย่างที่ส่งผลถึงพฤติกรรมที่แสดงออก ทำให้เข้าใจและเริ่มที่จะช่วยดูแลใจเขา  และการอยู่ร่วมกับเพื่อนๆได้  ก็เริ่มได้เห็นความสามารถในการเรียนรู้ด้วย ว่าเรามีข้อจำกัดในการเรียน เริ่มเห็นว่าเล่นในระหว่างทำกิจกรรม  การทำงานที่ต้องเข้าไปช่วยแนะนำ  ลายมือที่ไม่เป็นระเบียบ ประกอบกับความจดจ่อไม่ต่อเนื่องในการเรียน  </w:t>
      </w:r>
    </w:p>
    <w:p w:rsidR="00175ED1" w:rsidRPr="005B4794" w:rsidRDefault="00175ED1" w:rsidP="00EF4B0D">
      <w:pPr>
        <w:ind w:firstLine="720"/>
        <w:rPr>
          <w:rFonts w:ascii="Angsana New" w:hAnsi="Angsana New" w:cs="Angsana New"/>
          <w:sz w:val="36"/>
          <w:szCs w:val="36"/>
        </w:rPr>
      </w:pPr>
      <w:r w:rsidRPr="005B4794">
        <w:rPr>
          <w:rFonts w:ascii="Angsana New" w:hAnsi="Angsana New" w:cs="Angsana New"/>
          <w:sz w:val="36"/>
          <w:szCs w:val="36"/>
          <w:cs/>
        </w:rPr>
        <w:t xml:space="preserve">ในฐานะครูประจำชั้นก็เริ่มจะชวนครูในวิชาช่วยกันดูแลจนเห็นปัญหาตรงกัน จึงได้เชิญผู้ปกครองมาพูดคุยกันเมื่อจะจบภาคฉันทะในเรื่องที่ต้องช่วยกัน ซึ่งผู้ปกครองได้รับทราบและยินดีช่วย เข้าสู่ภาคเรียนวิริยะ ทำให้เห็นความสามารถในการเรียนรู้ชัดเจนจากผลการสอบภาคฉันทะ วิชาหลักๆ เช่นหน่วยวิชา </w:t>
      </w:r>
      <w:r w:rsidRPr="005B4794">
        <w:rPr>
          <w:rFonts w:ascii="Angsana New" w:hAnsi="Angsana New" w:cs="Angsana New"/>
          <w:sz w:val="36"/>
          <w:szCs w:val="36"/>
        </w:rPr>
        <w:t>ESL</w:t>
      </w:r>
      <w:r w:rsidRPr="005B4794">
        <w:rPr>
          <w:rFonts w:ascii="Angsana New" w:hAnsi="Angsana New" w:cs="Angsana New"/>
          <w:sz w:val="36"/>
          <w:szCs w:val="36"/>
          <w:cs/>
        </w:rPr>
        <w:t xml:space="preserve">  หน่วยวิชาคณิตศาสตร์ และ หน่วยภูมิปัญญาภาษาไทย รวมทั้ง หน่วยวิชามานุษกับโลก ที่ผลคะแนนสอบไม่ผ่าน </w:t>
      </w:r>
    </w:p>
    <w:p w:rsidR="00175ED1" w:rsidRPr="005B4794" w:rsidRDefault="00175ED1" w:rsidP="00EF4B0D">
      <w:pPr>
        <w:ind w:firstLine="720"/>
        <w:rPr>
          <w:rFonts w:ascii="Angsana New" w:hAnsi="Angsana New" w:cs="Angsana New"/>
          <w:sz w:val="36"/>
          <w:szCs w:val="36"/>
        </w:rPr>
      </w:pPr>
      <w:r w:rsidRPr="005B4794">
        <w:rPr>
          <w:rFonts w:ascii="Angsana New" w:hAnsi="Angsana New" w:cs="Angsana New"/>
          <w:sz w:val="36"/>
          <w:szCs w:val="36"/>
          <w:cs/>
        </w:rPr>
        <w:t xml:space="preserve">ภาคเรียนวิริยะ ตัวครูญาเข้าไปช่วยประกบในการเรียนรู้และการทำงานร่วมกับครูประจำวิชา ยิ่งได้เห็นข้อจำกัดในการเรียนมากขึ้นอีก เช่นมีคลังคำน้อยเมื่อต้องแต่งกลอนสี่  เขาจึงไม่สามารถแต่งได้ ต้องช่วยดูแลใกล้ชิด  และในภาคเรียนนี้ได้เชิญผู้ปกครองเข้ามาพูดคุยถึงความกังวลใจของคุณครูในการเรียนรู้ขณะเดียวกันการดูแลใจก็ยังทำควบคู่กันไปด้วยหลายครั้งที่คุยกับผู้ปกครองด้วยวาจามักจะได้รับข้อมูลเรื่องเดิมว่าเพื่อนๆยังไม่เข้าใจลูกและมักถูกเพื่อนต่อว่า ซึ่งเมื่อได้รับรู้จากครูด้วยการชวนลูกมองในหลายๆมุมและการดูแลของคุณครูที่จะไม่ยอมให้เด็กๆทำร้ายกันทั้ง กาย วาจา ทำให้ผู้ปกครองคลายความกังวล  เมื่อได้มาพูดคุยปรึกษาพร้อมบันทึกการพูดคุยในครั้งนี้ คุณครูได้ตั้งสมมุติฐานถึงข้อจำกัดและอุปสรรคในการเรียนรู้ คือการนำความรู้ที่มีออกมาได้ไม่หมด เพราะมีอุปสรรคการนำออกมา  อยากให้ผู้ปกครองพาไปทดสอบ </w:t>
      </w:r>
      <w:r w:rsidRPr="005B4794">
        <w:rPr>
          <w:rFonts w:ascii="Angsana New" w:hAnsi="Angsana New" w:cs="Angsana New"/>
          <w:sz w:val="36"/>
          <w:szCs w:val="36"/>
        </w:rPr>
        <w:t xml:space="preserve">SI   </w:t>
      </w:r>
      <w:r w:rsidRPr="005B4794">
        <w:rPr>
          <w:rFonts w:ascii="Angsana New" w:hAnsi="Angsana New" w:cs="Angsana New"/>
          <w:sz w:val="36"/>
          <w:szCs w:val="36"/>
          <w:cs/>
        </w:rPr>
        <w:t>แต่ผู้ปกครองขอดูแลเรื่องเรียนก่อน โดยจะทบทวนความรู้ที่เรียนผ่านมาพร้อมเตรียมความใหม่มาก่อนเรียน  โดยคุณครูญาขอสื่อสารรายสัปดาห์โดยตรงถึงเนื้อหาที่เรียนและความร่วมมือตลอดภาคเรียนจิตตะ</w:t>
      </w:r>
    </w:p>
    <w:p w:rsidR="00175ED1" w:rsidRPr="005B4794" w:rsidRDefault="00175ED1" w:rsidP="00EF4B0D">
      <w:pPr>
        <w:ind w:firstLine="720"/>
        <w:rPr>
          <w:rFonts w:ascii="Angsana New" w:hAnsi="Angsana New" w:cs="Angsana New"/>
          <w:sz w:val="36"/>
          <w:szCs w:val="36"/>
        </w:rPr>
      </w:pPr>
      <w:r w:rsidRPr="005B4794">
        <w:rPr>
          <w:rFonts w:ascii="Angsana New" w:hAnsi="Angsana New" w:cs="Angsana New"/>
          <w:sz w:val="36"/>
          <w:szCs w:val="36"/>
          <w:cs/>
        </w:rPr>
        <w:t xml:space="preserve">การสื่อสารต่อเนื่องทำให้ผู้ปกครองเริ่มพาน้องไปขี่ม้าในปลายภาค  ต่อเนื่องมาวิมังสาผลการสอบก็ยังไม่ผ่าน แต่มีความก้าวหน้าในการเรียนดีขึ้นครูเข้าไปช่วยน้อยลง ลายมือดีขึ้น จนมาถึงภาควิมังสาได้มีการนัดพูดคุยอีกครั้ง ในครั้งนี้ผู้ปกครองให้ความร่วมมือพาน้องไปทดสอบ </w:t>
      </w:r>
      <w:r w:rsidRPr="005B4794">
        <w:rPr>
          <w:rFonts w:ascii="Angsana New" w:hAnsi="Angsana New" w:cs="Angsana New"/>
          <w:sz w:val="36"/>
          <w:szCs w:val="36"/>
        </w:rPr>
        <w:t xml:space="preserve">SI </w:t>
      </w:r>
      <w:r w:rsidRPr="005B4794">
        <w:rPr>
          <w:rFonts w:ascii="Angsana New" w:hAnsi="Angsana New" w:cs="Angsana New"/>
          <w:sz w:val="36"/>
          <w:szCs w:val="36"/>
          <w:cs/>
        </w:rPr>
        <w:t xml:space="preserve"> ซึ่งผลการทดสอบได้ข้อสรุปตรงกับที่ครูต้องการสื่อสารคือ  เขามีอุปสรรคในการเรียนแต่สามารถพัฒนาได้หากได้รับการดูแลช่วยเหลือ   จากการทำหน้าที่ครูประจำชั้นในฐานะแม่ที่ต้องดูแลลูกในทุกเรื่องเพื่อให้ลูกเรียนหนังสืออย่างมีความสุขให้ได้  </w:t>
      </w:r>
    </w:p>
    <w:p w:rsidR="00175ED1" w:rsidRPr="005B4794" w:rsidRDefault="00175ED1" w:rsidP="004C0F90">
      <w:pPr>
        <w:ind w:firstLine="720"/>
        <w:rPr>
          <w:rFonts w:ascii="Angsana New" w:hAnsi="Angsana New" w:cs="Angsana New"/>
          <w:sz w:val="36"/>
          <w:szCs w:val="36"/>
          <w:cs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70pt;margin-top:59.5pt;width:460.8pt;height:216.65pt;z-index:251660288;mso-height-percent:200;mso-height-percent:200;mso-width-relative:margin;mso-height-relative:margin" filled="f" stroked="f">
            <v:textbox style="mso-fit-shape-to-text:t">
              <w:txbxContent>
                <w:p w:rsidR="00175ED1" w:rsidRPr="004C0F90" w:rsidRDefault="00175ED1" w:rsidP="004C0F90">
                  <w:pPr>
                    <w:ind w:firstLine="720"/>
                    <w:jc w:val="right"/>
                    <w:rPr>
                      <w:rFonts w:ascii="Angsana New" w:hAnsi="Angsana New" w:cs="Angsana New"/>
                      <w:b/>
                      <w:bCs/>
                      <w:sz w:val="72"/>
                      <w:szCs w:val="72"/>
                      <w:cs/>
                    </w:rPr>
                  </w:pPr>
                  <w:r w:rsidRPr="004C0F90">
                    <w:rPr>
                      <w:rFonts w:ascii="Angsana New" w:hAnsi="Angsana New" w:cs="Angsana New"/>
                      <w:b/>
                      <w:bCs/>
                      <w:sz w:val="72"/>
                      <w:szCs w:val="72"/>
                      <w:cs/>
                    </w:rPr>
                    <w:t xml:space="preserve">ครูญา  </w:t>
                  </w:r>
                  <w:r w:rsidRPr="004C0F90">
                    <w:rPr>
                      <w:rFonts w:ascii="Angsana New" w:hAnsi="Angsana New" w:cs="Angsana New"/>
                      <w:b/>
                      <w:bCs/>
                      <w:sz w:val="72"/>
                      <w:szCs w:val="72"/>
                    </w:rPr>
                    <w:t xml:space="preserve"> </w:t>
                  </w:r>
                  <w:r w:rsidRPr="004C0F90">
                    <w:rPr>
                      <w:rFonts w:ascii="Angsana New" w:hAnsi="Angsana New" w:cs="Angsana New"/>
                      <w:b/>
                      <w:bCs/>
                      <w:sz w:val="72"/>
                      <w:szCs w:val="72"/>
                      <w:cs/>
                    </w:rPr>
                    <w:t>(มนัสนันท์      จุ่นบุญ )</w:t>
                  </w:r>
                </w:p>
                <w:p w:rsidR="00175ED1" w:rsidRDefault="00175ED1"/>
              </w:txbxContent>
            </v:textbox>
          </v:shape>
        </w:pict>
      </w:r>
      <w:r w:rsidRPr="005B4794">
        <w:rPr>
          <w:rFonts w:ascii="Angsana New" w:hAnsi="Angsana New" w:cs="Angsana New"/>
          <w:sz w:val="36"/>
          <w:szCs w:val="36"/>
          <w:cs/>
        </w:rPr>
        <w:t xml:space="preserve">หัวใจสำคัญของครูประจำชั้นคือการเข้าให้ถึงสาเหตุของปัญหาและการสื่อสารอย่างต่อเนื่องทำให้ผู้ปกครองไม่ได้มองว่าเราเข้าไปจับผิดหรือหาว่าลูกเขาเป็นอย่างไร แต่เป็นการพิสูจน์ถึงความรักความห่วงใยและความปรารถนาที่จะช่วยลูกเขา การกระทำครั้งนี้ได้รับการสื่อสารกลับมาจากผู้ปกครองว่าทราบได้ถึงความจริงใจของครูที่มีต่อลูกของเขา </w:t>
      </w:r>
    </w:p>
    <w:sectPr w:rsidR="00175ED1" w:rsidRPr="005B4794" w:rsidSect="005B4794">
      <w:pgSz w:w="16839" w:h="23814" w:code="8"/>
      <w:pgMar w:top="709" w:right="849" w:bottom="144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40134"/>
    <w:rsid w:val="000461EA"/>
    <w:rsid w:val="00083353"/>
    <w:rsid w:val="00175ED1"/>
    <w:rsid w:val="00307443"/>
    <w:rsid w:val="003E118B"/>
    <w:rsid w:val="00441D02"/>
    <w:rsid w:val="004B03A5"/>
    <w:rsid w:val="004C0F90"/>
    <w:rsid w:val="004F12E1"/>
    <w:rsid w:val="00507D8E"/>
    <w:rsid w:val="00521178"/>
    <w:rsid w:val="00586FC8"/>
    <w:rsid w:val="005B4794"/>
    <w:rsid w:val="005D0E94"/>
    <w:rsid w:val="005F0A14"/>
    <w:rsid w:val="0060540C"/>
    <w:rsid w:val="006B6F59"/>
    <w:rsid w:val="006D28A6"/>
    <w:rsid w:val="006F5085"/>
    <w:rsid w:val="00705A1C"/>
    <w:rsid w:val="00713D57"/>
    <w:rsid w:val="008316AB"/>
    <w:rsid w:val="00876A95"/>
    <w:rsid w:val="008A4009"/>
    <w:rsid w:val="009206EC"/>
    <w:rsid w:val="00962F79"/>
    <w:rsid w:val="00A25AEE"/>
    <w:rsid w:val="00A31372"/>
    <w:rsid w:val="00A7185A"/>
    <w:rsid w:val="00AE7D07"/>
    <w:rsid w:val="00B40134"/>
    <w:rsid w:val="00B67B10"/>
    <w:rsid w:val="00BC0875"/>
    <w:rsid w:val="00BF65CD"/>
    <w:rsid w:val="00C8637E"/>
    <w:rsid w:val="00D063D2"/>
    <w:rsid w:val="00D22C27"/>
    <w:rsid w:val="00D501A5"/>
    <w:rsid w:val="00D5702A"/>
    <w:rsid w:val="00D9076F"/>
    <w:rsid w:val="00DF2E76"/>
    <w:rsid w:val="00DF4C2D"/>
    <w:rsid w:val="00E22195"/>
    <w:rsid w:val="00E928D0"/>
    <w:rsid w:val="00EF4B0D"/>
    <w:rsid w:val="00F060B7"/>
    <w:rsid w:val="00FB78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D02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F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C0F90"/>
    <w:rPr>
      <w:rFonts w:ascii="Tahoma" w:hAnsi="Tahoma" w:cs="Angsana New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http://geewall.com/mmc_uploads/4920-vintage-desktop-wallpaper-52186.jpg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1</Pages>
  <Words>578</Words>
  <Characters>3297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2</cp:revision>
  <dcterms:created xsi:type="dcterms:W3CDTF">2014-03-31T08:57:00Z</dcterms:created>
  <dcterms:modified xsi:type="dcterms:W3CDTF">2014-03-31T08:57:00Z</dcterms:modified>
</cp:coreProperties>
</file>