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FDD" w:rsidRDefault="00DF4FDD" w:rsidP="00975813">
      <w:pPr>
        <w:ind w:left="10800"/>
        <w:rPr>
          <w:rFonts w:ascii="Cordia New" w:hAnsi="Cordia New"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Starlight Background by Cyprianx" style="position:absolute;left:0;text-align:left;margin-left:-59.8pt;margin-top:-48.05pt;width:604.15pt;height:1208.3pt;z-index:-251657728">
            <v:imagedata r:id="rId4" r:href="rId5"/>
          </v:shape>
        </w:pict>
      </w:r>
    </w:p>
    <w:p w:rsidR="00DF4FDD" w:rsidRDefault="00DF4FDD" w:rsidP="0022403D">
      <w:pPr>
        <w:jc w:val="center"/>
        <w:rPr>
          <w:rFonts w:ascii="Cordia New" w:hAnsi="Cordia New"/>
          <w:b/>
          <w:bCs/>
          <w:color w:val="000000"/>
          <w:sz w:val="52"/>
          <w:szCs w:val="52"/>
          <w:lang/>
        </w:rPr>
      </w:pPr>
      <w:r>
        <w:rPr>
          <w:noProof/>
        </w:rPr>
        <w:pict>
          <v:shape id="_x0000_s1027" type="#_x0000_t75" style="position:absolute;left:0;text-align:left;margin-left:513pt;margin-top:4.6pt;width:209.25pt;height:222.65pt;z-index:251657728">
            <v:imagedata r:id="rId6" o:title="" cropleft="6697f"/>
            <w10:wrap type="square"/>
          </v:shape>
        </w:pict>
      </w:r>
      <w:r w:rsidRPr="00975813">
        <w:rPr>
          <w:rFonts w:ascii="Cordia New" w:hAnsi="Cordia New"/>
          <w:b/>
          <w:bCs/>
          <w:color w:val="000000"/>
          <w:sz w:val="52"/>
          <w:szCs w:val="52"/>
          <w:cs/>
          <w:lang/>
        </w:rPr>
        <w:t>กำลังใจ  ความพยายาม และ ความสำเร็จ</w:t>
      </w:r>
    </w:p>
    <w:p w:rsidR="00DF4FDD" w:rsidRPr="00975813" w:rsidRDefault="00DF4FDD" w:rsidP="0022403D">
      <w:pPr>
        <w:jc w:val="center"/>
        <w:rPr>
          <w:rFonts w:ascii="Cordia New" w:hAnsi="Cordia New"/>
          <w:b/>
          <w:bCs/>
          <w:color w:val="000000"/>
          <w:sz w:val="16"/>
          <w:szCs w:val="16"/>
          <w:vertAlign w:val="superscript"/>
          <w:lang/>
        </w:rPr>
      </w:pPr>
    </w:p>
    <w:p w:rsidR="00DF4FDD" w:rsidRDefault="00DF4FDD" w:rsidP="0022403D">
      <w:pPr>
        <w:ind w:firstLine="720"/>
        <w:rPr>
          <w:rFonts w:ascii="Cordia New" w:hAnsi="Cordia New"/>
          <w:color w:val="000000"/>
          <w:sz w:val="44"/>
          <w:szCs w:val="44"/>
          <w:lang/>
        </w:rPr>
      </w:pPr>
      <w:r w:rsidRPr="00FB00E9">
        <w:rPr>
          <w:rFonts w:ascii="Cordia New" w:hAnsi="Cordia New"/>
          <w:color w:val="000000"/>
          <w:sz w:val="38"/>
          <w:szCs w:val="38"/>
          <w:cs/>
          <w:lang/>
        </w:rPr>
        <w:t xml:space="preserve"> </w:t>
      </w:r>
      <w:r w:rsidRPr="00FB00E9">
        <w:rPr>
          <w:rFonts w:ascii="Cordia New" w:hAnsi="Cordia New"/>
          <w:color w:val="000000"/>
          <w:sz w:val="38"/>
          <w:szCs w:val="38"/>
          <w:cs/>
          <w:lang/>
        </w:rPr>
        <w:tab/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ในการทำงานที่ผ่านมา จากทั้งการสอนในห้องเรียนปกติ และห้องเรียนในรูปแบบของการเปิดชั้นเรียน การมีแผนการสอนที่ดีเป็นปัจจัยสำคัญมากสำหรับผู้สอนและผู้เรียน และในการเขียนแผนการสอนแต่ละครั้งแล้วนำไปใช้ในชั้นเรียนก็เกิดการเรียนรู้ว่าในแต่ละขั้นตอนตามแนวทาง </w:t>
      </w:r>
      <w:r w:rsidRPr="00975813">
        <w:rPr>
          <w:rFonts w:ascii="Cordia New" w:hAnsi="Cordia New"/>
          <w:color w:val="000000"/>
          <w:sz w:val="44"/>
          <w:szCs w:val="44"/>
          <w:lang/>
        </w:rPr>
        <w:t xml:space="preserve">Open Approach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>ยังคงมีสิ่งที่เราติดขัดอยู่ไม่น้อยทั้งที่คิดว่าคิดและเขียนมาได้อย่างละเอียดแล้ว</w:t>
      </w:r>
      <w:r w:rsidRPr="00975813">
        <w:rPr>
          <w:rFonts w:ascii="Cordia New" w:hAnsi="Cordia New"/>
          <w:color w:val="000000"/>
          <w:sz w:val="44"/>
          <w:szCs w:val="44"/>
          <w:lang/>
        </w:rPr>
        <w:t xml:space="preserve"> </w:t>
      </w:r>
    </w:p>
    <w:p w:rsidR="00DF4FDD" w:rsidRDefault="00DF4FDD" w:rsidP="0022403D">
      <w:pPr>
        <w:ind w:firstLine="720"/>
        <w:rPr>
          <w:rFonts w:ascii="Cordia New" w:hAnsi="Cordia New"/>
          <w:color w:val="000000"/>
          <w:sz w:val="44"/>
          <w:szCs w:val="44"/>
          <w:lang/>
        </w:rPr>
      </w:pPr>
      <w:r w:rsidRPr="00975813">
        <w:rPr>
          <w:rFonts w:ascii="Cordia New" w:hAnsi="Cordia New"/>
          <w:color w:val="000000"/>
          <w:sz w:val="44"/>
          <w:szCs w:val="44"/>
          <w:lang/>
        </w:rPr>
        <w:br/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  <w:t xml:space="preserve">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  <w:t>ขั้นตอนที่เรามักติดขัดในการเขียนแผนหรือจะเรียกว่ายังขาดความใส่ใจในการให้ความสำคัญกับมัน คือ ขั้นแนะนำและขั้นสรุป ในความเป็นจริงตลอดระยะเวลาที่สอนมา สำหรับขั้นแนะนำ เราใช้การทำโจทย์ในการสร้างภาวะพร้อมเรียนและแรงบันดาลใจ และในขั้นสรุป ส่วนใหญ่เราได้สรุปความรู้ร่วมกันตามสิ่งที่ได้เรียนรู้ในวันนั้น แต่ยังขาดความสม่ำเสมอในการให้นักเรียนได้ประเมินตนเอง</w:t>
      </w:r>
    </w:p>
    <w:p w:rsidR="00DF4FDD" w:rsidRDefault="00DF4FDD" w:rsidP="0022403D">
      <w:pPr>
        <w:ind w:firstLine="720"/>
        <w:rPr>
          <w:rFonts w:ascii="Cordia New" w:hAnsi="Cordia New"/>
          <w:color w:val="000000"/>
          <w:sz w:val="44"/>
          <w:szCs w:val="44"/>
          <w:lang/>
        </w:rPr>
      </w:pPr>
      <w:r w:rsidRPr="00975813">
        <w:rPr>
          <w:rFonts w:ascii="Cordia New" w:hAnsi="Cordia New"/>
          <w:color w:val="000000"/>
          <w:sz w:val="44"/>
          <w:szCs w:val="44"/>
          <w:lang/>
        </w:rPr>
        <w:br/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  <w:t xml:space="preserve">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  <w:t xml:space="preserve">จากการเข้าร่วมการอบรมเรียนรู้เรื่องพัฒนาการกับคุณหมอประเสริฐ ผลิตผลการพิมพ์   ตั้งแต่ก่อนเริ่มต้นการเรียนรู้ได้ฟังคำพูดเกริ่นก่อนเข้าอบรมของครูใหม่-วิมลศรี ศุษิลวรณ์  ถึงประเด็นการสร้างแผนการสอนที่มีการบูรณาการกับพัฒนาการของนักเรียน ก็เกิดการสงสัยว่าคุณหมอจะมาสอนการเขียนแผนหรืออย่างไร และสงสัยว่าจะทำได้อย่างไร แต่เมื่อฟังจนจบการอบรมในวันนั้นก็ถึงบางอ้อ เราเขียนแผนการสอนที่เน้นแต่การเรียนรู้ตามธรรมชาติของวิชามากกว่าการคำนึงถึงธรรมชาติและพัฒนาการของเด็ก เราควรวางแผนให้เขาสำเร็จในทุกวันเพื่อช่วยในการสร้าง </w:t>
      </w:r>
      <w:r w:rsidRPr="00975813">
        <w:rPr>
          <w:rFonts w:ascii="Cordia New" w:hAnsi="Cordia New"/>
          <w:color w:val="000000"/>
          <w:sz w:val="44"/>
          <w:szCs w:val="44"/>
          <w:lang/>
        </w:rPr>
        <w:t xml:space="preserve">self esteem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>สร้างความสามารถในการควบคุมสิ่งต่างๆ ได้ด้วยตนเอง จึงเกิดแรงบันดาลในการปรับแผนการสอนของตนเองทันที โดยเริ่มต้นจากการใช้โจทย์ในขั้นแนะนำที่มีความน่าสนใจและเป็นฐานของความรู้ ทักษะและสมรรถนะที่จะใช้ต่อในการแก้โจทย์สถานการณ์ปัญหาซึ่งไม่ยากมากนัก นักเรียนสามารถทำได้ เป็นการสร้างภาวะพร้อมเรียนและแรงบันดาลใจที่ทำให้นักเรียนรู้สึกสำเร็จตั้งแต่เริ่มต้นการเรียนรู้ และในช่วงการทำโจทย์สถานการณ์ปัญหาอาจมีนักเรียนที่ยังทำไม่ได้จนได้คำตอบแต่เป็นการฝึกให้นักเรียนได้เผชิญกับความยากด้วยตนเอง เป็นการฝึกฝน ครูจะใช้การพูดให้กำลังใจและให้เขากล้าที่จะเผ</w:t>
      </w:r>
      <w:r>
        <w:rPr>
          <w:rFonts w:ascii="Cordia New" w:hAnsi="Cordia New"/>
          <w:color w:val="000000"/>
          <w:sz w:val="44"/>
          <w:szCs w:val="44"/>
          <w:cs/>
          <w:lang/>
        </w:rPr>
        <w:t>ชิญด้วยตนเอง และเมื่อมาถึงขั้น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แลกเปลี่ยนเขาจะต้องพยายามเรียนรู้ร่วมกับเพื่อนเพื่อให้ตนเองสามารถเข้าใจว่าตนเองติดขัดสิ่งใดและสามารถทำจนสำเร็จได้ด้วยตนเองที่สุด  จนมาถึงขั้นสรุปที่เริ่มสร้างโอกาสให้นักเรียนประเมินตนเองบ่อยครั้งมากขึ้นและใช้คำถาม "วันนี้เราทำสิ่งใดได้สำเร็จหรือทำได้ดี" เพื่อให้เขาได้สำรวจความสำเร็จของตนเองและหากเขาพบว่าในวันนั้นไม่สำเร็จเขาก็จะต้องประเมินตนเองด้วยคำถาม "อุปสรรคในการเรียนรู้ของวันนี้คืออะไร" เพื่อให้เขาหัดมองตนเองว่าสิ่งใดทำให้เขาไม่สำเร็จด้วยตนเองและทำให้ครูได้รู้อุปสรรคของเด็กเพื่อการนำไปปรับในการทำแผนการสอนที่สามารถนำพาให้เขาสำเร็จได้ </w:t>
      </w:r>
    </w:p>
    <w:p w:rsidR="00DF4FDD" w:rsidRPr="00975813" w:rsidRDefault="00DF4FDD" w:rsidP="0022403D">
      <w:pPr>
        <w:ind w:firstLine="720"/>
        <w:rPr>
          <w:rFonts w:ascii="Cordia New" w:hAnsi="Cordia New"/>
          <w:color w:val="000000"/>
          <w:sz w:val="44"/>
          <w:szCs w:val="44"/>
          <w:lang/>
        </w:rPr>
      </w:pPr>
    </w:p>
    <w:p w:rsidR="00DF4FDD" w:rsidRPr="00975813" w:rsidRDefault="00DF4FDD" w:rsidP="0022403D">
      <w:pPr>
        <w:ind w:firstLine="720"/>
        <w:jc w:val="thaiDistribute"/>
        <w:rPr>
          <w:rFonts w:ascii="Cordia New" w:hAnsi="Cordia New"/>
          <w:color w:val="FF0000"/>
          <w:sz w:val="44"/>
          <w:szCs w:val="44"/>
        </w:rPr>
      </w:pPr>
      <w:r>
        <w:rPr>
          <w:noProof/>
        </w:rPr>
        <w:pict>
          <v:shape id="_x0000_s1028" type="#_x0000_t75" alt="Starlight Background by Cyprianx" style="position:absolute;left:0;text-align:left;margin-left:182.95pt;margin-top:-52.1pt;width:604.15pt;height:1208.3pt;z-index:-251656704">
            <v:imagedata r:id="rId4" r:href="rId7"/>
          </v:shape>
        </w:pic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</w:r>
      <w:r w:rsidRPr="00975813">
        <w:rPr>
          <w:rFonts w:ascii="Cordia New" w:hAnsi="Cordia New"/>
          <w:color w:val="FF0000"/>
          <w:sz w:val="44"/>
          <w:szCs w:val="44"/>
          <w:cs/>
        </w:rPr>
        <w:t xml:space="preserve"> </w:t>
      </w:r>
      <w:r w:rsidRPr="00975813">
        <w:rPr>
          <w:rFonts w:ascii="Cordia New" w:hAnsi="Cordia New"/>
          <w:sz w:val="44"/>
          <w:szCs w:val="44"/>
          <w:cs/>
        </w:rPr>
        <w:t xml:space="preserve">ในแผนการสอนเรื่องอัตราส่วน </w:t>
      </w:r>
      <w:r w:rsidRPr="00975813">
        <w:rPr>
          <w:rFonts w:ascii="Cordia New" w:hAnsi="Cordia New"/>
          <w:color w:val="FF0000"/>
          <w:sz w:val="44"/>
          <w:szCs w:val="44"/>
          <w:cs/>
        </w:rPr>
        <w:t xml:space="preserve"> </w:t>
      </w:r>
      <w:r w:rsidRPr="00975813">
        <w:rPr>
          <w:rFonts w:ascii="Cordia New" w:hAnsi="Cordia New"/>
          <w:sz w:val="44"/>
          <w:szCs w:val="44"/>
          <w:cs/>
        </w:rPr>
        <w:t xml:space="preserve"> ครูให้นักเรียนทำโจทย์ภาวะพร้อมเรียนที่นักเรียนสามารถหาจำนวนเปรียบเทียบโดยการนำอัตราส่วนคูณกับจำนวนพื้นฐานได้เพื่อให้นักเรียนนำไปเป็นฐานในการแก้โจทย์สถานการณ์ในการหาจำนวนพื้นฐานโดยการนำจำนวนเปรียบเทียบหารด้วยอัตราส่วน  ในช่วงการทำโจทย์ภาวะพร้อมเรียน  นักเรียนกลุ่มอ่อนที่เป็นเป้าหมายในการพัฒนาเพื่อให้เข้าสู่การเป็นนักเรียนกลุ่มกลางจะทำไม่ค่อยได้  ซึ่งระหว่างการทำโจทย์ครูพยายามพูดให้กำลังใจ  คำพูดที่ติดปากครูและพูดสม่ำเสมอในทุกคาบเรียน “ลองทำเลยค่ะ ไม่ได้ไม่เป็นไรค่ะ”  และเมื่อมีการแลกเปลี่ยน  ก็จะมีชุดคำพูดอีกชุดหนึ่งว่า “ตั้งใจฟังเพื่อนที่แลกเปลี่ยนนะคะ  คนที่ทำไม่ได้ต้องยิ่งฟังจะได้เข้าใจและทำได้ค่ะ”  และในช่วงก่อนการแก้โจทย์สถานการณ์ปัญหาครูก็จะแนะนำและย้ำนักเรียนให้ใช้ความรู้เดิมมาช่วย  ทำให้นักเรียนที่อยู่ในกลุ่มอ่อนมีแนวทางในการทำงานด้วยตนเองมากขึ้น  และสะท้อนผ่านการประเมินตนเองออกมาว่า...</w:t>
      </w: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  <w:r>
        <w:rPr>
          <w:noProof/>
        </w:rPr>
        <w:pict>
          <v:shape id="_x0000_s1029" type="#_x0000_t75" style="position:absolute;left:0;text-align:left;margin-left:133.5pt;margin-top:3.45pt;width:435.25pt;height:196.5pt;z-index:251656704">
            <v:imagedata r:id="rId8" o:title="" croptop="19063f" cropbottom="6857f" gain="109227f"/>
          </v:shape>
        </w:pict>
      </w: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  <w:r w:rsidRPr="00975813">
        <w:rPr>
          <w:rFonts w:ascii="Cordia New" w:hAnsi="Cordia New"/>
          <w:sz w:val="44"/>
          <w:szCs w:val="44"/>
          <w:cs/>
        </w:rPr>
        <w:tab/>
      </w: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  <w:r w:rsidRPr="00975813">
        <w:rPr>
          <w:rFonts w:ascii="Cordia New" w:hAnsi="Cordia New"/>
          <w:sz w:val="44"/>
          <w:szCs w:val="44"/>
          <w:cs/>
        </w:rPr>
        <w:t xml:space="preserve"> </w:t>
      </w:r>
      <w:r w:rsidRPr="00975813">
        <w:rPr>
          <w:rFonts w:ascii="Cordia New" w:hAnsi="Cordia New"/>
          <w:sz w:val="44"/>
          <w:szCs w:val="44"/>
          <w:cs/>
        </w:rPr>
        <w:tab/>
        <w:t xml:space="preserve">ครูพยายามทำกระบวนการนี้ให้เกิดในทุกแผนการสอนและในครั้งหลังๆ ของการประเมินตนเองก็เริ่มทำให้ครูได้เห็นว่านักเรียนกลุ่มอ่อนนี้เริ่มเห็นว่าตนเองสำเร็จมากไปกว่าเดิม </w:t>
      </w: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  <w:r>
        <w:rPr>
          <w:noProof/>
        </w:rPr>
        <w:pict>
          <v:shape id="_x0000_s1030" type="#_x0000_t75" style="position:absolute;left:0;text-align:left;margin-left:117.6pt;margin-top:13.7pt;width:468.25pt;height:188.4pt;z-index:251655680">
            <v:imagedata r:id="rId9" o:title="" croptop="15762f" cropbottom="14475f" gain="1.25"/>
          </v:shape>
        </w:pict>
      </w: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firstLine="720"/>
        <w:rPr>
          <w:rFonts w:ascii="Cordia New" w:hAnsi="Cordia New"/>
          <w:sz w:val="44"/>
          <w:szCs w:val="44"/>
          <w:cs/>
        </w:rPr>
      </w:pPr>
    </w:p>
    <w:p w:rsidR="00DF4FDD" w:rsidRPr="00975813" w:rsidRDefault="00DF4FDD" w:rsidP="0022403D">
      <w:pPr>
        <w:rPr>
          <w:rFonts w:ascii="Cordia New" w:hAnsi="Cordia New"/>
          <w:color w:val="000000"/>
          <w:sz w:val="44"/>
          <w:szCs w:val="44"/>
          <w:lang/>
        </w:rPr>
      </w:pP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</w:r>
    </w:p>
    <w:p w:rsidR="00DF4FDD" w:rsidRPr="00975813" w:rsidRDefault="00DF4FDD" w:rsidP="0022403D">
      <w:pPr>
        <w:rPr>
          <w:rFonts w:ascii="Cordia New" w:hAnsi="Cordia New"/>
          <w:sz w:val="44"/>
          <w:szCs w:val="44"/>
        </w:rPr>
      </w:pP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ab/>
        <w:t>ท้ายที่สุด สิ่งหนึ่งที่เราพยายามทำให้เกิดขึ้นอย่างสม่ำเสมอในการสอน  คือ การพูดให้กำลังใจ ให้เขามีความพยายามรอคอยจนได้เห็นความสำเร็จของตนเองทีละนิด เพราะไม่มีความสำเร็จใดได้มาโดยไม่ต้องใช้ความพยายาม...</w:t>
      </w:r>
      <w:r w:rsidRPr="00975813">
        <w:rPr>
          <w:rFonts w:ascii="Cordia New" w:hAnsi="Cordia New"/>
          <w:sz w:val="44"/>
          <w:szCs w:val="44"/>
          <w:cs/>
        </w:rPr>
        <w:t xml:space="preserve"> </w:t>
      </w:r>
    </w:p>
    <w:p w:rsidR="00DF4FDD" w:rsidRDefault="00DF4FDD" w:rsidP="0022403D">
      <w:pPr>
        <w:ind w:left="10800"/>
        <w:rPr>
          <w:rFonts w:ascii="Cordia New" w:hAnsi="Cordia New"/>
          <w:sz w:val="44"/>
          <w:szCs w:val="44"/>
        </w:rPr>
      </w:pPr>
    </w:p>
    <w:p w:rsidR="00DF4FDD" w:rsidRPr="00975813" w:rsidRDefault="00DF4FDD" w:rsidP="0022403D">
      <w:pPr>
        <w:ind w:left="10800"/>
        <w:rPr>
          <w:rFonts w:ascii="Cordia New" w:hAnsi="Cordia New"/>
          <w:sz w:val="44"/>
          <w:szCs w:val="44"/>
        </w:rPr>
      </w:pPr>
      <w:r w:rsidRPr="00975813">
        <w:rPr>
          <w:rFonts w:ascii="Cordia New" w:hAnsi="Cordia New"/>
          <w:sz w:val="44"/>
          <w:szCs w:val="44"/>
          <w:cs/>
        </w:rPr>
        <w:t xml:space="preserve">ครูนุ่น - พรพิมล  เกษมโอภาส    </w:t>
      </w:r>
    </w:p>
    <w:p w:rsidR="00DF4FDD" w:rsidRPr="00975813" w:rsidRDefault="00DF4FDD" w:rsidP="0022403D">
      <w:pPr>
        <w:ind w:left="10800"/>
        <w:rPr>
          <w:rFonts w:ascii="Cordia New" w:hAnsi="Cordia New"/>
          <w:sz w:val="44"/>
          <w:szCs w:val="44"/>
          <w:cs/>
        </w:rPr>
      </w:pPr>
      <w:r w:rsidRPr="00975813">
        <w:rPr>
          <w:rFonts w:ascii="Cordia New" w:hAnsi="Cordia New"/>
          <w:sz w:val="44"/>
          <w:szCs w:val="44"/>
          <w:cs/>
        </w:rPr>
        <w:t>ภาควิริยะ ปีการศึกษา ๒๕๕๗</w:t>
      </w:r>
    </w:p>
    <w:p w:rsidR="00DF4FDD" w:rsidRPr="00975813" w:rsidRDefault="00DF4FDD" w:rsidP="00975813">
      <w:pPr>
        <w:ind w:left="10800"/>
        <w:rPr>
          <w:rFonts w:ascii="Cordia New" w:hAnsi="Cordia New"/>
          <w:sz w:val="44"/>
          <w:szCs w:val="44"/>
          <w:cs/>
        </w:rPr>
      </w:pPr>
    </w:p>
    <w:sectPr w:rsidR="00DF4FDD" w:rsidRPr="00975813" w:rsidSect="00975813">
      <w:pgSz w:w="16840" w:h="23814" w:code="9"/>
      <w:pgMar w:top="993" w:right="964" w:bottom="426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6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A1B63"/>
    <w:rsid w:val="00115885"/>
    <w:rsid w:val="00193E06"/>
    <w:rsid w:val="001B38C2"/>
    <w:rsid w:val="0022403D"/>
    <w:rsid w:val="00235766"/>
    <w:rsid w:val="00251918"/>
    <w:rsid w:val="002723B5"/>
    <w:rsid w:val="00433259"/>
    <w:rsid w:val="00492D5E"/>
    <w:rsid w:val="00627EE5"/>
    <w:rsid w:val="006B54AF"/>
    <w:rsid w:val="006C44D9"/>
    <w:rsid w:val="0070207C"/>
    <w:rsid w:val="00734E56"/>
    <w:rsid w:val="008258AE"/>
    <w:rsid w:val="00922700"/>
    <w:rsid w:val="00966B5B"/>
    <w:rsid w:val="00975813"/>
    <w:rsid w:val="00977493"/>
    <w:rsid w:val="009E1F0E"/>
    <w:rsid w:val="00A8227F"/>
    <w:rsid w:val="00AE1486"/>
    <w:rsid w:val="00B45688"/>
    <w:rsid w:val="00B9409D"/>
    <w:rsid w:val="00BA1B63"/>
    <w:rsid w:val="00C53C6B"/>
    <w:rsid w:val="00CD5222"/>
    <w:rsid w:val="00D43B14"/>
    <w:rsid w:val="00DF4FDD"/>
    <w:rsid w:val="00E2203C"/>
    <w:rsid w:val="00E57B49"/>
    <w:rsid w:val="00EC5100"/>
    <w:rsid w:val="00ED38DE"/>
    <w:rsid w:val="00FB00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B5B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http://fc04.deviantart.net/fs70/f/2011/161/3/5/starlight_background_by_cyprianx-d3ijyez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http://fc04.deviantart.net/fs70/f/2011/161/3/5/starlight_background_by_cyprianx-d3ijyez.png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220</TotalTime>
  <Pages>2</Pages>
  <Words>545</Words>
  <Characters>3110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pornpimol_k</cp:lastModifiedBy>
  <cp:revision>20</cp:revision>
  <dcterms:created xsi:type="dcterms:W3CDTF">2014-10-13T01:46:00Z</dcterms:created>
  <dcterms:modified xsi:type="dcterms:W3CDTF">2014-10-15T15:06:00Z</dcterms:modified>
</cp:coreProperties>
</file>