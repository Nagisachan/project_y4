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3739" w:rsidRPr="00384C56" w:rsidRDefault="001F3739" w:rsidP="00C3265F">
      <w:pPr>
        <w:rPr>
          <w:rFonts w:ascii="Cordia New" w:hAnsi="Cordia New"/>
          <w:b/>
          <w:bCs/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684.6pt;margin-top:-35.85pt;width:121.35pt;height:164.1pt;z-index:-251658240" wrapcoords="-133 0 -133 21415 400 22249 800 22249 22667 22249 22667 742 21733 0 -133 0">
            <v:imagedata r:id="rId4" o:title=""/>
            <v:shadow opacity=".5" offset="6pt,6pt"/>
          </v:shape>
        </w:pict>
      </w:r>
      <w:r>
        <w:rPr>
          <w:rFonts w:ascii="Cordia New" w:hAnsi="Cordia New"/>
          <w:sz w:val="40"/>
          <w:szCs w:val="40"/>
          <w:cs/>
        </w:rPr>
        <w:t xml:space="preserve">                                                                 </w:t>
      </w:r>
      <w:r w:rsidRPr="00384C56">
        <w:rPr>
          <w:rFonts w:ascii="Cordia New" w:hAnsi="Cordia New"/>
          <w:b/>
          <w:bCs/>
          <w:sz w:val="72"/>
          <w:szCs w:val="72"/>
          <w:cs/>
        </w:rPr>
        <w:t>แรงบันดาลใจสร้างได้</w:t>
      </w:r>
      <w:r w:rsidRPr="00384C56">
        <w:rPr>
          <w:rFonts w:ascii="Cordia New" w:hAnsi="Cordia New"/>
          <w:b/>
          <w:bCs/>
          <w:sz w:val="72"/>
          <w:szCs w:val="72"/>
        </w:rPr>
        <w:t>…</w:t>
      </w:r>
    </w:p>
    <w:p w:rsidR="001F3739" w:rsidRPr="00C03281" w:rsidRDefault="001F3739" w:rsidP="008A2B2C">
      <w:pPr>
        <w:rPr>
          <w:rFonts w:ascii="Cordia New" w:hAnsi="Cordia New"/>
          <w:sz w:val="40"/>
          <w:szCs w:val="40"/>
          <w:cs/>
        </w:rPr>
      </w:pPr>
      <w:r>
        <w:rPr>
          <w:noProof/>
        </w:rPr>
        <w:pict>
          <v:shape id="Picture 1" o:spid="_x0000_s1027" type="#_x0000_t75" alt="https://knowin.files.wordpress.com/2010/09/basketball.jpg" style="position:absolute;margin-left:3.4pt;margin-top:6.1pt;width:774.3pt;height:1075.05pt;z-index:-251659264;visibility:visible">
            <v:imagedata r:id="rId5" o:title="" blacklevel="13107f"/>
            <v:shadow offset=",6pt" offset2=",8pt"/>
          </v:shape>
        </w:pict>
      </w:r>
      <w:r>
        <w:rPr>
          <w:rFonts w:ascii="Cordia New" w:hAnsi="Cordia New"/>
          <w:sz w:val="40"/>
          <w:szCs w:val="40"/>
        </w:rPr>
        <w:t xml:space="preserve">                       </w:t>
      </w:r>
      <w:r w:rsidRPr="00C03281">
        <w:rPr>
          <w:rFonts w:ascii="Cordia New" w:hAnsi="Cordia New"/>
          <w:sz w:val="40"/>
          <w:szCs w:val="40"/>
          <w:cs/>
        </w:rPr>
        <w:t>ภาคเรียนวิมังสาการเรียนวิชากีฬาบาสเกตบอลของนักเรียนชั้น ๕  เนื่องจากเป็นภาคเรียนแรกที่เด็กๆได้เรี</w:t>
      </w:r>
      <w:r>
        <w:rPr>
          <w:rFonts w:ascii="Cordia New" w:hAnsi="Cordia New"/>
          <w:sz w:val="40"/>
          <w:szCs w:val="40"/>
          <w:cs/>
        </w:rPr>
        <w:t xml:space="preserve">ยน                                                </w:t>
      </w:r>
      <w:r w:rsidRPr="00C03281">
        <w:rPr>
          <w:rFonts w:ascii="Cordia New" w:hAnsi="Cordia New"/>
          <w:sz w:val="40"/>
          <w:szCs w:val="40"/>
          <w:cs/>
        </w:rPr>
        <w:t>กีฬาบาสเกตบอล จึงกล่าวได้ว่าเป็นกีฬาที่เด็กๆส่วนใหญ่ไม่มีความถนัดในทักษะที่ใช้เรียน</w:t>
      </w:r>
      <w:r>
        <w:rPr>
          <w:rFonts w:ascii="Cordia New" w:hAnsi="Cordia New"/>
          <w:sz w:val="40"/>
          <w:szCs w:val="40"/>
          <w:cs/>
        </w:rPr>
        <w:t>เนื่องจากสภาพของสนามที่เป็นพื้นปูน                        ที่มีความแข็งกับแสงแดดที่ให้ความร้อนสูงแตกต่างกับพื้นสนามหญ้าที่เด็กๆได้เคยเรียนมา  ทักษะที่สำคัญในการเรียนคือการโยนลูกบาสเกตบอลให้ลงห่วงซึ่งเป็นทักษะที่เด็กๆต้องสามารถควบคุมแรงและทิศทางในการโยนลูกบาสเกตบอลให้แม่นยำ แต่เนื่องจากลูกบาสเกตบอลมีขนาดใหญ่และมีน้ำหนักมากกว่าอุปกรณ์กีฬาชนิดอื่นที่เด็กๆเคยเรียนมาทั้งลูกรักบี้ และลูกแชร์บอล อีกทั้งห่วงบาสเกตบอลก็อยู่สูงจึงเป็นสิ่งที่ท้าทายความสามารถของเด็กๆที่ต้องใช้ความอดทนในการฝึกฝนมากขึ้นเป็นพิเศษ</w:t>
      </w:r>
      <w:r w:rsidRPr="00C03281">
        <w:rPr>
          <w:rFonts w:ascii="Cordia New" w:hAnsi="Cordia New"/>
          <w:sz w:val="40"/>
          <w:szCs w:val="40"/>
          <w:cs/>
        </w:rPr>
        <w:t>ส่งผลทำให้</w:t>
      </w:r>
      <w:r>
        <w:rPr>
          <w:rFonts w:ascii="Cordia New" w:hAnsi="Cordia New"/>
          <w:sz w:val="40"/>
          <w:szCs w:val="40"/>
          <w:cs/>
        </w:rPr>
        <w:t>มีทั้ง</w:t>
      </w:r>
      <w:r w:rsidRPr="00C03281">
        <w:rPr>
          <w:rFonts w:ascii="Cordia New" w:hAnsi="Cordia New"/>
          <w:sz w:val="40"/>
          <w:szCs w:val="40"/>
          <w:cs/>
        </w:rPr>
        <w:t>เด็ก</w:t>
      </w:r>
      <w:r>
        <w:rPr>
          <w:rFonts w:ascii="Cordia New" w:hAnsi="Cordia New"/>
          <w:sz w:val="40"/>
          <w:szCs w:val="40"/>
          <w:cs/>
        </w:rPr>
        <w:t>ๆที่รู้สึกตื่นเต้นกับความยากของทักษะที่เข้ามาท้าทายเขาแต่ทั้งนี้ก็มีเด็ก</w:t>
      </w:r>
      <w:r w:rsidRPr="00C03281">
        <w:rPr>
          <w:rFonts w:ascii="Cordia New" w:hAnsi="Cordia New"/>
          <w:sz w:val="40"/>
          <w:szCs w:val="40"/>
          <w:cs/>
        </w:rPr>
        <w:t>ส่วนใหญ่</w:t>
      </w:r>
      <w:r>
        <w:rPr>
          <w:rFonts w:ascii="Cordia New" w:hAnsi="Cordia New"/>
          <w:sz w:val="40"/>
          <w:szCs w:val="40"/>
          <w:cs/>
        </w:rPr>
        <w:t>มองว่าเป็นการยากเกินกว่าที่เขาจะทำได้ส่งผลทำให้</w:t>
      </w:r>
      <w:r w:rsidRPr="00C03281">
        <w:rPr>
          <w:rFonts w:ascii="Cordia New" w:hAnsi="Cordia New"/>
          <w:sz w:val="40"/>
          <w:szCs w:val="40"/>
          <w:cs/>
        </w:rPr>
        <w:t>ขาดแรงบันดาลใจในการเรียน มีบางคนถึงขนาดไม่อยากเรียน</w:t>
      </w:r>
      <w:r>
        <w:rPr>
          <w:rFonts w:ascii="Cordia New" w:hAnsi="Cordia New"/>
          <w:sz w:val="40"/>
          <w:szCs w:val="40"/>
          <w:cs/>
        </w:rPr>
        <w:t xml:space="preserve"> เนื่องจากไม่สามารถโยนลูกบาสเกตบอลให้ลงห่วงได้ ซึ่งมาจากสาเหตุใหญ่ ๒ ประการประกอบด้วย แรงที่เด็กๆใช้โยนลูกบาสเกตบอลมาจากแรงของแขนและข้อมือซึ่งเป็นแรงที่ไม่พอที่จะส่งลูกบาสเกตบอลให้ลอยถึงห่วงได้  และเมื่อเขาพยายามออกแรงให้มากขึ้นการควบคุมทิศทางลูกบาสเกตบอลให้ลงห่วงก็จะทำไม่ได้ ผมจึงให้เด็กๆเพิ่มแรงโยนลูกบาสเกตบอลด้วยการรับส่งลูกบาสเกตบอลสม่ำเสมอทุกๆต้นชั่วโมงรวมไปถึงการให้เด็กๆฝึกฝนทักษะการโยนลูกบาสเกตบอลควบคู่ไปด้วยโดยใช้หลักการ ๓ ยอ อันประกอบไปด้วย  ยอที่ ๑ คือ ย่อ เป็นการย่อตัวเพื่อเพิ่มแรงโยนลูกบาสเกตบอลให้ออกแรงจากขาแทนที่การออกแรงจากแขนและข้อมือเพียงอย่างเดียว ยอที่ ๒ คือ ยืด เป็นการส่งแรงจากขามาถึงแขนและข้อมือเพื่อโยนลูกบาสเกตบอล ยอที่๓ คือ ยิง เป็นการโยนลูกบาสเกตบอลด้วยแรงที่ส่งมาจากขาในทิศทางที่แม่นยำ </w:t>
      </w:r>
    </w:p>
    <w:p w:rsidR="001F3739" w:rsidRPr="00C03281" w:rsidRDefault="001F3739" w:rsidP="008A2B2C">
      <w:pPr>
        <w:rPr>
          <w:rFonts w:ascii="Cordia New" w:hAnsi="Cordia New"/>
          <w:sz w:val="40"/>
          <w:szCs w:val="40"/>
        </w:rPr>
      </w:pPr>
      <w:r>
        <w:rPr>
          <w:rFonts w:ascii="Cordia New" w:hAnsi="Cordia New"/>
          <w:sz w:val="40"/>
          <w:szCs w:val="40"/>
          <w:cs/>
        </w:rPr>
        <w:t xml:space="preserve">                      </w:t>
      </w:r>
      <w:r w:rsidRPr="00C03281">
        <w:rPr>
          <w:rFonts w:ascii="Cordia New" w:hAnsi="Cordia New"/>
          <w:sz w:val="40"/>
          <w:szCs w:val="40"/>
          <w:cs/>
        </w:rPr>
        <w:t>ผมจะขอเล่าถึงเด็กผู้หญิงคนหนึ่ง</w:t>
      </w:r>
      <w:r>
        <w:rPr>
          <w:rFonts w:ascii="Cordia New" w:hAnsi="Cordia New"/>
          <w:sz w:val="40"/>
          <w:szCs w:val="40"/>
          <w:cs/>
        </w:rPr>
        <w:t>ที่ขาดแรงบันดาลใจในการเรียนเนื่องจากเธอ</w:t>
      </w:r>
      <w:r w:rsidRPr="00C03281">
        <w:rPr>
          <w:rFonts w:ascii="Cordia New" w:hAnsi="Cordia New"/>
          <w:sz w:val="40"/>
          <w:szCs w:val="40"/>
          <w:cs/>
        </w:rPr>
        <w:t xml:space="preserve">พยายามที่จะโยนลูกบาสเกตบอลให้ลงห่วงแต่ไม่เป็นผลสำเร็จเลยสักครั้ง  สัปดาห์ที่ ๒ คุณครูให้เด็กๆลงสนามไปฝึกทักษะการโยนลูกบาสเกตบอลให้ลงห่วงเด็กผู้หญิงคนนี้ก็ลงสนามไปพร้อมกับลูกบาสเกตบอลเพื่อทำการฝึกฝนทักษะดังกล่าวตามที่คุณครูบอกเหมือนเพื่อนคนอื่นๆขณะที่เด็กๆทุกคนทำการฝึกฝนอยู่นั้นก็เริ่มมีเสียงแสดงความดีใจดังมาเป็นระยะๆ “ เย้ </w:t>
      </w:r>
      <w:r w:rsidRPr="00C03281">
        <w:rPr>
          <w:rFonts w:ascii="Cordia New" w:hAnsi="Cordia New"/>
          <w:sz w:val="40"/>
          <w:szCs w:val="40"/>
        </w:rPr>
        <w:t xml:space="preserve">!!! </w:t>
      </w:r>
      <w:r w:rsidRPr="00C03281">
        <w:rPr>
          <w:rFonts w:ascii="Cordia New" w:hAnsi="Cordia New"/>
          <w:sz w:val="40"/>
          <w:szCs w:val="40"/>
          <w:cs/>
        </w:rPr>
        <w:t>ลงแล้ว ” “ ลงอีกแล้ว</w:t>
      </w:r>
      <w:r w:rsidRPr="00C03281">
        <w:rPr>
          <w:rFonts w:ascii="Cordia New" w:hAnsi="Cordia New"/>
          <w:sz w:val="40"/>
          <w:szCs w:val="40"/>
        </w:rPr>
        <w:t>!!!</w:t>
      </w:r>
      <w:r w:rsidRPr="00C03281">
        <w:rPr>
          <w:rFonts w:ascii="Cordia New" w:hAnsi="Cordia New"/>
          <w:sz w:val="40"/>
          <w:szCs w:val="40"/>
          <w:cs/>
        </w:rPr>
        <w:t xml:space="preserve"> ” “ หนูโยนลงไป ๑๐ ลูกแล้วนะค่ะ ” ขณะที่เด็กผู้หญิงคนนั้นยังโยนลูกบาสเกตบอลไม่ลงห่วงเลยสักครั้งผมสังเกตเห็นความเหนื่อยล้าเนื่องด้วยความท้อใจที่ค่อยๆเพิ่มมากขึ้นในใจของเธอสิ่งเหล่านี้แสดงออกผ่านทางใบหน้าของเธออย่างชัดเจนทำให้เธอหยุดฝึกต่อ</w:t>
      </w:r>
      <w:r>
        <w:rPr>
          <w:rFonts w:ascii="Cordia New" w:hAnsi="Cordia New"/>
          <w:sz w:val="40"/>
          <w:szCs w:val="40"/>
          <w:cs/>
        </w:rPr>
        <w:t xml:space="preserve"> </w:t>
      </w:r>
      <w:r w:rsidRPr="00C03281">
        <w:rPr>
          <w:rFonts w:ascii="Cordia New" w:hAnsi="Cordia New"/>
          <w:sz w:val="40"/>
          <w:szCs w:val="40"/>
          <w:cs/>
        </w:rPr>
        <w:t>ถือลูกบาสเกตบอลค่อยๆเดินตรงเข้ามาหาผมแล้ว</w:t>
      </w:r>
      <w:r>
        <w:rPr>
          <w:rFonts w:ascii="Cordia New" w:hAnsi="Cordia New"/>
          <w:sz w:val="40"/>
          <w:szCs w:val="40"/>
          <w:cs/>
        </w:rPr>
        <w:t>พูด</w:t>
      </w:r>
      <w:r w:rsidRPr="00C03281">
        <w:rPr>
          <w:rFonts w:ascii="Cordia New" w:hAnsi="Cordia New"/>
          <w:sz w:val="40"/>
          <w:szCs w:val="40"/>
          <w:cs/>
        </w:rPr>
        <w:t>กับผมว่า “ หนูโยนไม่ลงสักครั้งเลยค่ะ ” ท่าทางของเธอตอนนั้นเหมือนจะบอกผมว่า หนูคงไม่สามารถเล่นบาสเกตบอลได้ ผมยิ้มรับความรู้สึกของเธอแล้วพูดกับเธอว่า “ ครั้งแรกที่คุณครูเริ่มเล่นบาสเกตบอลก็รู้สึกแบบนั้นเหมือนกัน ” เด็กผู้หญิงคนนั้นเริ่มมีท่าทางมีความหวัง</w:t>
      </w:r>
      <w:r>
        <w:rPr>
          <w:rFonts w:ascii="Cordia New" w:hAnsi="Cordia New"/>
          <w:sz w:val="40"/>
          <w:szCs w:val="40"/>
          <w:cs/>
        </w:rPr>
        <w:t xml:space="preserve"> </w:t>
      </w:r>
      <w:r w:rsidRPr="00C03281">
        <w:rPr>
          <w:rFonts w:ascii="Cordia New" w:hAnsi="Cordia New"/>
          <w:sz w:val="40"/>
          <w:szCs w:val="40"/>
          <w:cs/>
        </w:rPr>
        <w:t>ผมให้เธอลองโยนให้ผมดูอีกทีว่ามีส่วนใดเธอต้องแก้ไขหลังจากที่ผมให้คำแนะนำเธอผ่านคำถามทบทวนวิธีการโยนลูกบาสเกตบอลที่ผมได้สอนไปตอนต้นชั่วโมง เธอลองโยนลูกบาสเกตบอลตามคำแนะนำพร้อมกับมีแรงบันดาลใจในการฝึกฝนต่อ ลูกบาสเกตบอลที่เธอโยนขึ้นไปสัมผัสกับแป้นและลงห่วงได้สำเร็จ เธอแสดงออกความดีใจผ่านรอยยิ้มของเธอ “ เย้</w:t>
      </w:r>
      <w:r w:rsidRPr="00C03281">
        <w:rPr>
          <w:rFonts w:ascii="Cordia New" w:hAnsi="Cordia New"/>
          <w:sz w:val="40"/>
          <w:szCs w:val="40"/>
        </w:rPr>
        <w:t xml:space="preserve"> !!! </w:t>
      </w:r>
      <w:r w:rsidRPr="00C03281">
        <w:rPr>
          <w:rFonts w:ascii="Cordia New" w:hAnsi="Cordia New"/>
          <w:sz w:val="40"/>
          <w:szCs w:val="40"/>
          <w:cs/>
        </w:rPr>
        <w:t>ลงแล้ว ” เป็นคำพูดแสดงความดีใจพร้อมกับกระโดดตัวลอย ผมรีบชมเชยเธอและแสดงความดีใจกับเธอ</w:t>
      </w:r>
    </w:p>
    <w:p w:rsidR="001F3739" w:rsidRPr="00C03281" w:rsidRDefault="001F3739" w:rsidP="008A2B2C">
      <w:pPr>
        <w:rPr>
          <w:rFonts w:ascii="Cordia New" w:hAnsi="Cordia New"/>
          <w:sz w:val="40"/>
          <w:szCs w:val="40"/>
        </w:rPr>
      </w:pPr>
      <w:r>
        <w:rPr>
          <w:rFonts w:ascii="Cordia New" w:hAnsi="Cordia New"/>
          <w:sz w:val="40"/>
          <w:szCs w:val="40"/>
          <w:cs/>
        </w:rPr>
        <w:t xml:space="preserve">                   </w:t>
      </w:r>
      <w:r w:rsidRPr="00C03281">
        <w:rPr>
          <w:rFonts w:ascii="Cordia New" w:hAnsi="Cordia New"/>
          <w:sz w:val="40"/>
          <w:szCs w:val="40"/>
          <w:cs/>
        </w:rPr>
        <w:t>หลังจากเหตุการณ์นั้นเด็กผู้หญิงคนนั้นก็โยนลูกบาสเกตบอลลงห่วงได้บ่อยครั้งมากขึ้น แต่ยิ่งไปกว่านั้นผมเชื่อว่าแรงบันดาลใจในการฝึกฝนทักษะบาสเกตบอลของเธอมีมากขึ้นแบบไม่จำกัด ที่ผมกล่าวเช่นนี้ได้เพราะตลอดระยะเวลาการเรียนอีก ๖ สัปดาห์หลังจากนั้นเธอมีพัฒนาการในการเล่นบาสเกตบอลที่ดีขึ้นเรื่อยๆ บางครั้งผมก็สังเกตเห็นเธอร่วมเล่นบาสเกตบอลแบบทีมกับเพื่อนๆหลังเลิกเรียนบ่อยๆครับ</w:t>
      </w:r>
    </w:p>
    <w:p w:rsidR="001F3739" w:rsidRDefault="001F3739" w:rsidP="008A2B2C">
      <w:pPr>
        <w:rPr>
          <w:rFonts w:ascii="Cordia New" w:hAnsi="Cordia New"/>
          <w:sz w:val="44"/>
          <w:szCs w:val="44"/>
        </w:rPr>
      </w:pPr>
      <w:r>
        <w:rPr>
          <w:rFonts w:ascii="Cordia New" w:hAnsi="Cordia New"/>
          <w:sz w:val="40"/>
          <w:szCs w:val="40"/>
          <w:cs/>
        </w:rPr>
        <w:t xml:space="preserve">                         </w:t>
      </w:r>
      <w:r w:rsidRPr="00C03281">
        <w:rPr>
          <w:rFonts w:ascii="Cordia New" w:hAnsi="Cordia New"/>
          <w:sz w:val="40"/>
          <w:szCs w:val="40"/>
          <w:cs/>
        </w:rPr>
        <w:t>เหตุการณ์นี้ผมได้เรียนรู้ว่า...หลายต่อหลายคนขาดแรงบันดาลใจในการทำสิ่งต่างๆเพราะเขาพยายามแสวงหาแรงบันดาลใจจากสิ่งอื่นๆรอบตัว แท้ที่จริงแล้วตัวเราเองต่างหากที่เป็นแรงบันดาลใจที่ดีที่สุดให้กับตนเอง</w:t>
      </w:r>
    </w:p>
    <w:p w:rsidR="001F3739" w:rsidRPr="00D00E72" w:rsidRDefault="001F3739" w:rsidP="008A2B2C">
      <w:pPr>
        <w:rPr>
          <w:rFonts w:ascii="Cordia New" w:hAnsi="Cordia New"/>
          <w:sz w:val="44"/>
          <w:szCs w:val="44"/>
          <w:cs/>
        </w:rPr>
      </w:pPr>
      <w:r>
        <w:rPr>
          <w:rFonts w:ascii="Cordia New" w:hAnsi="Cordia New"/>
          <w:sz w:val="44"/>
          <w:szCs w:val="44"/>
          <w:cs/>
        </w:rPr>
        <w:t xml:space="preserve">                                                                                                                                   นายธัญยพงศ์  กิจพ่อค้า  ( ครูแม็ค ) กีฬา</w:t>
      </w:r>
    </w:p>
    <w:p w:rsidR="001F3739" w:rsidRPr="00D00E72" w:rsidRDefault="001F3739" w:rsidP="008A2B2C">
      <w:pPr>
        <w:jc w:val="both"/>
        <w:rPr>
          <w:sz w:val="44"/>
          <w:szCs w:val="44"/>
        </w:rPr>
      </w:pPr>
    </w:p>
    <w:sectPr w:rsidR="001F3739" w:rsidRPr="00D00E72" w:rsidSect="00FF577C">
      <w:pgSz w:w="16839" w:h="23814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F577C"/>
    <w:rsid w:val="000E66C3"/>
    <w:rsid w:val="001C6772"/>
    <w:rsid w:val="001F3739"/>
    <w:rsid w:val="00227A7F"/>
    <w:rsid w:val="00265D45"/>
    <w:rsid w:val="002B24F8"/>
    <w:rsid w:val="00344A79"/>
    <w:rsid w:val="00384C56"/>
    <w:rsid w:val="003956A2"/>
    <w:rsid w:val="003A08F1"/>
    <w:rsid w:val="003C7582"/>
    <w:rsid w:val="00414811"/>
    <w:rsid w:val="00447F19"/>
    <w:rsid w:val="006F05D1"/>
    <w:rsid w:val="00727C64"/>
    <w:rsid w:val="007B0151"/>
    <w:rsid w:val="007D75DD"/>
    <w:rsid w:val="00810205"/>
    <w:rsid w:val="008916FB"/>
    <w:rsid w:val="008A2B2C"/>
    <w:rsid w:val="00926A54"/>
    <w:rsid w:val="00A60337"/>
    <w:rsid w:val="00A71784"/>
    <w:rsid w:val="00B44F41"/>
    <w:rsid w:val="00B577C1"/>
    <w:rsid w:val="00BB795C"/>
    <w:rsid w:val="00C03281"/>
    <w:rsid w:val="00C3265F"/>
    <w:rsid w:val="00D00E72"/>
    <w:rsid w:val="00D2770D"/>
    <w:rsid w:val="00E117C5"/>
    <w:rsid w:val="00E6738A"/>
    <w:rsid w:val="00E81902"/>
    <w:rsid w:val="00FF5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6C3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577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F577C"/>
    <w:rPr>
      <w:rFonts w:ascii="Tahoma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141</TotalTime>
  <Pages>1</Pages>
  <Words>584</Words>
  <Characters>3330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2016-03-16T06:57:00Z</dcterms:created>
  <dcterms:modified xsi:type="dcterms:W3CDTF">2016-03-16T09:20:00Z</dcterms:modified>
</cp:coreProperties>
</file>