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C3C" w:rsidRDefault="00C80C3C" w:rsidP="00D21724">
      <w:pPr>
        <w:rPr>
          <w:rFonts w:ascii="Cordia New" w:hAnsi="Cordia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96pt;margin-top:-51pt;width:852.6pt;height:1125pt;z-index:-251658240">
            <v:imagedata r:id="rId4" o:title="" blacklevel="1966f"/>
          </v:shape>
        </w:pict>
      </w:r>
      <w:r>
        <w:rPr>
          <w:noProof/>
        </w:rPr>
        <w:pict>
          <v:group id="_x0000_s1027" style="position:absolute;margin-left:540pt;margin-top:27pt;width:90pt;height:117pt;z-index:251657216" coordorigin="12417,2700" coordsize="1800,2160">
            <v:oval id="_x0000_s1028" style="position:absolute;left:12417;top:2700;width:1800;height:2160" stroked="f">
              <v:imagedata embosscolor="shadow add(51)"/>
              <v:shadow on="t" type="emboss" color="navy" color2="shadow add(102)" offset="-1pt,-1pt"/>
              <o:extrusion v:ext="view" rotationangle="25,25" viewpoint="0,0" viewpointorigin="0,0" skewangle="0" skewamt="0" lightposition=",-50000" type="perspective"/>
            </v:oval>
            <v:shape id="_x0000_s1029" type="#_x0000_t75" style="position:absolute;left:12597;top:2880;width:1421;height:1800">
              <v:imagedata r:id="rId5" o:title="" croptop="15934f" cropbottom="22743f" cropleft="17684f" cropright="19612f"/>
            </v:shape>
          </v:group>
        </w:pict>
      </w:r>
    </w:p>
    <w:p w:rsidR="00C80C3C" w:rsidRPr="0032770C" w:rsidRDefault="00C80C3C" w:rsidP="00D21724">
      <w:pPr>
        <w:jc w:val="center"/>
        <w:rPr>
          <w:rFonts w:ascii="Ravie" w:hAnsi="Ravie" w:cs="IrisUPC"/>
          <w:b/>
          <w:bCs/>
          <w:sz w:val="52"/>
          <w:szCs w:val="52"/>
        </w:rPr>
      </w:pPr>
      <w:r>
        <w:rPr>
          <w:rFonts w:ascii="Ravie" w:hAnsi="Ravie" w:cs="IrisUPC"/>
          <w:b/>
          <w:bCs/>
          <w:sz w:val="52"/>
          <w:szCs w:val="52"/>
          <w:cs/>
        </w:rPr>
        <w:t xml:space="preserve">                                               </w:t>
      </w:r>
      <w:r w:rsidRPr="0032770C">
        <w:rPr>
          <w:rFonts w:ascii="Ravie" w:hAnsi="Ravie" w:cs="IrisUPC"/>
          <w:b/>
          <w:bCs/>
          <w:sz w:val="52"/>
          <w:szCs w:val="52"/>
          <w:cs/>
        </w:rPr>
        <w:t>ศรัณธร  แก้วคูณ</w:t>
      </w:r>
    </w:p>
    <w:p w:rsidR="00C80C3C" w:rsidRPr="0032770C" w:rsidRDefault="00C80C3C" w:rsidP="00D21724">
      <w:pPr>
        <w:jc w:val="center"/>
        <w:rPr>
          <w:rFonts w:ascii="Ravie" w:hAnsi="Ravie" w:cs="IrisUPC"/>
          <w:b/>
          <w:bCs/>
          <w:sz w:val="52"/>
          <w:szCs w:val="52"/>
        </w:rPr>
      </w:pPr>
      <w:r>
        <w:rPr>
          <w:rFonts w:ascii="Ravie" w:hAnsi="Ravie" w:cs="IrisUPC"/>
          <w:b/>
          <w:bCs/>
          <w:sz w:val="52"/>
          <w:szCs w:val="52"/>
          <w:cs/>
        </w:rPr>
        <w:t xml:space="preserve">                                      </w:t>
      </w:r>
      <w:r w:rsidRPr="0032770C">
        <w:rPr>
          <w:rFonts w:ascii="Ravie" w:hAnsi="Ravie" w:cs="IrisUPC"/>
          <w:b/>
          <w:bCs/>
          <w:sz w:val="52"/>
          <w:szCs w:val="52"/>
          <w:cs/>
        </w:rPr>
        <w:t>ผู้ช่วยหัวหน้าช่วงชั้นที่  ๑</w:t>
      </w:r>
    </w:p>
    <w:p w:rsidR="00C80C3C" w:rsidRPr="00D070CD" w:rsidRDefault="00C80C3C" w:rsidP="004F5499">
      <w:pPr>
        <w:spacing w:line="260" w:lineRule="atLeast"/>
        <w:rPr>
          <w:rFonts w:ascii="Cordia New" w:hAnsi="Cordia New"/>
          <w:b/>
          <w:bCs/>
          <w:sz w:val="44"/>
          <w:szCs w:val="44"/>
        </w:rPr>
      </w:pPr>
      <w:r w:rsidRPr="00D070CD">
        <w:rPr>
          <w:rFonts w:ascii="Cordia New" w:hAnsi="Cordia New"/>
          <w:b/>
          <w:bCs/>
          <w:sz w:val="44"/>
          <w:szCs w:val="44"/>
          <w:cs/>
        </w:rPr>
        <w:t>เดินร่วม .... บนเส้นทางการพัฒนานักเรียน</w:t>
      </w:r>
    </w:p>
    <w:p w:rsidR="00C80C3C" w:rsidRPr="00D070CD" w:rsidRDefault="00C80C3C" w:rsidP="004F5499">
      <w:pPr>
        <w:spacing w:line="260" w:lineRule="atLeast"/>
        <w:jc w:val="center"/>
        <w:rPr>
          <w:rFonts w:ascii="Cordia New" w:hAnsi="Cordia New"/>
          <w:b/>
          <w:bCs/>
          <w:sz w:val="44"/>
          <w:szCs w:val="44"/>
        </w:rPr>
      </w:pPr>
      <w:r w:rsidRPr="00D070CD">
        <w:rPr>
          <w:rFonts w:ascii="Cordia New" w:hAnsi="Cordia New"/>
          <w:sz w:val="44"/>
          <w:szCs w:val="44"/>
          <w:cs/>
        </w:rPr>
        <w:t xml:space="preserve">หนึ่งปีการศึกษากับการพัฒนานักเรียนบนเส้นทาง   </w:t>
      </w:r>
      <w:r w:rsidRPr="00D070CD">
        <w:rPr>
          <w:rFonts w:ascii="Cordia New" w:hAnsi="Cordia New"/>
          <w:b/>
          <w:bCs/>
          <w:sz w:val="44"/>
          <w:szCs w:val="44"/>
        </w:rPr>
        <w:t>Lesson Study &amp; Open Approach</w:t>
      </w:r>
    </w:p>
    <w:p w:rsidR="00C80C3C" w:rsidRPr="00D070CD" w:rsidRDefault="00C80C3C" w:rsidP="004F5499">
      <w:pPr>
        <w:spacing w:line="260" w:lineRule="atLeast"/>
        <w:jc w:val="center"/>
        <w:rPr>
          <w:rFonts w:ascii="Cordia New" w:hAnsi="Cordia New"/>
          <w:b/>
          <w:bCs/>
          <w:sz w:val="44"/>
          <w:szCs w:val="44"/>
        </w:rPr>
      </w:pPr>
      <w:r w:rsidRPr="00D070CD">
        <w:rPr>
          <w:rFonts w:ascii="Cordia New" w:hAnsi="Cordia New"/>
          <w:b/>
          <w:bCs/>
          <w:sz w:val="44"/>
          <w:szCs w:val="44"/>
          <w:cs/>
        </w:rPr>
        <w:t>กระบวนการที่ไม่ทิ้งใคร ... (นักเรียน)  ไว้ข้างหลังแม้แต่คนเดียว</w:t>
      </w:r>
    </w:p>
    <w:p w:rsidR="00C80C3C" w:rsidRPr="004F5499" w:rsidRDefault="00C80C3C" w:rsidP="0032770C">
      <w:pPr>
        <w:spacing w:line="260" w:lineRule="atLeast"/>
        <w:jc w:val="thaiDistribute"/>
        <w:rPr>
          <w:rFonts w:ascii="Cordia New" w:hAnsi="Cordia New"/>
          <w:sz w:val="42"/>
          <w:szCs w:val="42"/>
        </w:rPr>
      </w:pPr>
      <w:r w:rsidRPr="004F5499">
        <w:rPr>
          <w:rFonts w:ascii="Cordia New" w:hAnsi="Cordia New"/>
          <w:sz w:val="42"/>
          <w:szCs w:val="42"/>
        </w:rPr>
        <w:tab/>
      </w:r>
      <w:r w:rsidRPr="004F5499">
        <w:rPr>
          <w:rFonts w:ascii="Cordia New" w:hAnsi="Cordia New"/>
          <w:sz w:val="42"/>
          <w:szCs w:val="42"/>
          <w:cs/>
        </w:rPr>
        <w:t xml:space="preserve">ภาพแห่งการพัฒนานักเรียนเป็นรายบุคคลชัดเจนขึ้นเรื่อย ๆ จากปลายภาคเรียนฉันทะที่พวกเราเหล่านักพัฒนาเห็นภาพลาง ๆ ของนักเรียนที่อยู่หลังห้อง  นักเรียนที่พวกเรามองเห็นตัวตนของเขาไม่ชัดเจน  ระบุไม่ได้แน่ชัดนักว่าใครอยู่ที่พิกัดไหน  ต้องพากันเดินทางไปไกลสักเท่าไรจึงจะพากันไปให้ถึงจุดหมายปลายทาง  แต่แล้วมือหลายมือที่มาพร้อมกับหัวใจแห่งการพัฒนาก็ปรากฏเด่นชัดขึ้น  พร้อมกับสายตาใหม่ที่คมชัดฉับไว  ผ่านกระบวนการพัฒนาครู  </w:t>
      </w:r>
      <w:r w:rsidRPr="004F5499">
        <w:rPr>
          <w:rFonts w:ascii="Cordia New" w:hAnsi="Cordia New"/>
          <w:sz w:val="42"/>
          <w:szCs w:val="42"/>
        </w:rPr>
        <w:t xml:space="preserve">Lesson Study  </w:t>
      </w:r>
      <w:r w:rsidRPr="004F5499">
        <w:rPr>
          <w:rFonts w:ascii="Cordia New" w:hAnsi="Cordia New"/>
          <w:sz w:val="42"/>
          <w:szCs w:val="42"/>
          <w:cs/>
        </w:rPr>
        <w:t xml:space="preserve">และกระบวนการสอนแบบ </w:t>
      </w:r>
      <w:r w:rsidRPr="004F5499">
        <w:rPr>
          <w:rFonts w:ascii="Cordia New" w:hAnsi="Cordia New"/>
          <w:sz w:val="42"/>
          <w:szCs w:val="42"/>
        </w:rPr>
        <w:t xml:space="preserve">Open Approach   </w:t>
      </w:r>
      <w:r w:rsidRPr="004F5499">
        <w:rPr>
          <w:rFonts w:ascii="Cordia New" w:hAnsi="Cordia New"/>
          <w:sz w:val="42"/>
          <w:szCs w:val="42"/>
          <w:cs/>
        </w:rPr>
        <w:t xml:space="preserve">เราเห็นภาพความหลากหลายของนักเรียนในชั้นเรียน  ที่หลากหลายในวิธีคิด  หลากหลายในจินตนาการ  หลากหลายในความรู้สึก  ซึ่งแต่ละคนล้วนมีอัตลักษณ์  และอัตลักษณ์นั้นได้แสดงตนและเปิดเผยออกมาอย่างชัดเจน  บนพื้นที่ที่เปิดกว้าง  ผู้คนเปิดใจยอมรับและเรียนรู้ร่วมกัน  (ทั้งครูและนักเรียน)  </w:t>
      </w:r>
    </w:p>
    <w:p w:rsidR="00C80C3C" w:rsidRPr="004F5499" w:rsidRDefault="00C80C3C" w:rsidP="0032770C">
      <w:pPr>
        <w:spacing w:line="260" w:lineRule="atLeast"/>
        <w:jc w:val="thaiDistribute"/>
        <w:rPr>
          <w:rFonts w:ascii="Cordia New" w:hAnsi="Cordia New"/>
          <w:sz w:val="42"/>
          <w:szCs w:val="42"/>
        </w:rPr>
      </w:pPr>
      <w:r w:rsidRPr="004F5499">
        <w:rPr>
          <w:rFonts w:ascii="Cordia New" w:hAnsi="Cordia New"/>
          <w:sz w:val="42"/>
          <w:szCs w:val="42"/>
        </w:rPr>
        <w:tab/>
      </w:r>
      <w:r w:rsidRPr="004F5499">
        <w:rPr>
          <w:rFonts w:ascii="Cordia New" w:hAnsi="Cordia New"/>
          <w:sz w:val="42"/>
          <w:szCs w:val="42"/>
          <w:cs/>
        </w:rPr>
        <w:t>เมื่อแว่นตาแห่งการพัฒนาใสสะอาด  กระจกสะท้อน  (โค้ช  เพื่อนครู  นักเรียน  ผู้ปกครอง)  สะท้อนภาพจริงที่ชัดเจน  เรารู้ว่านักเรียนหนึ่งคนควรได้รับการส่งเสริมในเรื่องอะไร  ซ่อมเสริมอะไรเพื่อที่จะให้เขาเดินทางต่อไปได้อย่างราบรื่น  หรือมีอุปสรรคบ้างแต่สามารถที่จะพาตัวเองให้ข้ามผ่านไปได้   สิ่งที่นักพัฒนาทุกคนทำเป็นลำดับแรกคือ  การสร้างความเข้าใจร่วมกันกับทุกคนที่เกี่ยวข้องในการพัฒนานักเรียน  อันประกอบไปด้วย  ครูประจำชั้น   ครูประจำวิชา</w:t>
      </w:r>
      <w:r w:rsidRPr="004F5499">
        <w:rPr>
          <w:rFonts w:ascii="Cordia New" w:hAnsi="Cordia New"/>
          <w:sz w:val="42"/>
          <w:szCs w:val="42"/>
        </w:rPr>
        <w:t xml:space="preserve">  </w:t>
      </w:r>
      <w:r w:rsidRPr="004F5499">
        <w:rPr>
          <w:rFonts w:ascii="Cordia New" w:hAnsi="Cordia New"/>
          <w:sz w:val="42"/>
          <w:szCs w:val="42"/>
          <w:cs/>
        </w:rPr>
        <w:t xml:space="preserve">หัวหน้าหน่วยวิชา  และที่ขาดไม่ได้คือ  ผู้ปกครองนักเรียน  ซึ่งทางช่วงชั้นได้เชิญผู้ปกครองนักเรียนมาเพื่อร่วมรับรู้และหาแนวทางในการพัฒนาร่วมกัน  </w:t>
      </w:r>
    </w:p>
    <w:p w:rsidR="00C80C3C" w:rsidRPr="004F5499" w:rsidRDefault="00C80C3C" w:rsidP="0032770C">
      <w:pPr>
        <w:spacing w:line="260" w:lineRule="atLeast"/>
        <w:ind w:firstLine="720"/>
        <w:jc w:val="thaiDistribute"/>
        <w:rPr>
          <w:rFonts w:ascii="Cordia New" w:hAnsi="Cordia New"/>
          <w:sz w:val="42"/>
          <w:szCs w:val="42"/>
        </w:rPr>
      </w:pPr>
      <w:r w:rsidRPr="004F5499">
        <w:rPr>
          <w:rFonts w:ascii="Cordia New" w:hAnsi="Cordia New"/>
          <w:sz w:val="42"/>
          <w:szCs w:val="42"/>
          <w:cs/>
        </w:rPr>
        <w:t xml:space="preserve">การพัฒนานักเรียนเริ่มต้นขึ้นในภาคเรียนวิริยะ  ชัดเจนขึ้นในภาคเรียนจิตตะ  และเข้มข้นขึ้นในภาคเรียนวิมังสา  โดยมีพื้นที่ที่จะพัฒนานักเรียนในแต่ละหน่วยวิชาแตกต่างกันไป  คือ  หน่วยวิชา  </w:t>
      </w:r>
      <w:r w:rsidRPr="004F5499">
        <w:rPr>
          <w:rFonts w:ascii="Cordia New" w:hAnsi="Cordia New"/>
          <w:sz w:val="42"/>
          <w:szCs w:val="42"/>
        </w:rPr>
        <w:t xml:space="preserve">ESL  </w:t>
      </w:r>
      <w:r w:rsidRPr="004F5499">
        <w:rPr>
          <w:rFonts w:ascii="Cordia New" w:hAnsi="Cordia New"/>
          <w:sz w:val="42"/>
          <w:szCs w:val="42"/>
          <w:cs/>
        </w:rPr>
        <w:t xml:space="preserve">จะใช้  ๑  คาบเรียนในคาบเรียนปกติ  หน่วยวิชา  ภูมิปัญญาภาษาไทย  ใช้คาบ </w:t>
      </w:r>
      <w:r w:rsidRPr="004F5499">
        <w:rPr>
          <w:rFonts w:ascii="Cordia New" w:hAnsi="Cordia New"/>
          <w:sz w:val="42"/>
          <w:szCs w:val="42"/>
        </w:rPr>
        <w:t xml:space="preserve">Reading Time  </w:t>
      </w:r>
      <w:r w:rsidRPr="004F5499">
        <w:rPr>
          <w:rFonts w:ascii="Cordia New" w:hAnsi="Cordia New"/>
          <w:sz w:val="42"/>
          <w:szCs w:val="42"/>
          <w:cs/>
        </w:rPr>
        <w:t xml:space="preserve">๑  คาบ  และ  หน่วยวิชา คณิตศาสตร์  ใช้คาบ  ซ่อมเสริม-ส่งเสริม  ๑  คาบ   </w:t>
      </w:r>
    </w:p>
    <w:p w:rsidR="00C80C3C" w:rsidRPr="004F5499" w:rsidRDefault="00C80C3C" w:rsidP="0032770C">
      <w:pPr>
        <w:spacing w:line="260" w:lineRule="atLeast"/>
        <w:ind w:firstLine="720"/>
        <w:jc w:val="thaiDistribute"/>
        <w:rPr>
          <w:rFonts w:ascii="Cordia New" w:hAnsi="Cordia New"/>
          <w:sz w:val="42"/>
          <w:szCs w:val="42"/>
        </w:rPr>
      </w:pPr>
      <w:r w:rsidRPr="004F5499">
        <w:rPr>
          <w:rFonts w:ascii="Cordia New" w:hAnsi="Cordia New"/>
          <w:sz w:val="42"/>
          <w:szCs w:val="42"/>
          <w:cs/>
        </w:rPr>
        <w:t>ผลการพัฒนาอย่างเข้มข้นโดยทีมนักพัฒนา  มีนักเรียนกลุ่มหนึ่งพร้อมที่จะเดินไปเรียนรู้พร้อมเพื่อนร่วมชั้นเรียนในภาคเรียนต่อไปอย่างมั่นใจ  และมีนักเรียนกลุ่มหนึ่งเรียนรู้ในภาคเรียนต่อไป โดยมีครูเคียงข้างและเป็นเพื่อนร่วมทางทั้งในเส้นทางปกติและในเส้นทางที่ต้องอาศัยการโอบอุ้มและดูแลอย่างใกล้ชิดจากครู  เพื่อให้พร้อมเดินลำพังอย่างมั่นใจไปพร้อมกับเพื่อน</w:t>
      </w:r>
    </w:p>
    <w:p w:rsidR="00C80C3C" w:rsidRDefault="00C80C3C" w:rsidP="00D070CD">
      <w:pPr>
        <w:spacing w:line="260" w:lineRule="atLeast"/>
        <w:ind w:firstLine="720"/>
        <w:jc w:val="thaiDistribute"/>
        <w:rPr>
          <w:rFonts w:ascii="Cordia New" w:hAnsi="Cordia New"/>
          <w:sz w:val="42"/>
          <w:szCs w:val="42"/>
        </w:rPr>
      </w:pPr>
      <w:r w:rsidRPr="004F5499">
        <w:rPr>
          <w:rFonts w:ascii="Cordia New" w:hAnsi="Cordia New"/>
          <w:sz w:val="42"/>
          <w:szCs w:val="42"/>
          <w:cs/>
        </w:rPr>
        <w:t>ผลการพัฒนาจะไม่เกิดขึ้นเลยหากเหล่านักพัฒนามองไปยังจุดหมายปลายทางคนละที่  นั่งรถไปคนละคนและในระหว่างทางมองไม่เห็นใครเป็นเพื่อนร่วมทาง</w:t>
      </w:r>
    </w:p>
    <w:p w:rsidR="00C80C3C" w:rsidRDefault="00C80C3C"/>
    <w:p w:rsidR="00C80C3C" w:rsidRDefault="00C80C3C"/>
    <w:sectPr w:rsidR="00C80C3C" w:rsidSect="004F5499">
      <w:pgSz w:w="16840" w:h="23814" w:code="8"/>
      <w:pgMar w:top="1440" w:right="1797" w:bottom="1440" w:left="17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Iris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F5499"/>
    <w:rsid w:val="00025534"/>
    <w:rsid w:val="001746CC"/>
    <w:rsid w:val="00291813"/>
    <w:rsid w:val="002F48CE"/>
    <w:rsid w:val="0032770C"/>
    <w:rsid w:val="004F5499"/>
    <w:rsid w:val="00637923"/>
    <w:rsid w:val="006533F8"/>
    <w:rsid w:val="006D6130"/>
    <w:rsid w:val="00984263"/>
    <w:rsid w:val="00B076DC"/>
    <w:rsid w:val="00C5009D"/>
    <w:rsid w:val="00C80C3C"/>
    <w:rsid w:val="00CA00B1"/>
    <w:rsid w:val="00D04E7E"/>
    <w:rsid w:val="00D070CD"/>
    <w:rsid w:val="00D21724"/>
    <w:rsid w:val="00EA387B"/>
    <w:rsid w:val="00F43752"/>
    <w:rsid w:val="00F82A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F5499"/>
    <w:pPr>
      <w:spacing w:after="200" w:line="276" w:lineRule="auto"/>
    </w:pPr>
    <w:rPr>
      <w:rFonts w:ascii="Calibri" w:hAnsi="Calibri" w:cs="Cordia New"/>
      <w:sz w:val="22"/>
      <w:szCs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91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</Pages>
  <Words>365</Words>
  <Characters>2087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ศรัณธร  แก้วคูณ</dc:title>
  <dc:subject/>
  <dc:creator>suphaporn_k</dc:creator>
  <cp:keywords/>
  <dc:description/>
  <cp:lastModifiedBy>Administrator</cp:lastModifiedBy>
  <cp:revision>2</cp:revision>
  <cp:lastPrinted>2012-05-10T07:43:00Z</cp:lastPrinted>
  <dcterms:created xsi:type="dcterms:W3CDTF">2017-01-30T06:33:00Z</dcterms:created>
  <dcterms:modified xsi:type="dcterms:W3CDTF">2017-01-30T06:33:00Z</dcterms:modified>
</cp:coreProperties>
</file>