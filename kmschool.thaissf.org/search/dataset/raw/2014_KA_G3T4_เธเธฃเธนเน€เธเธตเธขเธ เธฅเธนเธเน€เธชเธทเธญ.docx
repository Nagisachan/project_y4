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2E6" w:rsidRDefault="00A652E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666.75pt;margin-top:1.55pt;width:81.75pt;height:92.2pt;z-index:251661312" wrapcoords="-185 0 -185 21468 21600 21468 21600 0 -185 0">
            <v:imagedata r:id="rId4" r:href="rId5" gain="109227f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640.5pt;margin-top:-2.95pt;width:128.25pt;height:146.95pt;z-index:-251654144" wrapcoords="0 0" stroked="f" strokecolor="#eeece1">
            <v:fill opacity="22938f" color2="fill lighten(85)" o:opacity2="21627f" rotate="t" method="linear sigma" focus="100%" type="gradient"/>
            <v:textbox style="mso-next-textbox:#_x0000_s1027">
              <w:txbxContent>
                <w:p w:rsidR="00A652E6" w:rsidRDefault="00A652E6" w:rsidP="000E40BD">
                  <w:pPr>
                    <w:jc w:val="center"/>
                    <w:rPr>
                      <w:b/>
                      <w:bCs/>
                      <w:color w:val="984806"/>
                      <w:sz w:val="24"/>
                      <w:szCs w:val="24"/>
                    </w:rPr>
                  </w:pPr>
                </w:p>
                <w:p w:rsidR="00A652E6" w:rsidRDefault="00A652E6" w:rsidP="000E40BD">
                  <w:pPr>
                    <w:jc w:val="center"/>
                    <w:rPr>
                      <w:b/>
                      <w:bCs/>
                      <w:color w:val="984806"/>
                      <w:sz w:val="24"/>
                      <w:szCs w:val="24"/>
                    </w:rPr>
                  </w:pPr>
                </w:p>
                <w:p w:rsidR="00A652E6" w:rsidRDefault="00A652E6" w:rsidP="000E40BD">
                  <w:pPr>
                    <w:jc w:val="center"/>
                    <w:rPr>
                      <w:b/>
                      <w:bCs/>
                      <w:color w:val="984806"/>
                      <w:sz w:val="24"/>
                      <w:szCs w:val="24"/>
                    </w:rPr>
                  </w:pPr>
                </w:p>
                <w:p w:rsidR="00A652E6" w:rsidRDefault="00A652E6" w:rsidP="000E40BD">
                  <w:pPr>
                    <w:jc w:val="center"/>
                    <w:rPr>
                      <w:b/>
                      <w:bCs/>
                      <w:color w:val="984806"/>
                      <w:sz w:val="24"/>
                      <w:szCs w:val="24"/>
                    </w:rPr>
                  </w:pPr>
                </w:p>
                <w:p w:rsidR="00A652E6" w:rsidRPr="00AB6D70" w:rsidRDefault="00A652E6" w:rsidP="000E40BD">
                  <w:pPr>
                    <w:contextualSpacing/>
                    <w:jc w:val="center"/>
                    <w:rPr>
                      <w:b/>
                      <w:bCs/>
                      <w:color w:val="0D1391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0D1391"/>
                      <w:sz w:val="24"/>
                      <w:szCs w:val="24"/>
                      <w:cs/>
                    </w:rPr>
                    <w:t xml:space="preserve">  </w:t>
                  </w:r>
                  <w:r w:rsidRPr="00AB6D70">
                    <w:rPr>
                      <w:b/>
                      <w:bCs/>
                      <w:color w:val="0D1391"/>
                      <w:sz w:val="24"/>
                      <w:szCs w:val="24"/>
                      <w:cs/>
                    </w:rPr>
                    <w:t>นางสาวสุนันท์ฐิณัฐ  พจนพิมล</w:t>
                  </w:r>
                </w:p>
                <w:p w:rsidR="00A652E6" w:rsidRPr="00AB6D70" w:rsidRDefault="00A652E6" w:rsidP="00F57751">
                  <w:pPr>
                    <w:spacing w:after="0" w:line="240" w:lineRule="auto"/>
                    <w:contextualSpacing/>
                    <w:rPr>
                      <w:b/>
                      <w:bCs/>
                      <w:color w:val="0D1391"/>
                      <w:sz w:val="24"/>
                      <w:szCs w:val="24"/>
                    </w:rPr>
                  </w:pPr>
                  <w:r w:rsidRPr="00AB6D70">
                    <w:rPr>
                      <w:b/>
                      <w:bCs/>
                      <w:color w:val="0D1391"/>
                      <w:sz w:val="24"/>
                      <w:szCs w:val="24"/>
                      <w:cs/>
                    </w:rPr>
                    <w:t xml:space="preserve">    ครูกิจกรรมพัฒนาผู้เรียน</w:t>
                  </w:r>
                </w:p>
              </w:txbxContent>
            </v:textbox>
            <w10:wrap type="through"/>
          </v:shape>
        </w:pict>
      </w:r>
      <w:r>
        <w:rPr>
          <w:noProof/>
        </w:rPr>
        <w:pict>
          <v:shape id="Picture 1" o:spid="_x0000_s1028" type="#_x0000_t75" alt="http://foxarc.com/f-blog/wp-content/uploads/2014/08/Photo-Frame-Marine-Book.png" style="position:absolute;margin-left:.75pt;margin-top:-2.95pt;width:771.75pt;height:525.75pt;z-index:-251664384;visibility:visible">
            <v:imagedata r:id="rId6" o:title=""/>
          </v:shape>
        </w:pict>
      </w:r>
    </w:p>
    <w:p w:rsidR="00A652E6" w:rsidRDefault="00A652E6"/>
    <w:p w:rsidR="00A652E6" w:rsidRDefault="00A652E6">
      <w:r>
        <w:rPr>
          <w:noProof/>
        </w:rPr>
        <w:pict>
          <v:shape id="_x0000_s1029" type="#_x0000_t202" style="position:absolute;margin-left:83.25pt;margin-top:10.45pt;width:289.5pt;height:369.75pt;z-index:251655168" filled="f" stroked="f">
            <v:textbox style="mso-next-textbox:#_x0000_s1029">
              <w:txbxContent>
                <w:p w:rsidR="00A652E6" w:rsidRPr="0021510F" w:rsidRDefault="00A652E6">
                  <w:pPr>
                    <w:rPr>
                      <w:b/>
                      <w:bCs/>
                      <w:sz w:val="28"/>
                    </w:rPr>
                  </w:pPr>
                  <w:r>
                    <w:rPr>
                      <w:cs/>
                    </w:rPr>
                    <w:t xml:space="preserve">                         </w:t>
                  </w:r>
                  <w:r w:rsidRPr="0021510F">
                    <w:rPr>
                      <w:b/>
                      <w:bCs/>
                      <w:sz w:val="28"/>
                      <w:cs/>
                    </w:rPr>
                    <w:t>กระบวนการสร้างความรับผิดชอบ</w:t>
                  </w:r>
                </w:p>
                <w:p w:rsidR="00A652E6" w:rsidRDefault="00A652E6" w:rsidP="00617034">
                  <w:pPr>
                    <w:ind w:firstLine="720"/>
                    <w:rPr>
                      <w:sz w:val="24"/>
                      <w:szCs w:val="24"/>
                    </w:rPr>
                  </w:pPr>
                  <w:r w:rsidRPr="0021510F">
                    <w:rPr>
                      <w:sz w:val="24"/>
                      <w:szCs w:val="24"/>
                      <w:cs/>
                    </w:rPr>
                    <w:t>ปีการศึกษา ๒๕๕๗ นี้ ในกิจกรรมพัฒนาผู้เรียนลูกเสือสำรองได้มีการวางแผนให้นักเรียนชั้น ๓ ได้ดูแลคนรอบข้างและดูแลสังคมที่อาศัย โดยให้แต่ละกองร่วมกันวางแผนการปฏิบัติกิจกรรมบำเพ็ญประโยชน์ที่โรงเรียน คอยเป็นพี่อาสาที่ดูแลการเล่นของน้องๆ ที่บริเวณบ่อทรายและเครื่องเล่น คอยดูแลความเรียบร้อยใต้อาคารเรียน และคอยตักเตือนน้องๆ ให้วางกระเป๋าบริเวณทางเข้าออกที่จุดสแกนบัตรให้เป็นระเบียบ ซึ่งที่ผ่านมา ๓ เทอม ยังไม่มีการประชาสัมพันธ์ให้เด็กๆ ชั้น ๑ และ ๒ ได้ทราบถึงกิจกรรมนี้ มีเด็กน้อยหลายคนไม่เข้าใจ ในเทอมนี้จึงได้</w:t>
                  </w:r>
                  <w:r w:rsidRPr="0021510F">
                    <w:rPr>
                      <w:b/>
                      <w:bCs/>
                      <w:sz w:val="24"/>
                      <w:szCs w:val="24"/>
                      <w:cs/>
                    </w:rPr>
                    <w:t>ประชาสัมพันธ์กิจกรรมนี้ให้ทราบโดยทั่วถึง</w:t>
                  </w:r>
                  <w:r w:rsidRPr="0021510F">
                    <w:rPr>
                      <w:sz w:val="24"/>
                      <w:szCs w:val="24"/>
                      <w:cs/>
                    </w:rPr>
                    <w:t xml:space="preserve"> ให้น้องปฏิบัติตามที่พี่ๆ ตักเตือน และให้พี่ๆ ชั้น ๓ ที่เป็นเวร</w:t>
                  </w:r>
                  <w:r w:rsidRPr="0021510F">
                    <w:rPr>
                      <w:b/>
                      <w:bCs/>
                      <w:sz w:val="24"/>
                      <w:szCs w:val="24"/>
                      <w:cs/>
                    </w:rPr>
                    <w:t>สวมปลอกแขนสีแดง</w:t>
                  </w:r>
                  <w:r w:rsidRPr="0021510F">
                    <w:rPr>
                      <w:sz w:val="24"/>
                      <w:szCs w:val="24"/>
                      <w:cs/>
                    </w:rPr>
                    <w:t>ให้ทุกคนทราบว่ากำลังปฏิบัติหน้าที่อยู่ อีกทั้งการจดบันทึกหน้าที่ยังไม่เป็นระบบ ในเทอมนี้จึงได้</w:t>
                  </w:r>
                  <w:r w:rsidRPr="0021510F">
                    <w:rPr>
                      <w:b/>
                      <w:bCs/>
                      <w:sz w:val="24"/>
                      <w:szCs w:val="24"/>
                      <w:cs/>
                    </w:rPr>
                    <w:t>จัดหาสมุดบันทึกเวร</w:t>
                  </w:r>
                  <w:r w:rsidRPr="0021510F">
                    <w:rPr>
                      <w:sz w:val="24"/>
                      <w:szCs w:val="24"/>
                      <w:cs/>
                    </w:rPr>
                    <w:t>ให้คนละ ๑ เล่ม เพื่อคุณครูจะได้ตรวจสอบได้ เด็กๆ ก็ตื่นเต้นเพราะเมื่อบันทึกเวรเสร็จแล้วก็จะได้ให้คุณครูเวรจุดนั้นๆ เซ็นชื่อรับรองการปฏิบัติงาน และสามารถเก็บสมุดนี้ไว้เป็นผลงานการทำงานของตนเองอีกด้วย</w:t>
                  </w:r>
                </w:p>
                <w:p w:rsidR="00A652E6" w:rsidRPr="0021510F" w:rsidRDefault="00A652E6" w:rsidP="00617034">
                  <w:pPr>
                    <w:ind w:firstLine="720"/>
                    <w:rPr>
                      <w:sz w:val="24"/>
                      <w:szCs w:val="24"/>
                      <w:cs/>
                    </w:rPr>
                  </w:pPr>
                  <w:r w:rsidRPr="0021510F">
                    <w:rPr>
                      <w:sz w:val="24"/>
                      <w:szCs w:val="24"/>
                      <w:cs/>
                    </w:rPr>
                    <w:t xml:space="preserve"> ปัจจัยที่ส่งเสริมให้ภารกิจครั้งนี้ของเด็กๆ สำเร็จได้ในระดับหนึ่งคือประสบการณ์การปฏิบัติหน้าที่อย่างต่อเนื่องมาเป็นเวลา ๓ เทอม และคุณครูได้ประจำชั้นได้มีการติดตามดูแลการวางแผน การติดตามการปฏิบัติหน้าที่ของเด็กๆ ตรวจสอบการปฏิบัติหน้าที่อีกครั้งหลังเด็กๆ ปฏิบัติหน้าที่เสร็จแล้ว</w:t>
                  </w:r>
                </w:p>
              </w:txbxContent>
            </v:textbox>
          </v:shape>
        </w:pict>
      </w:r>
    </w:p>
    <w:p w:rsidR="00A652E6" w:rsidRDefault="00A652E6"/>
    <w:p w:rsidR="00A652E6" w:rsidRDefault="00A652E6"/>
    <w:p w:rsidR="00A652E6" w:rsidRDefault="00A652E6">
      <w:r>
        <w:rPr>
          <w:noProof/>
        </w:rPr>
        <w:pict>
          <v:shape id="_x0000_s1030" type="#_x0000_t202" style="position:absolute;margin-left:441pt;margin-top:16.8pt;width:260.25pt;height:305pt;z-index:-251660288" wrapcoords="0 0" stroked="f">
            <v:fill opacity="23593f" color2="fill lighten(176)" o:opacity2="20972f" rotate="t" method="linear sigma" focus="100%" type="gradient"/>
            <v:textbox style="mso-next-textbox:#_x0000_s1030;mso-fit-shape-to-text:t" inset="1.5mm,,1.5mm">
              <w:txbxContent>
                <w:p w:rsidR="00A652E6" w:rsidRDefault="00A652E6">
                  <w:pPr>
                    <w:rPr>
                      <w:sz w:val="24"/>
                      <w:szCs w:val="24"/>
                    </w:rPr>
                  </w:pPr>
                  <w:r>
                    <w:tab/>
                  </w:r>
                  <w:r w:rsidRPr="0021510F">
                    <w:rPr>
                      <w:sz w:val="24"/>
                      <w:szCs w:val="24"/>
                      <w:cs/>
                    </w:rPr>
                    <w:t>รวมทั้งตรวจสอบความถี่ในการปฏิบัติงานของเด็กๆ เป็น</w:t>
                  </w:r>
                  <w:r>
                    <w:rPr>
                      <w:sz w:val="24"/>
                      <w:szCs w:val="24"/>
                      <w:cs/>
                    </w:rPr>
                    <w:t>ร</w:t>
                  </w:r>
                  <w:r w:rsidRPr="0021510F">
                    <w:rPr>
                      <w:sz w:val="24"/>
                      <w:szCs w:val="24"/>
                      <w:cs/>
                    </w:rPr>
                    <w:t>ายบุคคลจากสมุดบันทึก ถ้าคนใดหลงลืมก็จะช่วยกระตุ้นเตือน รวมทั้งการวางแผนจัดปฏิทินเนื้อหาการเรียนรู้กิจกรรมนี้ให้เด็กๆ ได้มีการวางแผนการทำงานตั้งแต่ช่วงแรกๆ ทำให้มีเวลาฝึกฝนการบำเพ็ญประโยชน์แต่ละเทอมได้นานหลายสัปดาห์ และการติดตามผลการปฏิบัติงานของเด็กๆ จากคุณครูประจำชั้นเป็นระยะ ทำให้สามารถปรับปรุงข้อบกพร่องได้ทันท่วงที</w:t>
                  </w:r>
                </w:p>
                <w:p w:rsidR="00A652E6" w:rsidRPr="0021510F" w:rsidRDefault="00A652E6" w:rsidP="001929E2">
                  <w:pPr>
                    <w:rPr>
                      <w:sz w:val="24"/>
                      <w:szCs w:val="24"/>
                      <w:cs/>
                    </w:rPr>
                  </w:pPr>
                  <w:r>
                    <w:rPr>
                      <w:sz w:val="24"/>
                      <w:szCs w:val="24"/>
                      <w:cs/>
                    </w:rPr>
                    <w:tab/>
                    <w:t>ต่างจากก่อนหน้านี้ที่ไม่ได้ติดตามและประเมินผลอย่างต่อเนื่อง ทำให้การจัดการกับปัญหาที่เกิดขึ้นล่าช้า ตรวจสอบไม่ได้ชัดเจน สำหรับความสำเร็จที่ได้เกิดขึ้นกับเด็กๆ ชั้น ๓ นั้น ได้ขยายผลไปยังเด็กๆ ชั้น ๑ และชั้น ๒ อีกด้วย โดยชั้น ๑ ให้เด็กๆ ทำเวรประจำวันอย่างสม่ำเสมอ ดูแลความสะอาดของใช้ของตนเอง และสำหรับชั้น ๒ ให้แต่ละหมู่วางแผนจัดเวรประจำวันเพื่อดูแลความสะอาดบริเวณโถงทั้ง ๓ ชั้น รวมทั้งรดน้ำต้นไม้รอบๆ อาคารด้วย และได้บันทึกการปฏิบัติงานลงสมุดบันทึกประจำหมู่เหมือนของชั้น ๓ ด้วยเช่นกัน</w:t>
                  </w:r>
                </w:p>
                <w:p w:rsidR="00A652E6" w:rsidRPr="0021510F" w:rsidRDefault="00A652E6">
                  <w:pPr>
                    <w:rPr>
                      <w:sz w:val="24"/>
                      <w:szCs w:val="24"/>
                      <w:cs/>
                    </w:rPr>
                  </w:pPr>
                </w:p>
              </w:txbxContent>
            </v:textbox>
            <w10:wrap type="through"/>
          </v:shape>
        </w:pict>
      </w:r>
    </w:p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p w:rsidR="00A652E6" w:rsidRDefault="00A652E6">
      <w:r>
        <w:rPr>
          <w:noProof/>
        </w:rPr>
        <w:pict>
          <v:shape id="_x0000_s1031" type="#_x0000_t75" alt="http://foxarc.com/f-blog/wp-content/uploads/2014/08/Photo-Frame-Marine-Book.png" style="position:absolute;margin-left:-.75pt;margin-top:-.05pt;width:771.75pt;height:525.75pt;z-index:-251659264;visibility:visible">
            <v:imagedata r:id="rId6" o:title=""/>
          </v:shape>
        </w:pict>
      </w:r>
    </w:p>
    <w:p w:rsidR="00A652E6" w:rsidRDefault="00A652E6">
      <w:r>
        <w:rPr>
          <w:noProof/>
        </w:rPr>
        <w:pict>
          <v:shape id="_x0000_s1032" type="#_x0000_t202" style="position:absolute;margin-left:243pt;margin-top:5.25pt;width:322.5pt;height:24.75pt;z-index:251663360">
            <v:textbox>
              <w:txbxContent>
                <w:p w:rsidR="00A652E6" w:rsidRPr="00827CB2" w:rsidRDefault="00A652E6" w:rsidP="00C13455">
                  <w:pPr>
                    <w:jc w:val="center"/>
                    <w:rPr>
                      <w:b/>
                      <w:bCs/>
                      <w:color w:val="548DD4"/>
                      <w:sz w:val="32"/>
                      <w:szCs w:val="32"/>
                      <w:cs/>
                    </w:rPr>
                  </w:pPr>
                  <w:r w:rsidRPr="00827CB2">
                    <w:rPr>
                      <w:b/>
                      <w:bCs/>
                      <w:color w:val="548DD4"/>
                      <w:sz w:val="32"/>
                      <w:szCs w:val="32"/>
                      <w:cs/>
                    </w:rPr>
                    <w:t>ตัวอย่างสมุดบันทึกเวรของลูกเสือสำรอง เนตรนารีสำรอง ชั้น ๓</w:t>
                  </w:r>
                </w:p>
              </w:txbxContent>
            </v:textbox>
          </v:shape>
        </w:pict>
      </w:r>
    </w:p>
    <w:p w:rsidR="00A652E6" w:rsidRDefault="00A652E6"/>
    <w:p w:rsidR="00A652E6" w:rsidRDefault="00A652E6">
      <w:r>
        <w:rPr>
          <w:noProof/>
        </w:rPr>
        <w:pict>
          <v:shape id="_x0000_s1033" type="#_x0000_t75" alt="" style="position:absolute;margin-left:95.25pt;margin-top:13.6pt;width:281.25pt;height:111.65pt;z-index:-251658240" wrapcoords="-461 -1160 -461 20440 -115 21455 21600 21455 21600 0 21197 -1160 -461 -1160">
            <v:imagedata r:id="rId7" r:href="rId8" gain="109227f"/>
            <v:shadow on="t" type="double" opacity=".5" color2="shadow add(102)" offset="-3pt,-3pt" offset2="-6pt,-6pt"/>
            <w10:wrap type="through"/>
          </v:shape>
        </w:pict>
      </w:r>
    </w:p>
    <w:p w:rsidR="00A652E6" w:rsidRDefault="00A652E6"/>
    <w:p w:rsidR="00A652E6" w:rsidRDefault="00A652E6">
      <w:r>
        <w:rPr>
          <w:noProof/>
        </w:rPr>
        <w:pict>
          <v:shape id="_x0000_s1034" type="#_x0000_t75" alt="" style="position:absolute;margin-left:423pt;margin-top:-.45pt;width:243pt;height:124.5pt;z-index:-251662336" wrapcoords="-516 -1041 -516 20559 -129 21470 21600 21470 21600 0 21149 -1041 -516 -1041">
            <v:imagedata r:id="rId9" r:href="rId10" gain="1.25" blacklevel="-6554f"/>
            <v:shadow on="t" type="double" opacity=".5" color2="shadow add(102)" offset="-3pt,-3pt" offset2="-6pt,-6pt"/>
            <w10:wrap type="through"/>
          </v:shape>
        </w:pict>
      </w:r>
    </w:p>
    <w:p w:rsidR="00A652E6" w:rsidRDefault="00A652E6"/>
    <w:p w:rsidR="00A652E6" w:rsidRDefault="00A652E6">
      <w:r>
        <w:rPr>
          <w:noProof/>
        </w:rPr>
        <w:pict>
          <v:shape id="_x0000_s1035" type="#_x0000_t75" alt="" style="position:absolute;margin-left:95.25pt;margin-top:34.85pt;width:281.25pt;height:114pt;z-index:-251657216" wrapcoords="-461 -1137 -461 20463 -115 21458 21600 21458 21600 0 21197 -1137 -461 -1137">
            <v:imagedata r:id="rId11" r:href="rId12" gain="109227f"/>
            <v:shadow on="t" type="double" opacity=".5" color2="shadow add(102)" offset="-3pt,-3pt" offset2="-6pt,-6pt"/>
            <w10:wrap type="through"/>
          </v:shape>
        </w:pict>
      </w:r>
    </w:p>
    <w:p w:rsidR="00A652E6" w:rsidRDefault="00A652E6"/>
    <w:p w:rsidR="00A652E6" w:rsidRDefault="00A652E6"/>
    <w:p w:rsidR="00A652E6" w:rsidRDefault="00A652E6"/>
    <w:p w:rsidR="00A652E6" w:rsidRDefault="00A652E6">
      <w:r>
        <w:rPr>
          <w:noProof/>
        </w:rPr>
        <w:pict>
          <v:shape id="_x0000_s1036" type="#_x0000_t75" alt="" style="position:absolute;margin-left:429pt;margin-top:4.8pt;width:243pt;height:81.4pt;z-index:-251663360" wrapcoords="-508 -1585 -508 20015 -191 21402 -127 21402 21600 21402 21600 0 21155 -1585 -508 -1585">
            <v:imagedata r:id="rId13" r:href="rId14" gain="1.25" blacklevel="-6554f"/>
            <v:shadow on="t" type="double" opacity=".5" color2="shadow add(102)" offset="-3pt,-3pt" offset2="-6pt,-6pt"/>
            <w10:wrap type="through"/>
          </v:shape>
        </w:pict>
      </w:r>
    </w:p>
    <w:p w:rsidR="00A652E6" w:rsidRDefault="00A652E6"/>
    <w:p w:rsidR="00A652E6" w:rsidRDefault="00A652E6">
      <w:r>
        <w:rPr>
          <w:noProof/>
        </w:rPr>
        <w:pict>
          <v:shape id="_x0000_s1037" type="#_x0000_t75" alt="" style="position:absolute;margin-left:95.25pt;margin-top:6.65pt;width:281.25pt;height:120pt;z-index:-251656192" wrapcoords="-461 -1080 -461 20520 -173 21465 -115 21465 21600 21465 21600 0 21197 -1080 -461 -1080">
            <v:imagedata r:id="rId15" r:href="rId16" gain="109227f"/>
            <v:shadow on="t" type="double" opacity=".5" color2="shadow add(102)" offset="-3pt,-3pt" offset2="-6pt,-6pt"/>
            <w10:wrap type="through"/>
          </v:shape>
        </w:pict>
      </w:r>
    </w:p>
    <w:p w:rsidR="00A652E6" w:rsidRDefault="00A652E6"/>
    <w:p w:rsidR="00A652E6" w:rsidRDefault="00A652E6"/>
    <w:p w:rsidR="00A652E6" w:rsidRDefault="00A652E6"/>
    <w:p w:rsidR="00A652E6" w:rsidRDefault="00A652E6"/>
    <w:p w:rsidR="00A652E6" w:rsidRDefault="00A652E6"/>
    <w:sectPr w:rsidR="00A652E6" w:rsidSect="007E486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7254F"/>
    <w:rsid w:val="000455F6"/>
    <w:rsid w:val="00083A7E"/>
    <w:rsid w:val="000E40BD"/>
    <w:rsid w:val="0017023B"/>
    <w:rsid w:val="001929E2"/>
    <w:rsid w:val="0021510F"/>
    <w:rsid w:val="00251C29"/>
    <w:rsid w:val="00340E7B"/>
    <w:rsid w:val="00542385"/>
    <w:rsid w:val="0057254F"/>
    <w:rsid w:val="005A20B6"/>
    <w:rsid w:val="005B481D"/>
    <w:rsid w:val="00617034"/>
    <w:rsid w:val="007E4869"/>
    <w:rsid w:val="007E662D"/>
    <w:rsid w:val="00805669"/>
    <w:rsid w:val="00826EC2"/>
    <w:rsid w:val="00827CB2"/>
    <w:rsid w:val="008704FA"/>
    <w:rsid w:val="0087554A"/>
    <w:rsid w:val="008A1B8D"/>
    <w:rsid w:val="008B7702"/>
    <w:rsid w:val="009A3CC3"/>
    <w:rsid w:val="009B0411"/>
    <w:rsid w:val="00A652E6"/>
    <w:rsid w:val="00A914B4"/>
    <w:rsid w:val="00AB6D70"/>
    <w:rsid w:val="00BA5152"/>
    <w:rsid w:val="00C13455"/>
    <w:rsid w:val="00C412EF"/>
    <w:rsid w:val="00D27965"/>
    <w:rsid w:val="00D67FD9"/>
    <w:rsid w:val="00DA3D6E"/>
    <w:rsid w:val="00DA7156"/>
    <w:rsid w:val="00DD2FC2"/>
    <w:rsid w:val="00E21FC8"/>
    <w:rsid w:val="00E245FC"/>
    <w:rsid w:val="00EC15A2"/>
    <w:rsid w:val="00ED464F"/>
    <w:rsid w:val="00F521C4"/>
    <w:rsid w:val="00F57751"/>
    <w:rsid w:val="00FE4A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B8D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54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7254F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fbcdn-sphotos-b-a.akamaihd.net/hphotos-ak-xpf1/v/t1.0-9/19183_921422127880548_2174123518945081160_n.jpg?oh=43b6e5a6eea6fc8e5a940d175fd4fad8&amp;oe=557A4872&amp;__gda__=1434826905_fb3797592b9ff0579cd4a75f93e2b723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https://fbcdn-sphotos-b-a.akamaihd.net/hphotos-ak-xfp1/v/t1.0-9/11070218_921422284547199_1000853874272923662_n.jpg?oh=e282143ff2c9545d4ce95e22f848b03e&amp;oe=55BBC68E&amp;__gda__=1434567175_b9d4b3100712719563f8cab980124be7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https://scontent-sin.xx.fbcdn.net/hphotos-xpf1/v/t1.0-9/1453312_921422311213863_7714864256932946091_n.jpg?oh=1ef4f466f478c0f57db2f039ee10e5cd&amp;oe=55848F32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https://fbcdn-sphotos-e-a.akamaihd.net/hphotos-ak-xpt1/v/t1.0-9/11061264_921416991214395_1297552925839413053_n.jpg?oh=948d82ae08f57abe3b963425dfc9a83f&amp;oe=5587A44B&amp;__gda__=1438550607_1c079ae2063312fd3598cfdaf80d9455" TargetMode="External"/><Relationship Id="rId15" Type="http://schemas.openxmlformats.org/officeDocument/2006/relationships/image" Target="media/image7.jpeg"/><Relationship Id="rId10" Type="http://schemas.openxmlformats.org/officeDocument/2006/relationships/image" Target="https://scontent-sin.xx.fbcdn.net/hphotos-xpa1/v/t1.0-9/10646740_921422164547211_3070959273891582810_n.jpg?oh=9c3915dc3d9a02f462ffa7e9c15995fd&amp;oe=558425E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https://scontent-sin.xx.fbcdn.net/hphotos-xfp1/v/t1.0-9/11024205_921425264546901_1850730994031081790_n.jpg?oh=a1b954ca40f6a05315561396d178d6e7&amp;oe=55BCE9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</TotalTime>
  <Pages>2</Pages>
  <Words>7</Words>
  <Characters>44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2015-03-18T07:16:00Z</cp:lastPrinted>
  <dcterms:created xsi:type="dcterms:W3CDTF">2015-03-18T07:25:00Z</dcterms:created>
  <dcterms:modified xsi:type="dcterms:W3CDTF">2015-03-18T07:51:00Z</dcterms:modified>
</cp:coreProperties>
</file>