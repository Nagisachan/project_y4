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0107" w:rsidRPr="00FE2768" w:rsidRDefault="00AB0107" w:rsidP="00FE2768">
      <w:pPr>
        <w:spacing w:before="120" w:after="120"/>
        <w:ind w:right="3032"/>
        <w:jc w:val="center"/>
        <w:rPr>
          <w:rFonts w:ascii="4805_KwangMD_Melt" w:hAnsi="4805_KwangMD_Melt" w:cs="4805_KwangMD_Melt"/>
          <w:b/>
          <w:bCs/>
          <w:color w:val="003300"/>
          <w:sz w:val="48"/>
          <w:szCs w:val="48"/>
        </w:rPr>
      </w:pPr>
      <w:r>
        <w:rPr>
          <w:noProof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mainimage" o:spid="_x0000_s1026" type="#_x0000_t75" alt="Vector Flower Background Cool Images" style="position:absolute;left:0;text-align:left;margin-left:-36pt;margin-top:-36pt;width:747pt;height:891pt;z-index:-251664384">
            <v:imagedata r:id="rId4" r:href="rId5" croptop="7052f" cropleft="8f" cropright="35067f" gain="57672f" blacklevel="1966f"/>
          </v:shape>
        </w:pict>
      </w:r>
      <w:r>
        <w:rPr>
          <w:noProof/>
          <w:lang w:eastAsia="en-US"/>
        </w:rPr>
        <w:pict>
          <v:rect id="_x0000_s1027" style="position:absolute;left:0;text-align:left;margin-left:392.25pt;margin-top:-9pt;width:180pt;height:3in;rotation:-905588fd;z-index:251653120" filled="f" strokecolor="#036" strokeweight="2.25pt">
            <v:stroke dashstyle="dash"/>
            <v:textbox style="mso-next-textbox:#_x0000_s1027">
              <w:txbxContent>
                <w:p w:rsidR="00AB0107" w:rsidRDefault="00AB0107">
                  <w:pPr>
                    <w:rPr>
                      <w:rFonts w:ascii="4805_KwangMD_Melt" w:hAnsi="4805_KwangMD_Melt" w:cs="4805_KwangMD_Melt"/>
                    </w:rPr>
                  </w:pPr>
                </w:p>
                <w:p w:rsidR="00AB0107" w:rsidRPr="00FE2768" w:rsidRDefault="00AB0107" w:rsidP="00AE3CC7">
                  <w:pPr>
                    <w:ind w:right="930"/>
                    <w:rPr>
                      <w:rFonts w:ascii="4805_KwangMD_Melt" w:hAnsi="4805_KwangMD_Melt" w:cs="4805_KwangMD_Melt"/>
                      <w:b/>
                      <w:bCs/>
                    </w:rPr>
                  </w:pPr>
                  <w:r w:rsidRPr="00FE2768">
                    <w:rPr>
                      <w:rFonts w:ascii="4805_KwangMD_Melt (Thai)" w:hAnsi="4805_KwangMD_Melt (Thai)" w:cs="4805_KwangMD_Melt (Thai)"/>
                      <w:b/>
                      <w:bCs/>
                      <w:cs/>
                    </w:rPr>
                    <w:t>ภาณุมาศ จีรภัทร์ (ครูเอม)</w:t>
                  </w:r>
                </w:p>
                <w:p w:rsidR="00AB0107" w:rsidRPr="00455A9C" w:rsidRDefault="00AB0107">
                  <w:pPr>
                    <w:rPr>
                      <w:rFonts w:ascii="4805_KwangMD_Melt" w:hAnsi="4805_KwangMD_Melt" w:cs="4805_KwangMD_Melt"/>
                      <w:sz w:val="36"/>
                      <w:szCs w:val="36"/>
                      <w:cs/>
                    </w:rPr>
                  </w:pPr>
                  <w:r w:rsidRPr="00FE2768">
                    <w:rPr>
                      <w:rFonts w:ascii="4805_KwangMD_Melt (Thai)" w:hAnsi="4805_KwangMD_Melt (Thai)" w:cs="4805_KwangMD_Melt (Thai)"/>
                      <w:cs/>
                    </w:rPr>
                    <w:t>หน่วยวิชามานุษกับโลก</w:t>
                  </w:r>
                  <w:r>
                    <w:rPr>
                      <w:rFonts w:ascii="4805_KwangMD_Melt" w:hAnsi="4805_KwangMD_Melt" w:cs="4805_KwangMD_Melt"/>
                      <w:cs/>
                    </w:rPr>
                    <w:t xml:space="preserve"> </w:t>
                  </w:r>
                  <w:r w:rsidRPr="00FE2768">
                    <w:rPr>
                      <w:rFonts w:ascii="4805_KwangMD_Melt (Thai)" w:hAnsi="4805_KwangMD_Melt (Thai)" w:cs="4805_KwangMD_Melt (Thai)"/>
                      <w:cs/>
                    </w:rPr>
                    <w:t>ชั้น ๑</w:t>
                  </w:r>
                </w:p>
              </w:txbxContent>
            </v:textbox>
          </v:rect>
        </w:pict>
      </w:r>
      <w:r w:rsidRPr="00455A9C">
        <w:rPr>
          <w:rFonts w:ascii="4805_KwangMD_Melt (Thai)" w:hAnsi="4805_KwangMD_Melt (Thai)" w:cs="4805_KwangMD_Melt (Thai)"/>
          <w:b/>
          <w:bCs/>
          <w:color w:val="003300"/>
          <w:sz w:val="48"/>
          <w:szCs w:val="48"/>
          <w:cs/>
        </w:rPr>
        <w:t>บ้านฉัน บ้านเธอ</w:t>
      </w:r>
    </w:p>
    <w:p w:rsidR="00AB0107" w:rsidRDefault="00AB0107" w:rsidP="00F701CB">
      <w:pPr>
        <w:spacing w:before="120"/>
        <w:ind w:right="2852"/>
        <w:rPr>
          <w:rFonts w:ascii="4805_KwangMD_Melt" w:hAnsi="4805_KwangMD_Melt" w:cs="4805_KwangMD_Melt"/>
          <w:sz w:val="36"/>
          <w:szCs w:val="36"/>
        </w:rPr>
      </w:pPr>
      <w:r>
        <w:rPr>
          <w:noProof/>
          <w:lang w:eastAsia="en-US"/>
        </w:rPr>
        <w:pict>
          <v:shape id="_x0000_s1028" type="#_x0000_t75" style="position:absolute;margin-left:413.25pt;margin-top:28.35pt;width:126pt;height:147pt;rotation:693106fd;z-index:251654144" stroked="t" strokecolor="navy" strokeweight="1.5pt">
            <v:imagedata r:id="rId6" o:title=""/>
          </v:shape>
        </w:pic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ab/>
        <w:t xml:space="preserve">ในปลายปีการศึกษา ๒๕๕๖ คุณครูหน่วยวิชามานุษกับโลกช่วงชั้นที่ ๑ </w:t>
      </w:r>
      <w:r>
        <w:rPr>
          <w:rFonts w:ascii="4805_KwangMD_Melt" w:hAnsi="4805_KwangMD_Melt" w:cs="4805_KwangMD_Melt"/>
          <w:sz w:val="36"/>
          <w:szCs w:val="36"/>
          <w:cs/>
        </w:rPr>
        <w:br/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ได้มาร่วมกันพูดคุยเกี่ยวกับภาพรวมของเนื้อหาสาระวิชาที่สอนในระดับชั้น ๑-๓ </w:t>
      </w:r>
      <w:r>
        <w:rPr>
          <w:rFonts w:ascii="4805_KwangMD_Melt" w:hAnsi="4805_KwangMD_Melt" w:cs="4805_KwangMD_Melt"/>
          <w:sz w:val="36"/>
          <w:szCs w:val="36"/>
          <w:cs/>
        </w:rPr>
        <w:br/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เพื่อทำความเข้าใจโครงสร้างของหลักสูตรวิชา โดยเทียบเคียงกับ โครงสร้างของหนังสือ </w:t>
      </w:r>
      <w:r w:rsidRPr="00FE2768">
        <w:rPr>
          <w:rFonts w:ascii="4805_KwangMD_Melt" w:hAnsi="4805_KwangMD_Melt" w:cs="4805_KwangMD_Melt"/>
          <w:sz w:val="36"/>
          <w:szCs w:val="36"/>
        </w:rPr>
        <w:t xml:space="preserve">Harcourt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และของหลักสูตรการสอนปี ๕๑ หลังจากที่เรียบเรียงและตรวจสอบโครงสร้างของวิชากันเรียบร้อยแล้ว เรื่องสำคัญที่ได้คุยกันในครั้งนี้ก็คือ </w:t>
      </w:r>
      <w:r w:rsidRPr="00FE2768">
        <w:rPr>
          <w:rFonts w:ascii="4805_KwangMD_Melt" w:hAnsi="4805_KwangMD_Melt" w:cs="4805_KwangMD_Melt"/>
          <w:b/>
          <w:bCs/>
          <w:sz w:val="36"/>
          <w:szCs w:val="36"/>
        </w:rPr>
        <w:t xml:space="preserve">“Theme </w:t>
      </w:r>
      <w:r w:rsidRPr="00FE2768">
        <w:rPr>
          <w:rFonts w:ascii="4805_KwangMD_Melt (Thai)" w:hAnsi="4805_KwangMD_Melt (Thai)" w:cs="4805_KwangMD_Melt (Thai)"/>
          <w:b/>
          <w:bCs/>
          <w:sz w:val="36"/>
          <w:szCs w:val="36"/>
          <w:cs/>
        </w:rPr>
        <w:t>ของแต่ละเทอมมีความสำคัญอย่างไร ทำไมจึงต้องเรียนเรื่องนี้</w:t>
      </w:r>
      <w:r w:rsidRPr="00FE2768">
        <w:rPr>
          <w:rFonts w:ascii="4805_KwangMD_Melt" w:hAnsi="4805_KwangMD_Melt" w:cs="4805_KwangMD_Melt"/>
          <w:b/>
          <w:bCs/>
          <w:sz w:val="36"/>
          <w:szCs w:val="36"/>
        </w:rPr>
        <w:t>”</w:t>
      </w:r>
      <w:r w:rsidRPr="00FE2768">
        <w:rPr>
          <w:rFonts w:ascii="4805_KwangMD_Melt" w:hAnsi="4805_KwangMD_Melt" w:cs="4805_KwangMD_Melt"/>
          <w:sz w:val="36"/>
          <w:szCs w:val="36"/>
        </w:rPr>
        <w:t xml:space="preserve">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ซึ่งทั้งคำถามและคำตอบนั้นเป็นสิ่งที่สำคัญมาก เพราะสิ่งนี้เป็นเหมือนกับ</w:t>
      </w:r>
      <w:r w:rsidRPr="00FE2768">
        <w:rPr>
          <w:rFonts w:ascii="4805_KwangMD_Melt (Thai)" w:hAnsi="4805_KwangMD_Melt (Thai)" w:cs="4805_KwangMD_Melt (Thai)"/>
          <w:b/>
          <w:bCs/>
          <w:sz w:val="36"/>
          <w:szCs w:val="36"/>
          <w:cs/>
        </w:rPr>
        <w:t>หลักชัย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 สำหรับคุณครู ที่จะนำมาใช้เพื่อออกแบบและวางลำดับของเนื้อหาให้</w:t>
      </w:r>
      <w:r w:rsidRPr="00FE2768">
        <w:rPr>
          <w:rFonts w:ascii="4805_KwangMD_Melt (Thai)" w:hAnsi="4805_KwangMD_Melt (Thai)" w:cs="4805_KwangMD_Melt (Thai)"/>
          <w:b/>
          <w:bCs/>
          <w:sz w:val="36"/>
          <w:szCs w:val="36"/>
          <w:cs/>
        </w:rPr>
        <w:t>ไปในทิศทางที่ถูกต้อง ไม่สะเปะสะปะ</w:t>
      </w:r>
      <w:r>
        <w:rPr>
          <w:rFonts w:ascii="4805_KwangMD_Melt" w:hAnsi="4805_KwangMD_Melt" w:cs="4805_KwangMD_Melt"/>
          <w:b/>
          <w:bCs/>
          <w:sz w:val="36"/>
          <w:szCs w:val="36"/>
          <w:cs/>
        </w:rPr>
        <w:t xml:space="preserve"> </w:t>
      </w:r>
      <w:r>
        <w:rPr>
          <w:rFonts w:ascii="4805_KwangMD_Melt (Thai)" w:hAnsi="4805_KwangMD_Melt (Thai)" w:cs="4805_KwangMD_Melt (Thai)"/>
          <w:sz w:val="36"/>
          <w:szCs w:val="36"/>
          <w:cs/>
        </w:rPr>
        <w:t>ก็เนื้อหาของ</w:t>
      </w:r>
    </w:p>
    <w:p w:rsidR="00AB0107" w:rsidRPr="00FE2768" w:rsidRDefault="00AB0107" w:rsidP="00F701CB">
      <w:pPr>
        <w:spacing w:after="120"/>
        <w:ind w:right="-28"/>
        <w:rPr>
          <w:rFonts w:ascii="4805_KwangMD_Melt" w:hAnsi="4805_KwangMD_Melt" w:cs="4805_KwangMD_Melt"/>
          <w:sz w:val="36"/>
          <w:szCs w:val="36"/>
          <w:cs/>
        </w:rPr>
      </w:pPr>
      <w:r>
        <w:rPr>
          <w:rFonts w:ascii="4805_KwangMD_Melt (Thai)" w:hAnsi="4805_KwangMD_Melt (Thai)" w:cs="4805_KwangMD_Melt (Thai)"/>
          <w:sz w:val="36"/>
          <w:szCs w:val="36"/>
          <w:cs/>
        </w:rPr>
        <w:t>วิชาที่จะต้องสอนมีอยู่หลายเรื่อง และก็น่าจะได้รู้ทั้งนั้น การมีแนวทางที่ชัดเจน ก็ทำให้คุณครูสามารถตัดสินใจเลือกเอาเฉพาะเรื่องที่สำคัญและเกี่ยวข้องจริงๆ เพื่อให้บันไดของการเรียนรู้เกิดขึ้นได้อย่างเป็นลำดับ</w:t>
      </w:r>
      <w:r w:rsidRPr="00FE2768">
        <w:rPr>
          <w:rFonts w:ascii="4805_KwangMD_Melt" w:hAnsi="4805_KwangMD_Melt" w:cs="4805_KwangMD_Melt"/>
          <w:sz w:val="36"/>
          <w:szCs w:val="36"/>
          <w:cs/>
        </w:rPr>
        <w:t xml:space="preserve"> </w:t>
      </w:r>
    </w:p>
    <w:p w:rsidR="00AB0107" w:rsidRPr="00FE2768" w:rsidRDefault="00AB0107" w:rsidP="00FE2768">
      <w:pPr>
        <w:spacing w:before="120" w:after="120"/>
        <w:ind w:right="-28"/>
        <w:rPr>
          <w:rFonts w:ascii="4805_KwangMD_Melt" w:hAnsi="4805_KwangMD_Melt" w:cs="4805_KwangMD_Melt"/>
          <w:sz w:val="36"/>
          <w:szCs w:val="36"/>
        </w:rPr>
      </w:pPr>
      <w:r w:rsidRPr="00FE2768">
        <w:rPr>
          <w:rFonts w:ascii="4805_KwangMD_Melt" w:hAnsi="4805_KwangMD_Melt" w:cs="4805_KwangMD_Melt"/>
          <w:sz w:val="36"/>
          <w:szCs w:val="36"/>
        </w:rPr>
        <w:tab/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ในภาคเรียนวิริยะ นักเรียนระดับชั้น ๑ จะเรียนเรื่องของ</w:t>
      </w:r>
      <w:r w:rsidRPr="00FE2768">
        <w:rPr>
          <w:rFonts w:ascii="4805_KwangMD_Melt (Thai)" w:hAnsi="4805_KwangMD_Melt (Thai)" w:cs="4805_KwangMD_Melt (Thai)"/>
          <w:b/>
          <w:bCs/>
          <w:sz w:val="36"/>
          <w:szCs w:val="36"/>
          <w:cs/>
        </w:rPr>
        <w:t>สัตว์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กับ</w:t>
      </w:r>
      <w:r w:rsidRPr="00FE2768">
        <w:rPr>
          <w:rFonts w:ascii="4805_KwangMD_Melt (Thai)" w:hAnsi="4805_KwangMD_Melt (Thai)" w:cs="4805_KwangMD_Melt (Thai)"/>
          <w:b/>
          <w:bCs/>
          <w:sz w:val="36"/>
          <w:szCs w:val="36"/>
          <w:cs/>
        </w:rPr>
        <w:t>พื้นที่</w:t>
      </w:r>
      <w:r w:rsidRPr="00FE2768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แต่... การปรับตัวของสัตว์กับพื้นที่ที่อาศัยอยู่นั้นมีความสำคัญอย่างไรล</w:t>
      </w:r>
      <w:r>
        <w:rPr>
          <w:rFonts w:ascii="4805_KwangMD_Melt (Thai)" w:hAnsi="4805_KwangMD_Melt (Thai)" w:cs="4805_KwangMD_Melt (Thai)"/>
          <w:sz w:val="36"/>
          <w:szCs w:val="36"/>
          <w:cs/>
        </w:rPr>
        <w:t>่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ะ ทำไมจึงต้องเรียนเรื่องนี้</w:t>
      </w:r>
      <w:r w:rsidRPr="00FE2768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และถ้าจะพูดถึงเรื่องการปรับตัวของสัตว์กับพื้นที่ มันก็มีอยู่มากมายหลายเรื่อง แล้วเรื่องแบบไหนกันนะที่จะเหมาะกับบริบทของเด็กที่อาศัยอยู่ในเมือง?</w:t>
      </w:r>
      <w:r w:rsidRPr="00FE2768">
        <w:rPr>
          <w:rFonts w:ascii="4805_KwangMD_Melt" w:hAnsi="4805_KwangMD_Melt" w:cs="4805_KwangMD_Melt"/>
          <w:sz w:val="36"/>
          <w:szCs w:val="36"/>
          <w:cs/>
        </w:rPr>
        <w:t xml:space="preserve">... </w:t>
      </w:r>
    </w:p>
    <w:p w:rsidR="00AB0107" w:rsidRPr="00FE2768" w:rsidRDefault="00AB0107" w:rsidP="00FE2768">
      <w:pPr>
        <w:spacing w:before="120" w:after="120"/>
        <w:ind w:right="-28" w:firstLine="720"/>
        <w:rPr>
          <w:rFonts w:ascii="4805_KwangMD_Melt" w:hAnsi="4805_KwangMD_Melt" w:cs="4805_KwangMD_Melt"/>
          <w:sz w:val="36"/>
          <w:szCs w:val="36"/>
        </w:rPr>
      </w:pP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หลังจากที่ได้พูดคุยแลกเปลี่ยนกันในประเด็นคำถามเหล่านี้ ก็ได้แนวคิดว่า ในบริบทของเมือง พื้นที่ส่งผลกับการดำรงชีวิตของสัตว์ต่างๆ เนื่องจากพื้นที่เมืองมีการเปลี่ยนแปลงของสภาพแวดล้อมทางธรรมชาติไปมาก มีผู้คนมาอยู่อาศัยและจับจองพื้นที่มากมาย</w:t>
      </w:r>
      <w:r w:rsidRPr="00FE2768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จนดูเหมือนว่า</w:t>
      </w:r>
      <w:r w:rsidRPr="00FE2768">
        <w:rPr>
          <w:rFonts w:ascii="4805_KwangMD_Melt (Thai)" w:hAnsi="4805_KwangMD_Melt (Thai)" w:cs="4805_KwangMD_Melt (Thai)"/>
          <w:b/>
          <w:bCs/>
          <w:sz w:val="36"/>
          <w:szCs w:val="36"/>
          <w:cs/>
        </w:rPr>
        <w:t>เมืองแห่งนี้เป็นพื้นที่สำหรับให้</w:t>
      </w:r>
      <w:r w:rsidRPr="00FE2768">
        <w:rPr>
          <w:rFonts w:ascii="4805_KwangMD_Melt" w:hAnsi="4805_KwangMD_Melt" w:cs="4805_KwangMD_Melt"/>
          <w:b/>
          <w:bCs/>
          <w:sz w:val="36"/>
          <w:szCs w:val="36"/>
          <w:cs/>
        </w:rPr>
        <w:t xml:space="preserve"> </w:t>
      </w:r>
      <w:r w:rsidRPr="00FE2768">
        <w:rPr>
          <w:rFonts w:ascii="4805_KwangMD_Melt" w:hAnsi="4805_KwangMD_Melt" w:cs="4805_KwangMD_Melt"/>
          <w:b/>
          <w:bCs/>
          <w:sz w:val="36"/>
          <w:szCs w:val="36"/>
        </w:rPr>
        <w:t>“</w:t>
      </w:r>
      <w:r w:rsidRPr="00FE2768">
        <w:rPr>
          <w:rFonts w:ascii="4805_KwangMD_Melt (Thai)" w:hAnsi="4805_KwangMD_Melt (Thai)" w:cs="4805_KwangMD_Melt (Thai)"/>
          <w:b/>
          <w:bCs/>
          <w:sz w:val="36"/>
          <w:szCs w:val="36"/>
          <w:cs/>
        </w:rPr>
        <w:t>คน</w:t>
      </w:r>
      <w:r w:rsidRPr="00FE2768">
        <w:rPr>
          <w:rFonts w:ascii="4805_KwangMD_Melt" w:hAnsi="4805_KwangMD_Melt" w:cs="4805_KwangMD_Melt"/>
          <w:b/>
          <w:bCs/>
          <w:sz w:val="36"/>
          <w:szCs w:val="36"/>
        </w:rPr>
        <w:t>”</w:t>
      </w:r>
      <w:r>
        <w:rPr>
          <w:rFonts w:ascii="4805_KwangMD_Melt" w:hAnsi="4805_KwangMD_Melt" w:cs="4805_KwangMD_Melt"/>
          <w:b/>
          <w:bCs/>
          <w:sz w:val="36"/>
          <w:szCs w:val="36"/>
          <w:cs/>
        </w:rPr>
        <w:t xml:space="preserve"> </w:t>
      </w:r>
      <w:r w:rsidRPr="00FE2768">
        <w:rPr>
          <w:rFonts w:ascii="4805_KwangMD_Melt (Thai)" w:hAnsi="4805_KwangMD_Melt (Thai)" w:cs="4805_KwangMD_Melt (Thai)"/>
          <w:b/>
          <w:bCs/>
          <w:sz w:val="36"/>
          <w:szCs w:val="36"/>
          <w:cs/>
        </w:rPr>
        <w:t>อาศัยอยู่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เท่านั้น หากจะมีพื้นที่สำหรับสัตว์บ้าง ส่วนใหญ่ก็จะเป็นสัตว์เลี้ยง หรือสัตว์ที่มนุษย์เห็นแล้วว่าเหมาะควรที่จะอาศัยอยู่ คำถามก็คือแล้วชีวิตอื่นๆ ละ พวกเขาจะมีตำแหน่งแห่งที่ของตนเองในพื้นที่แห่งนี้อย่างไร</w:t>
      </w:r>
    </w:p>
    <w:p w:rsidR="00AB0107" w:rsidRPr="00FE2768" w:rsidRDefault="00AB0107" w:rsidP="00FE2768">
      <w:pPr>
        <w:spacing w:before="120" w:after="120"/>
        <w:ind w:right="-28" w:firstLine="720"/>
        <w:rPr>
          <w:rFonts w:ascii="4805_KwangMD_Melt" w:hAnsi="4805_KwangMD_Melt" w:cs="4805_KwangMD_Melt"/>
          <w:sz w:val="36"/>
          <w:szCs w:val="36"/>
        </w:rPr>
      </w:pP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หากจะพูดถึงการสร้าง</w:t>
      </w:r>
      <w:r w:rsidRPr="00FE2768">
        <w:rPr>
          <w:rFonts w:ascii="4805_KwangMD_Melt (Thai)" w:hAnsi="4805_KwangMD_Melt (Thai)" w:cs="4805_KwangMD_Melt (Thai)"/>
          <w:b/>
          <w:bCs/>
          <w:sz w:val="36"/>
          <w:szCs w:val="36"/>
          <w:cs/>
        </w:rPr>
        <w:t xml:space="preserve">พื้นที่ (ทางกายภาพ)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ให้สัตว์อาศัยอยู่ สิ่งที่สำคัญอย่างแรกก็คือ การสร้าง</w:t>
      </w:r>
      <w:r w:rsidRPr="00FE2768">
        <w:rPr>
          <w:rFonts w:ascii="4805_KwangMD_Melt (Thai)" w:hAnsi="4805_KwangMD_Melt (Thai)" w:cs="4805_KwangMD_Melt (Thai)"/>
          <w:b/>
          <w:bCs/>
          <w:sz w:val="36"/>
          <w:szCs w:val="36"/>
          <w:cs/>
        </w:rPr>
        <w:t>พื้นที่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ให้สัตว์เหล่านั้นเข้ามาอยู่</w:t>
      </w:r>
      <w:r w:rsidRPr="00FE2768">
        <w:rPr>
          <w:rFonts w:ascii="4805_KwangMD_Melt (Thai)" w:hAnsi="4805_KwangMD_Melt (Thai)" w:cs="4805_KwangMD_Melt (Thai)"/>
          <w:b/>
          <w:bCs/>
          <w:sz w:val="36"/>
          <w:szCs w:val="36"/>
          <w:cs/>
        </w:rPr>
        <w:t>ในใจ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ของผู้คนให้ได้ก่อน</w:t>
      </w:r>
      <w:r w:rsidRPr="00FE2768">
        <w:rPr>
          <w:rFonts w:ascii="4805_KwangMD_Melt" w:hAnsi="4805_KwangMD_Melt" w:cs="4805_KwangMD_Melt"/>
          <w:sz w:val="36"/>
          <w:szCs w:val="36"/>
          <w:cs/>
        </w:rPr>
        <w:t xml:space="preserve"> </w:t>
      </w:r>
    </w:p>
    <w:p w:rsidR="00AB0107" w:rsidRPr="00FE2768" w:rsidRDefault="00AB0107" w:rsidP="00FE2768">
      <w:pPr>
        <w:spacing w:before="120" w:after="120"/>
        <w:ind w:right="-28" w:firstLine="720"/>
        <w:rPr>
          <w:rFonts w:ascii="4805_KwangMD_Melt" w:hAnsi="4805_KwangMD_Melt" w:cs="4805_KwangMD_Melt"/>
          <w:sz w:val="36"/>
          <w:szCs w:val="36"/>
        </w:rPr>
      </w:pP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ซึ่งสัตว์ที่ถูกเลือกมาใช้สำหรับการเรียนรู้ในครั้งนี้ก็คือ </w:t>
      </w:r>
      <w:r w:rsidRPr="00FE2768">
        <w:rPr>
          <w:rFonts w:ascii="4805_KwangMD_Melt" w:hAnsi="4805_KwangMD_Melt" w:cs="4805_KwangMD_Melt"/>
          <w:b/>
          <w:bCs/>
          <w:sz w:val="36"/>
          <w:szCs w:val="36"/>
        </w:rPr>
        <w:t>“</w:t>
      </w:r>
      <w:r w:rsidRPr="00FE2768">
        <w:rPr>
          <w:rFonts w:ascii="4805_KwangMD_Melt (Thai)" w:hAnsi="4805_KwangMD_Melt (Thai)" w:cs="4805_KwangMD_Melt (Thai)"/>
          <w:b/>
          <w:bCs/>
          <w:sz w:val="36"/>
          <w:szCs w:val="36"/>
          <w:cs/>
        </w:rPr>
        <w:t>ไส้เดือน</w:t>
      </w:r>
      <w:r w:rsidRPr="00FE2768">
        <w:rPr>
          <w:rFonts w:ascii="4805_KwangMD_Melt" w:hAnsi="4805_KwangMD_Melt" w:cs="4805_KwangMD_Melt"/>
          <w:b/>
          <w:bCs/>
          <w:sz w:val="36"/>
          <w:szCs w:val="36"/>
        </w:rPr>
        <w:t>”</w:t>
      </w:r>
      <w:r w:rsidRPr="00FE2768">
        <w:rPr>
          <w:rFonts w:ascii="4805_KwangMD_Melt" w:hAnsi="4805_KwangMD_Melt" w:cs="4805_KwangMD_Melt"/>
          <w:sz w:val="36"/>
          <w:szCs w:val="36"/>
        </w:rPr>
        <w:t xml:space="preserve">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และ </w:t>
      </w:r>
      <w:r w:rsidRPr="00FE2768">
        <w:rPr>
          <w:rFonts w:ascii="4805_KwangMD_Melt" w:hAnsi="4805_KwangMD_Melt" w:cs="4805_KwangMD_Melt"/>
          <w:b/>
          <w:bCs/>
          <w:sz w:val="36"/>
          <w:szCs w:val="36"/>
        </w:rPr>
        <w:t>“</w:t>
      </w:r>
      <w:r w:rsidRPr="00FE2768">
        <w:rPr>
          <w:rFonts w:ascii="4805_KwangMD_Melt (Thai)" w:hAnsi="4805_KwangMD_Melt (Thai)" w:cs="4805_KwangMD_Melt (Thai)"/>
          <w:b/>
          <w:bCs/>
          <w:sz w:val="36"/>
          <w:szCs w:val="36"/>
          <w:cs/>
        </w:rPr>
        <w:t>ผีเสื้อ</w:t>
      </w:r>
      <w:r w:rsidRPr="00FE2768">
        <w:rPr>
          <w:rFonts w:ascii="4805_KwangMD_Melt" w:hAnsi="4805_KwangMD_Melt" w:cs="4805_KwangMD_Melt"/>
          <w:b/>
          <w:bCs/>
          <w:sz w:val="36"/>
          <w:szCs w:val="36"/>
        </w:rPr>
        <w:t>”</w:t>
      </w:r>
      <w:r w:rsidRPr="00FE2768">
        <w:rPr>
          <w:rFonts w:ascii="4805_KwangMD_Melt" w:hAnsi="4805_KwangMD_Melt" w:cs="4805_KwangMD_Melt"/>
          <w:sz w:val="36"/>
          <w:szCs w:val="36"/>
        </w:rPr>
        <w:t xml:space="preserve">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๒ คู่หูพิทักษ์โลก ซึ่งเด็กๆ ส่วนใหญ่รู้จักหรือเคยเจอมาก่อน </w:t>
      </w:r>
    </w:p>
    <w:p w:rsidR="00AB0107" w:rsidRPr="00FE2768" w:rsidRDefault="00AB0107" w:rsidP="00FE2768">
      <w:pPr>
        <w:spacing w:before="120" w:after="120"/>
        <w:ind w:right="-28" w:firstLine="720"/>
        <w:rPr>
          <w:rFonts w:ascii="4805_KwangMD_Melt" w:hAnsi="4805_KwangMD_Melt" w:cs="4805_KwangMD_Melt"/>
          <w:sz w:val="36"/>
          <w:szCs w:val="36"/>
        </w:rPr>
      </w:pP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การจัดกระบวนการเรียนรู้ แบ่งเป็น ๒ ส่วน คือ </w:t>
      </w:r>
      <w:r w:rsidRPr="00FE2768">
        <w:rPr>
          <w:rFonts w:ascii="4805_KwangMD_Melt (Thai)" w:hAnsi="4805_KwangMD_Melt (Thai)" w:cs="4805_KwangMD_Melt (Thai)"/>
          <w:sz w:val="36"/>
          <w:szCs w:val="36"/>
          <w:u w:val="single"/>
          <w:cs/>
        </w:rPr>
        <w:t>การเรียนรู้เชิงชั้นเรียน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ผ่านเรื่องราวของไส้เดือน และ </w:t>
      </w:r>
      <w:r>
        <w:rPr>
          <w:rFonts w:ascii="4805_KwangMD_Melt" w:hAnsi="4805_KwangMD_Melt" w:cs="4805_KwangMD_Melt"/>
          <w:sz w:val="36"/>
          <w:szCs w:val="36"/>
          <w:u w:val="single"/>
          <w:cs/>
        </w:rPr>
        <w:br/>
      </w:r>
      <w:r w:rsidRPr="00FE2768">
        <w:rPr>
          <w:rFonts w:ascii="4805_KwangMD_Melt (Thai)" w:hAnsi="4805_KwangMD_Melt (Thai)" w:cs="4805_KwangMD_Melt (Thai)"/>
          <w:sz w:val="36"/>
          <w:szCs w:val="36"/>
          <w:u w:val="single"/>
          <w:cs/>
        </w:rPr>
        <w:t>การเรียนรู้เชิงโครงงาน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ผ่านเรื่องราวของผีเสื้อ </w:t>
      </w:r>
    </w:p>
    <w:p w:rsidR="00AB0107" w:rsidRPr="00FE2768" w:rsidRDefault="00AB0107" w:rsidP="00FE2768">
      <w:pPr>
        <w:spacing w:before="120" w:after="120"/>
        <w:ind w:right="-28" w:firstLine="720"/>
        <w:rPr>
          <w:rFonts w:ascii="4805_KwangMD_Melt" w:hAnsi="4805_KwangMD_Melt" w:cs="4805_KwangMD_Melt"/>
          <w:sz w:val="36"/>
          <w:szCs w:val="36"/>
        </w:rPr>
      </w:pP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บทเรียนแรก เด็กๆ ได้มาทำความรู้จักกับไส้เดือน สิ่งมีชีวิตตัวยาวๆ นิ่มๆ หยุ่นๆ ยืด-หดไปมา อาศัยอยู่ในดิน กินเศษซากพืช มองดูดึ๊กดึ๋ย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ไม่สะอาดสะอ้านและน่าพิศมัยซักเท่าไหร่ แต่ในครั้งนี้พวกเราไม่ได้เรียนเพียงแค่ให้ได้รู้จักรูปร่าง ลักษณะ อาหาร ที่อยู่ ประโยชน์และการใช้ชีวิตของไส้เดือนเท่านั้น หากแต่เรียนผ่านเรื่องเล่าของ เอ็มม่า นักวิทยาศาสตร์หญิงคนหนึ่งซึ่งชอบไส้เดือนเป็นชีวิตจิตใจ </w:t>
      </w:r>
    </w:p>
    <w:p w:rsidR="00AB0107" w:rsidRPr="00FE2768" w:rsidRDefault="00AB0107" w:rsidP="00FE2768">
      <w:pPr>
        <w:spacing w:before="120" w:after="120"/>
        <w:ind w:right="-28" w:firstLine="720"/>
        <w:rPr>
          <w:rFonts w:ascii="4805_KwangMD_Melt" w:hAnsi="4805_KwangMD_Melt" w:cs="4805_KwangMD_Melt"/>
          <w:sz w:val="36"/>
          <w:szCs w:val="36"/>
        </w:rPr>
      </w:pP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เหมือนกับในเกริ่นนำของวีดีโอที่บอกว่า </w:t>
      </w:r>
      <w:r w:rsidRPr="00FE2768">
        <w:rPr>
          <w:rFonts w:ascii="4805_KwangMD_Melt" w:hAnsi="4805_KwangMD_Melt" w:cs="4805_KwangMD_Melt"/>
          <w:sz w:val="36"/>
          <w:szCs w:val="36"/>
        </w:rPr>
        <w:t>“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หากพูดถึงไส้เดือนก็คงจะเป็นสิ่งมีชีวิตที่ผู้คนรู้สึกไม่ชอบเป็นอันดับต้นๆ</w:t>
      </w:r>
      <w:r w:rsidRPr="00FE2768">
        <w:rPr>
          <w:rFonts w:ascii="4805_KwangMD_Melt" w:hAnsi="4805_KwangMD_Melt" w:cs="4805_KwangMD_Melt"/>
          <w:sz w:val="36"/>
          <w:szCs w:val="36"/>
        </w:rPr>
        <w:t>”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 เด็กๆ ป.๑ ส่วนใหญ่เองก็รู้สึกไม่ค่อยชอบไส้เดือนเหมือนกัน ด้วยรูปลักษณ์ที่ไม่ค่อยจะชวนให้รู้สึกน่ารัก </w:t>
      </w:r>
      <w:r>
        <w:rPr>
          <w:rFonts w:ascii="4805_KwangMD_Melt" w:hAnsi="4805_KwangMD_Melt" w:cs="4805_KwangMD_Melt"/>
          <w:sz w:val="36"/>
          <w:szCs w:val="36"/>
          <w:cs/>
        </w:rPr>
        <w:br/>
      </w:r>
      <w:r>
        <w:rPr>
          <w:rFonts w:ascii="4805_KwangMD_Melt" w:hAnsi="4805_KwangMD_Melt" w:cs="4805_KwangMD_Melt"/>
          <w:sz w:val="36"/>
          <w:szCs w:val="36"/>
          <w:cs/>
        </w:rPr>
        <w:br/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น่าเอ็นดู</w:t>
      </w:r>
      <w:r>
        <w:rPr>
          <w:rFonts w:ascii="4805_KwangMD_Melt (Thai)" w:hAnsi="4805_KwangMD_Melt (Thai)" w:cs="4805_KwangMD_Melt (Thai)"/>
          <w:sz w:val="36"/>
          <w:szCs w:val="36"/>
          <w:cs/>
        </w:rPr>
        <w:t>สั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กเท่าไ</w:t>
      </w:r>
      <w:r>
        <w:rPr>
          <w:rFonts w:ascii="4805_KwangMD_Melt (Thai)" w:hAnsi="4805_KwangMD_Melt (Thai)" w:cs="4805_KwangMD_Melt (Thai)"/>
          <w:sz w:val="36"/>
          <w:szCs w:val="36"/>
          <w:cs/>
        </w:rPr>
        <w:t>ร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 พอเปิดวีดีโอปุ๊บยังไม่ทันได้ฟังอะไร เพียงแค่เห็นไส้เดือนยืดๆ หดๆ ไปมา ก็ตามมาด้วยเสียง </w:t>
      </w:r>
      <w:r w:rsidRPr="00FE2768">
        <w:rPr>
          <w:rFonts w:ascii="4805_KwangMD_Melt" w:hAnsi="4805_KwangMD_Melt" w:cs="4805_KwangMD_Melt"/>
          <w:sz w:val="36"/>
          <w:szCs w:val="36"/>
        </w:rPr>
        <w:t>“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หยึย</w:t>
      </w:r>
      <w:r w:rsidRPr="00FE2768">
        <w:rPr>
          <w:rFonts w:ascii="4805_KwangMD_Melt" w:hAnsi="4805_KwangMD_Melt" w:cs="4805_KwangMD_Melt"/>
          <w:sz w:val="36"/>
          <w:szCs w:val="36"/>
        </w:rPr>
        <w:t>”</w:t>
      </w:r>
      <w:r w:rsidRPr="00FE2768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Pr="00FE2768">
        <w:rPr>
          <w:rFonts w:ascii="4805_KwangMD_Melt" w:hAnsi="4805_KwangMD_Melt" w:cs="4805_KwangMD_Melt"/>
          <w:sz w:val="36"/>
          <w:szCs w:val="36"/>
        </w:rPr>
        <w:t>“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ยี้</w:t>
      </w:r>
      <w:r w:rsidRPr="00FE2768">
        <w:rPr>
          <w:rFonts w:ascii="4805_KwangMD_Melt" w:hAnsi="4805_KwangMD_Melt" w:cs="4805_KwangMD_Melt"/>
          <w:sz w:val="36"/>
          <w:szCs w:val="36"/>
        </w:rPr>
        <w:t xml:space="preserve">” </w:t>
      </w:r>
      <w:r>
        <w:rPr>
          <w:rFonts w:ascii="4805_KwangMD_Melt (Thai)" w:hAnsi="4805_KwangMD_Melt (Thai)" w:cs="4805_KwangMD_Melt (Thai)"/>
          <w:sz w:val="36"/>
          <w:szCs w:val="36"/>
          <w:cs/>
        </w:rPr>
        <w:t xml:space="preserve">ของเด็กๆ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ที่ฮือฮามาก</w:t>
      </w:r>
      <w:r w:rsidRPr="00FE2768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ราวกับว่าใครที่เห็นไส้เดือนแล้วรู้สึกชอบอกชอบใจเป็นสิ่งที่น่ามหัศจรรย์ในเวลานั้นมากเลยทีเดียว</w:t>
      </w:r>
      <w:r w:rsidRPr="00FE2768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แต่อาจจะเป็นเพราะสีหน้า ท่าทาง น้ำเสียงของนักวิทยาศาสตร์สาวคนนี้ ที่ส่งผ่านความตื่นเต้นประทับใจที่มีต่อไส้เดือนมายังเด็กๆ ทำให้เป็นที่น่าแปลกใจว่าเมื่อถึงบทส่งท้ายของวีดีโอที่เอ็มม่ากล่าวทิ้งท้ายว่า </w:t>
      </w:r>
      <w:r w:rsidRPr="00FE2768">
        <w:rPr>
          <w:rFonts w:ascii="4805_KwangMD_Melt" w:hAnsi="4805_KwangMD_Melt" w:cs="4805_KwangMD_Melt"/>
          <w:sz w:val="36"/>
          <w:szCs w:val="36"/>
        </w:rPr>
        <w:t>“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ฉันหวังว่าตอนนี้พวกคุณคงจะได้เห็นไส้เดือนในมุมมองใหม่ และรู้สึกชอบมันขึ้นมาบ้าง</w:t>
      </w:r>
      <w:r w:rsidRPr="00FE2768">
        <w:rPr>
          <w:rFonts w:ascii="4805_KwangMD_Melt" w:hAnsi="4805_KwangMD_Melt" w:cs="4805_KwangMD_Melt"/>
          <w:sz w:val="36"/>
          <w:szCs w:val="36"/>
        </w:rPr>
        <w:t>”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 ก็มีเสียงตอบรับมาจากเด็กๆ ส่วนใหญ่ว่า พวกเขาก็</w:t>
      </w:r>
      <w:r>
        <w:rPr>
          <w:rFonts w:ascii="4805_KwangMD_Melt (Thai)" w:hAnsi="4805_KwangMD_Melt (Thai)" w:cs="4805_KwangMD_Melt (Thai)"/>
          <w:sz w:val="36"/>
          <w:szCs w:val="36"/>
          <w:cs/>
        </w:rPr>
        <w:t>เริ่ม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รู้</w:t>
      </w:r>
      <w:r>
        <w:rPr>
          <w:rFonts w:ascii="4805_KwangMD_Melt (Thai)" w:hAnsi="4805_KwangMD_Melt (Thai)" w:cs="4805_KwangMD_Melt (Thai)"/>
          <w:sz w:val="36"/>
          <w:szCs w:val="36"/>
          <w:cs/>
        </w:rPr>
        <w:t>สึก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ชอบเหมือนกัน นับเป็นนิมิตหมายที่ดีทีเดียวในการเรียนรู้เกี่ยวกับสัตว์ต่างๆ เพราะหากเรารู้สึกชอบและเป็นมิตรกับสิ่งใดแล้ว ความรู้สึกอยากปกป้องดูแลก็จะติดตามมาด้วย</w:t>
      </w:r>
    </w:p>
    <w:p w:rsidR="00AB0107" w:rsidRPr="00FE2768" w:rsidRDefault="00AB0107" w:rsidP="00FE2768">
      <w:pPr>
        <w:spacing w:before="120" w:after="120"/>
        <w:ind w:right="-28" w:firstLine="720"/>
        <w:rPr>
          <w:rFonts w:ascii="4805_KwangMD_Melt" w:hAnsi="4805_KwangMD_Melt" w:cs="4805_KwangMD_Melt"/>
          <w:sz w:val="36"/>
          <w:szCs w:val="36"/>
        </w:rPr>
      </w:pPr>
      <w:r>
        <w:rPr>
          <w:noProof/>
          <w:lang w:eastAsia="en-US"/>
        </w:rPr>
        <w:pict>
          <v:shape id="_x0000_s1029" type="#_x0000_t75" alt="Vector Flower Background Cool Images" style="position:absolute;left:0;text-align:left;margin-left:-36pt;margin-top:-214.6pt;width:603pt;height:855pt;z-index:-251661312">
            <v:imagedata r:id="rId4" r:href="rId7" croptop="18867f" cropleft="23416f" cropright="21670f" gain="57672f" blacklevel="1966f"/>
          </v:shape>
        </w:pic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หลังจากนั้นเด็กๆ ก็ได้ไปค้นหาบ้านของไส้เดือนในโรงเรียน โดยค้นหากลุ่มของก้อนกลมๆ ซึ่งแท้จริงคือ </w:t>
      </w:r>
      <w:r>
        <w:rPr>
          <w:rFonts w:ascii="4805_KwangMD_Melt" w:hAnsi="4805_KwangMD_Melt" w:cs="4805_KwangMD_Melt"/>
          <w:sz w:val="36"/>
          <w:szCs w:val="36"/>
        </w:rPr>
        <w:br/>
      </w:r>
      <w:r w:rsidRPr="00FE2768">
        <w:rPr>
          <w:rFonts w:ascii="4805_KwangMD_Melt" w:hAnsi="4805_KwangMD_Melt" w:cs="4805_KwangMD_Melt"/>
          <w:sz w:val="36"/>
          <w:szCs w:val="36"/>
        </w:rPr>
        <w:t>“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ขี้ไส้เดือน</w:t>
      </w:r>
      <w:r w:rsidRPr="00FE2768">
        <w:rPr>
          <w:rFonts w:ascii="4805_KwangMD_Melt" w:hAnsi="4805_KwangMD_Melt" w:cs="4805_KwangMD_Melt"/>
          <w:sz w:val="36"/>
          <w:szCs w:val="36"/>
        </w:rPr>
        <w:t xml:space="preserve">” </w:t>
      </w:r>
      <w:r>
        <w:rPr>
          <w:rFonts w:ascii="4805_KwangMD_Melt (Thai)" w:hAnsi="4805_KwangMD_Melt (Thai)" w:cs="4805_KwangMD_Melt (Thai)"/>
          <w:sz w:val="36"/>
          <w:szCs w:val="36"/>
          <w:cs/>
        </w:rPr>
        <w:t>พวกเราเดินดูกัน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อย่างระมัดระวัง เพราะถ้าเหยียบเข้าละก็เพื่อนคนอื่นๆ ก็จะไม่ได้ดู</w:t>
      </w:r>
      <w:r>
        <w:rPr>
          <w:rFonts w:ascii="4805_KwangMD_Melt (Thai)" w:hAnsi="4805_KwangMD_Melt (Thai)" w:cs="4805_KwangMD_Melt (Thai)"/>
          <w:sz w:val="36"/>
          <w:szCs w:val="36"/>
          <w:cs/>
        </w:rPr>
        <w:t>ไปด้วย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 แต่เพราะว่ามีไส้เดือนอยู่เยอะมากเดินไปๆ </w:t>
      </w:r>
      <w:r>
        <w:rPr>
          <w:rFonts w:ascii="4805_KwangMD_Melt (Thai)" w:hAnsi="4805_KwangMD_Melt (Thai)" w:cs="4805_KwangMD_Melt (Thai)"/>
          <w:sz w:val="36"/>
          <w:szCs w:val="36"/>
          <w:cs/>
        </w:rPr>
        <w:t>สั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กพักก็มีเด็กๆ พูดว่า </w:t>
      </w:r>
      <w:r w:rsidRPr="00FE2768">
        <w:rPr>
          <w:rFonts w:ascii="4805_KwangMD_Melt" w:hAnsi="4805_KwangMD_Melt" w:cs="4805_KwangMD_Melt"/>
          <w:sz w:val="36"/>
          <w:szCs w:val="36"/>
        </w:rPr>
        <w:t>“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หยึยหนูไม่อยากเดินบนดินเลยอะ เพราะจะเหยียบขี้ไส้เดือน</w:t>
      </w:r>
      <w:r w:rsidRPr="00FE2768">
        <w:rPr>
          <w:rFonts w:ascii="4805_KwangMD_Melt" w:hAnsi="4805_KwangMD_Melt" w:cs="4805_KwangMD_Melt"/>
          <w:sz w:val="36"/>
          <w:szCs w:val="36"/>
        </w:rPr>
        <w:t>”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 พร้อมทำหน้าเบ้ เหมือนกำลังเดินอยู่ท่ามกลางกองขี้หมา แล้วก็มีเสียงเพื่อนอีกคนแทรกขึ้นมาว่า </w:t>
      </w:r>
      <w:r w:rsidRPr="00FE2768">
        <w:rPr>
          <w:rFonts w:ascii="4805_KwangMD_Melt" w:hAnsi="4805_KwangMD_Melt" w:cs="4805_KwangMD_Melt"/>
          <w:sz w:val="36"/>
          <w:szCs w:val="36"/>
        </w:rPr>
        <w:t>“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จะหยีอะไรละ ขี้ไส้เดือนก็ดินไง ไม่เห็นจะมีอะไร (น่ารังเกียจ) เลย</w:t>
      </w:r>
      <w:r w:rsidRPr="00FE2768">
        <w:rPr>
          <w:rFonts w:ascii="4805_KwangMD_Melt" w:hAnsi="4805_KwangMD_Melt" w:cs="4805_KwangMD_Melt"/>
          <w:sz w:val="36"/>
          <w:szCs w:val="36"/>
        </w:rPr>
        <w:t>”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>
        <w:rPr>
          <w:rFonts w:ascii="4805_KwangMD_Melt (Thai)" w:hAnsi="4805_KwangMD_Melt (Thai)" w:cs="4805_KwangMD_Melt (Thai)"/>
          <w:sz w:val="36"/>
          <w:szCs w:val="36"/>
          <w:cs/>
        </w:rPr>
        <w:t>ฉันได้ยินบทสนทนานี้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แล้วก็อด</w:t>
      </w:r>
      <w:r>
        <w:rPr>
          <w:rFonts w:ascii="4805_KwangMD_Melt (Thai)" w:hAnsi="4805_KwangMD_Melt (Thai)" w:cs="4805_KwangMD_Melt (Thai)"/>
          <w:sz w:val="36"/>
          <w:szCs w:val="36"/>
          <w:cs/>
        </w:rPr>
        <w:t>ที่จะ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อมยิ้มไม่ได้ กับกระบวนการเรียนรู้ที่เด็กๆ กำลังเปลี่ยนผ่านตัวเอง </w:t>
      </w:r>
      <w:r>
        <w:rPr>
          <w:rFonts w:ascii="4805_KwangMD_Melt (Thai)" w:hAnsi="4805_KwangMD_Melt (Thai)" w:cs="4805_KwangMD_Melt (Thai)"/>
          <w:sz w:val="36"/>
          <w:szCs w:val="36"/>
          <w:cs/>
        </w:rPr>
        <w:t>เพราะพวกเขา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อยากจะชอบก็อยากนะ แต่ก็</w:t>
      </w:r>
      <w:r>
        <w:rPr>
          <w:rFonts w:ascii="4805_KwangMD_Melt (Thai)" w:hAnsi="4805_KwangMD_Melt (Thai)" w:cs="4805_KwangMD_Melt (Thai)"/>
          <w:sz w:val="36"/>
          <w:szCs w:val="36"/>
          <w:cs/>
        </w:rPr>
        <w:t>ยัง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กลัวๆ อยู่นะ </w:t>
      </w:r>
    </w:p>
    <w:p w:rsidR="00AB0107" w:rsidRPr="00FE2768" w:rsidRDefault="00AB0107" w:rsidP="00FE2768">
      <w:pPr>
        <w:spacing w:before="120" w:after="120"/>
        <w:ind w:right="-28" w:firstLine="720"/>
        <w:rPr>
          <w:rFonts w:ascii="4805_KwangMD_Melt" w:hAnsi="4805_KwangMD_Melt" w:cs="4805_KwangMD_Melt"/>
          <w:sz w:val="36"/>
          <w:szCs w:val="36"/>
        </w:rPr>
      </w:pPr>
      <w:r>
        <w:rPr>
          <w:rFonts w:ascii="4805_KwangMD_Melt (Thai)" w:hAnsi="4805_KwangMD_Melt (Thai)" w:cs="4805_KwangMD_Melt (Thai)"/>
          <w:sz w:val="36"/>
          <w:szCs w:val="36"/>
          <w:cs/>
        </w:rPr>
        <w:t>เวลาผ่านไปและ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เด็กๆ </w:t>
      </w:r>
      <w:r>
        <w:rPr>
          <w:rFonts w:ascii="4805_KwangMD_Melt (Thai)" w:hAnsi="4805_KwangMD_Melt (Thai)" w:cs="4805_KwangMD_Melt (Thai)"/>
          <w:sz w:val="36"/>
          <w:szCs w:val="36"/>
          <w:cs/>
        </w:rPr>
        <w:t>ก็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ได้ทดลองสร้างบ้านให้ไส้เดือนที่หลังห้องเรียน </w:t>
      </w:r>
      <w:r>
        <w:rPr>
          <w:rFonts w:ascii="4805_KwangMD_Melt (Thai)" w:hAnsi="4805_KwangMD_Melt (Thai)" w:cs="4805_KwangMD_Melt (Thai)"/>
          <w:sz w:val="36"/>
          <w:szCs w:val="36"/>
          <w:cs/>
        </w:rPr>
        <w:t>ถึงแม้ว่า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อาจจะยังดูแลกันไม่เก่งหรือสม่ำเสมอเท่าไหร่ แต่ก็เทียวมาดูอยู่ทุกวัน</w:t>
      </w:r>
      <w:r>
        <w:rPr>
          <w:rFonts w:ascii="4805_KwangMD_Melt (Thai)" w:hAnsi="4805_KwangMD_Melt (Thai)" w:cs="4805_KwangMD_Melt (Thai)"/>
          <w:sz w:val="36"/>
          <w:szCs w:val="36"/>
          <w:cs/>
        </w:rPr>
        <w:t xml:space="preserve"> ว่า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ไส้เดือนเพื่อนรักยังอยู่ดีไหมนะ มีอาหารกินไหม ดินแห้งไปรึเปล่า จนวันหนึ่งห้อง ๑/๓ ก็พบว่ามีมดคันไฟมาสร้างบ้านอยู่ในกระถางที่เลี้ยงไส้เดือน </w:t>
      </w:r>
      <w:r>
        <w:rPr>
          <w:rFonts w:ascii="4805_KwangMD_Melt (Thai)" w:hAnsi="4805_KwangMD_Melt (Thai)" w:cs="4805_KwangMD_Melt (Thai)"/>
          <w:sz w:val="36"/>
          <w:szCs w:val="36"/>
          <w:cs/>
        </w:rPr>
        <w:t>วันนั้น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แทบเกิดจลาจลย่อมๆ เลยทีเดียว มีทั้งเด็กๆ ที่กังวลเพราะไม่รู้จะทำยังไงกับมดในกระถางไส้เดือน และยังมีเด็กบางคนที่กำลังจัดการกับมดที่เดินไปมาอยู่ที่พื้น เพราะห่วงว่าจะไปกินไส้เดือนในกระถาง ฉันเข้าไปห้ามเด็กๆ ที่กำลังฆ่ามดแล้วชวนกันมาย้ายบ้านให้ไส้เดือน วันนั้นทั้งวันฉันกับเด็กๆ ก็ผลัดกันมาช่วยกันแยกไส้เดือนในกระถางที่มีมด ออกมาไว้ในกระถางที่ไม่มีมด ทีละตัวๆ จนหมด </w:t>
      </w:r>
      <w:r>
        <w:rPr>
          <w:rFonts w:ascii="4805_KwangMD_Melt" w:hAnsi="4805_KwangMD_Melt" w:cs="4805_KwangMD_Melt"/>
          <w:sz w:val="36"/>
          <w:szCs w:val="36"/>
          <w:cs/>
        </w:rPr>
        <w:br/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โล่งใจไป ๑ วันย้ายเสร็จแล้ว แต่มดจะข้ามไปอีกกระถางด้วยไหมนะ </w:t>
      </w:r>
    </w:p>
    <w:p w:rsidR="00AB0107" w:rsidRPr="00FE2768" w:rsidRDefault="00AB0107" w:rsidP="00FE2768">
      <w:pPr>
        <w:spacing w:before="120" w:after="120"/>
        <w:ind w:right="-28" w:firstLine="720"/>
        <w:rPr>
          <w:rFonts w:ascii="4805_KwangMD_Melt" w:hAnsi="4805_KwangMD_Melt" w:cs="4805_KwangMD_Melt"/>
          <w:sz w:val="36"/>
          <w:szCs w:val="36"/>
        </w:rPr>
      </w:pP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ผ่านไป ๒ วันเป็นไปดังคาด มีมดทั้ง ๒ กระถางเลย ทีนี้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>“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ครูเอมก็ไม่รู้จะทำยังไงเหมือนกันลูก</w:t>
      </w:r>
      <w:r>
        <w:rPr>
          <w:rFonts w:ascii="4805_KwangMD_Melt" w:hAnsi="4805_KwangMD_Melt" w:cs="4805_KwangMD_Melt"/>
          <w:sz w:val="36"/>
          <w:szCs w:val="36"/>
        </w:rPr>
        <w:t>”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 ถามลุงจุ๋ม (ที่สอนพวกเราเลี้ยงไส้เดือน) ลุงจุ๋มบอกว่า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sz w:val="36"/>
          <w:szCs w:val="36"/>
        </w:rPr>
        <w:t>“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ให้รดน้ำทำให้ดินชื้นๆ เพราะมดไม่ชอบเดี๋ยวก็คงไปเอง</w:t>
      </w:r>
      <w:r>
        <w:rPr>
          <w:rFonts w:ascii="4805_KwangMD_Melt" w:hAnsi="4805_KwangMD_Melt" w:cs="4805_KwangMD_Melt"/>
          <w:sz w:val="36"/>
          <w:szCs w:val="36"/>
        </w:rPr>
        <w:t>”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 รดอยู่หลายวัน มดก็ยังไม่ไป ร้อนใจกั</w:t>
      </w:r>
      <w:r>
        <w:rPr>
          <w:rFonts w:ascii="4805_KwangMD_Melt (Thai)" w:hAnsi="4805_KwangMD_Melt (Thai)" w:cs="4805_KwangMD_Melt (Thai)"/>
          <w:sz w:val="36"/>
          <w:szCs w:val="36"/>
          <w:cs/>
        </w:rPr>
        <w:t>นทั้งครูและเด็ก แต่สิ่งที่สำคัญ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ก็</w:t>
      </w:r>
      <w:r>
        <w:rPr>
          <w:rFonts w:ascii="4805_KwangMD_Melt (Thai)" w:hAnsi="4805_KwangMD_Melt (Thai)" w:cs="4805_KwangMD_Melt (Thai)"/>
          <w:sz w:val="36"/>
          <w:szCs w:val="36"/>
          <w:cs/>
        </w:rPr>
        <w:t>ก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ว่าคือใจของเด็กๆ นี่แหละ เหตุการณ์นี้ทำให้ฉันเห็นประเด็นสำคัญอีกเรื่องก็คือ </w:t>
      </w:r>
      <w:r w:rsidRPr="004E3ED4">
        <w:rPr>
          <w:rFonts w:ascii="4805_KwangMD_Melt" w:hAnsi="4805_KwangMD_Melt" w:cs="4805_KwangMD_Melt"/>
          <w:b/>
          <w:bCs/>
          <w:sz w:val="36"/>
          <w:szCs w:val="36"/>
        </w:rPr>
        <w:t>“</w:t>
      </w:r>
      <w:r w:rsidRPr="004E3ED4">
        <w:rPr>
          <w:rFonts w:ascii="4805_KwangMD_Melt (Thai)" w:hAnsi="4805_KwangMD_Melt (Thai)" w:cs="4805_KwangMD_Melt (Thai)"/>
          <w:b/>
          <w:bCs/>
          <w:sz w:val="36"/>
          <w:szCs w:val="36"/>
          <w:cs/>
        </w:rPr>
        <w:t>พอเด็กๆ รักไส้เดือน ทำให้บางทีพวกเขา</w:t>
      </w:r>
      <w:r>
        <w:rPr>
          <w:rFonts w:ascii="4805_KwangMD_Melt (Thai)" w:hAnsi="4805_KwangMD_Melt (Thai)" w:cs="4805_KwangMD_Melt (Thai)"/>
          <w:b/>
          <w:bCs/>
          <w:sz w:val="36"/>
          <w:szCs w:val="36"/>
          <w:cs/>
        </w:rPr>
        <w:t>ก็</w:t>
      </w:r>
      <w:r w:rsidRPr="004E3ED4">
        <w:rPr>
          <w:rFonts w:ascii="4805_KwangMD_Melt (Thai)" w:hAnsi="4805_KwangMD_Melt (Thai)" w:cs="4805_KwangMD_Melt (Thai)"/>
          <w:b/>
          <w:bCs/>
          <w:sz w:val="36"/>
          <w:szCs w:val="36"/>
          <w:cs/>
        </w:rPr>
        <w:t>ลืมคิดถึงสิ่งมีชีวิตอื่นๆ ไปด้วย</w:t>
      </w:r>
      <w:r w:rsidRPr="004E3ED4">
        <w:rPr>
          <w:rFonts w:ascii="4805_KwangMD_Melt" w:hAnsi="4805_KwangMD_Melt" w:cs="4805_KwangMD_Melt"/>
          <w:b/>
          <w:bCs/>
          <w:sz w:val="36"/>
          <w:szCs w:val="36"/>
        </w:rPr>
        <w:t>”</w:t>
      </w:r>
      <w:r w:rsidRPr="00FE2768">
        <w:rPr>
          <w:rFonts w:ascii="4805_KwangMD_Melt" w:hAnsi="4805_KwangMD_Melt" w:cs="4805_KwangMD_Melt"/>
          <w:sz w:val="36"/>
          <w:szCs w:val="36"/>
        </w:rPr>
        <w:t xml:space="preserve">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เหตุการณ์ผ่านไปหลายวัน มีเด็กมาบอกกับฉันว่า</w:t>
      </w:r>
      <w:r w:rsidRPr="00FE2768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Pr="00FE2768">
        <w:rPr>
          <w:rFonts w:ascii="4805_KwangMD_Melt" w:hAnsi="4805_KwangMD_Melt" w:cs="4805_KwangMD_Melt"/>
          <w:sz w:val="36"/>
          <w:szCs w:val="36"/>
        </w:rPr>
        <w:t>“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ครูเอมคะ เพื่อนเอาน้ำรดในกระถางเยอะมากเลยบอกว่าจะให้มดจมน้ำตาย</w:t>
      </w:r>
      <w:r w:rsidRPr="00FE2768">
        <w:rPr>
          <w:rFonts w:ascii="4805_KwangMD_Melt" w:hAnsi="4805_KwangMD_Melt" w:cs="4805_KwangMD_Melt"/>
          <w:sz w:val="36"/>
          <w:szCs w:val="36"/>
        </w:rPr>
        <w:t>”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 ฉันจึงหยิบเอาเรื่องนี้มาเป็นประเด็น</w:t>
      </w:r>
      <w:r>
        <w:rPr>
          <w:rFonts w:ascii="4805_KwangMD_Melt (Thai)" w:hAnsi="4805_KwangMD_Melt (Thai)" w:cs="4805_KwangMD_Melt (Thai)"/>
          <w:sz w:val="36"/>
          <w:szCs w:val="36"/>
          <w:cs/>
        </w:rPr>
        <w:t>พูด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คุยกับเด็กๆ ในชั้นเรียน </w:t>
      </w:r>
      <w:r w:rsidRPr="00FE2768">
        <w:rPr>
          <w:rFonts w:ascii="4805_KwangMD_Melt" w:hAnsi="4805_KwangMD_Melt" w:cs="4805_KwangMD_Melt"/>
          <w:sz w:val="36"/>
          <w:szCs w:val="36"/>
        </w:rPr>
        <w:t>“</w:t>
      </w:r>
      <w:r>
        <w:rPr>
          <w:rFonts w:ascii="4805_KwangMD_Melt (Thai)" w:hAnsi="4805_KwangMD_Melt (Thai)" w:cs="4805_KwangMD_Melt (Thai)"/>
          <w:sz w:val="36"/>
          <w:szCs w:val="36"/>
          <w:cs/>
        </w:rPr>
        <w:t>สิ่งมีชีวิตอื่นๆ ต่างกับ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คนอยู่อย่างหนึ่งนะ</w:t>
      </w:r>
      <w:r w:rsidRPr="00FE2768">
        <w:rPr>
          <w:rFonts w:ascii="4805_KwangMD_Melt" w:hAnsi="4805_KwangMD_Melt" w:cs="4805_KwangMD_Melt"/>
          <w:sz w:val="36"/>
          <w:szCs w:val="36"/>
        </w:rPr>
        <w:t xml:space="preserve">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พวกเขาล่าเท่าที่กิน ใครๆ ก็กลัวเสือจริงไหม แต่เสือกับกวางก็อาศัยอยู่ในป่าเดียวกัน</w:t>
      </w:r>
      <w:r w:rsidRPr="00FE2768">
        <w:rPr>
          <w:rFonts w:ascii="4805_KwangMD_Melt" w:hAnsi="4805_KwangMD_Melt" w:cs="4805_KwangMD_Melt"/>
          <w:sz w:val="36"/>
          <w:szCs w:val="36"/>
        </w:rPr>
        <w:t xml:space="preserve">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เสือไม่ใช่ว่าจะล่ากวางทุกตัวที่ผ่านเข้ามา เขาล่าเฉพาะตอนที่เขาหิว เพราะกวางเป็นอาหารของเสือ</w:t>
      </w:r>
      <w:r w:rsidRPr="00FE2768">
        <w:rPr>
          <w:rFonts w:ascii="4805_KwangMD_Melt" w:hAnsi="4805_KwangMD_Melt" w:cs="4805_KwangMD_Melt"/>
          <w:sz w:val="36"/>
          <w:szCs w:val="36"/>
        </w:rPr>
        <w:t xml:space="preserve">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มดก็เหมือนกัน ไส้เดือน</w:t>
      </w:r>
      <w:r>
        <w:rPr>
          <w:rFonts w:ascii="4805_KwangMD_Melt (Thai)" w:hAnsi="4805_KwangMD_Melt (Thai)" w:cs="4805_KwangMD_Melt (Thai)"/>
          <w:sz w:val="36"/>
          <w:szCs w:val="36"/>
          <w:cs/>
        </w:rPr>
        <w:t>ก็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เป็นอาหารของมด นี่เวลาก็ผ่านไปหลายวันแล้ว เราก็เห็นว่ายังมีไส้เดือนอยู่ในดิน</w:t>
      </w:r>
      <w:r w:rsidRPr="00FE2768">
        <w:rPr>
          <w:rFonts w:ascii="4805_KwangMD_Melt" w:hAnsi="4805_KwangMD_Melt" w:cs="4805_KwangMD_Melt"/>
          <w:sz w:val="36"/>
          <w:szCs w:val="36"/>
        </w:rPr>
        <w:t xml:space="preserve">”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เด็กๆ บางคนก็พูดขึ้นบ้างว่า </w:t>
      </w:r>
      <w:r w:rsidRPr="00FE2768">
        <w:rPr>
          <w:rFonts w:ascii="4805_KwangMD_Melt" w:hAnsi="4805_KwangMD_Melt" w:cs="4805_KwangMD_Melt"/>
          <w:sz w:val="36"/>
          <w:szCs w:val="36"/>
        </w:rPr>
        <w:t>“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เพราะมดเขาก็จะกินเท่าที่หิวใช่ไหมคะ มันเป็นธรรมชาติ แต่ไส้เดือนมีเยอะมาก เลยยังมีไส้เดือนอยู่อีก</w:t>
      </w:r>
      <w:r w:rsidRPr="00FE2768">
        <w:rPr>
          <w:rFonts w:ascii="4805_KwangMD_Melt" w:hAnsi="4805_KwangMD_Melt" w:cs="4805_KwangMD_Melt"/>
          <w:sz w:val="36"/>
          <w:szCs w:val="36"/>
        </w:rPr>
        <w:t xml:space="preserve">”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ฉันจึงชวนเด็กๆ มาดูกันว่าไส้เดือนกับมดเขาจะอยู่ด้วยกันยังไง</w:t>
      </w:r>
      <w:r w:rsidRPr="00FE2768">
        <w:rPr>
          <w:rFonts w:ascii="4805_KwangMD_Melt" w:hAnsi="4805_KwangMD_Melt" w:cs="4805_KwangMD_Melt"/>
          <w:sz w:val="36"/>
          <w:szCs w:val="36"/>
        </w:rPr>
        <w:t xml:space="preserve">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และพวกเราก็จะมาช่วยกันดูแลให้อาหารไส้เดือน จะได้มีไส้เดือนเยอะๆ </w:t>
      </w:r>
    </w:p>
    <w:p w:rsidR="00AB0107" w:rsidRDefault="00AB0107" w:rsidP="00FE2768">
      <w:pPr>
        <w:spacing w:before="120" w:after="120"/>
        <w:ind w:right="-28" w:firstLine="720"/>
        <w:rPr>
          <w:rFonts w:ascii="4805_KwangMD_Melt" w:hAnsi="4805_KwangMD_Melt" w:cs="4805_KwangMD_Melt"/>
          <w:sz w:val="36"/>
          <w:szCs w:val="36"/>
        </w:rPr>
      </w:pPr>
      <w:r>
        <w:rPr>
          <w:noProof/>
          <w:lang w:eastAsia="en-US"/>
        </w:rPr>
        <w:pict>
          <v:shape id="_x0000_s1030" type="#_x0000_t75" alt="Vector Flower Background Cool Images" style="position:absolute;left:0;text-align:left;margin-left:-36pt;margin-top:-27pt;width:612pt;height:12in;z-index:-251660288">
            <v:imagedata r:id="rId4" r:href="rId8" croptop="18867f" cropleft="44782f" gain="61604f"/>
          </v:shape>
        </w:pict>
      </w:r>
    </w:p>
    <w:p w:rsidR="00AB0107" w:rsidRPr="00FE2768" w:rsidRDefault="00AB0107" w:rsidP="00FE2768">
      <w:pPr>
        <w:spacing w:before="120" w:after="120"/>
        <w:ind w:right="-28" w:firstLine="720"/>
        <w:rPr>
          <w:rFonts w:ascii="4805_KwangMD_Melt" w:hAnsi="4805_KwangMD_Melt" w:cs="4805_KwangMD_Melt"/>
          <w:sz w:val="36"/>
          <w:szCs w:val="36"/>
        </w:rPr>
      </w:pPr>
      <w:r w:rsidRPr="00FE2768">
        <w:rPr>
          <w:rFonts w:ascii="4805_KwangMD_Melt" w:hAnsi="4805_KwangMD_Melt" w:cs="4805_KwangMD_Melt"/>
          <w:sz w:val="36"/>
          <w:szCs w:val="36"/>
        </w:rPr>
        <w:t xml:space="preserve">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และไม่เพียงแต่ไส้เดือนเท่านั้นที่เด็กๆ ช่วยกันดูแล หากพูดถึงห้อง ๑/๔ ฉันก็คงจะบอกว่าเป็น</w:t>
      </w:r>
      <w:r>
        <w:rPr>
          <w:rFonts w:ascii="4805_KwangMD_Melt" w:hAnsi="4805_KwangMD_Melt" w:cs="4805_KwangMD_Melt"/>
          <w:b/>
          <w:bCs/>
          <w:sz w:val="36"/>
          <w:szCs w:val="36"/>
          <w:cs/>
        </w:rPr>
        <w:t xml:space="preserve"> </w:t>
      </w:r>
      <w:r>
        <w:rPr>
          <w:rFonts w:ascii="4805_KwangMD_Melt" w:hAnsi="4805_KwangMD_Melt" w:cs="4805_KwangMD_Melt"/>
          <w:b/>
          <w:bCs/>
          <w:sz w:val="36"/>
          <w:szCs w:val="36"/>
        </w:rPr>
        <w:t>“</w:t>
      </w:r>
      <w:r w:rsidRPr="00FE2768">
        <w:rPr>
          <w:rFonts w:ascii="4805_KwangMD_Melt (Thai)" w:hAnsi="4805_KwangMD_Melt (Thai)" w:cs="4805_KwangMD_Melt (Thai)"/>
          <w:b/>
          <w:bCs/>
          <w:sz w:val="36"/>
          <w:szCs w:val="36"/>
          <w:cs/>
        </w:rPr>
        <w:t>ผู้พิทักษ์</w:t>
      </w:r>
      <w:r>
        <w:rPr>
          <w:rFonts w:ascii="4805_KwangMD_Melt" w:hAnsi="4805_KwangMD_Melt" w:cs="4805_KwangMD_Melt"/>
          <w:b/>
          <w:bCs/>
          <w:sz w:val="36"/>
          <w:szCs w:val="36"/>
        </w:rPr>
        <w:t>”</w:t>
      </w:r>
      <w:r>
        <w:rPr>
          <w:rFonts w:ascii="4805_KwangMD_Melt" w:hAnsi="4805_KwangMD_Melt" w:cs="4805_KwangMD_Melt"/>
          <w:b/>
          <w:bCs/>
          <w:sz w:val="36"/>
          <w:szCs w:val="36"/>
          <w:cs/>
        </w:rPr>
        <w:t xml:space="preserve">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ของโรงเรียนเพลินพัฒนาเลยทีเดียว พอพวกเราเรียนกันว่าเราจะช่วยดูแลให้สัตว์ต่างๆ ได้อยู่ในธรรมชาติ แน่นอนก็มีเด็กบางคนที่ชอบสัตว์ แล้วชอบจับมาดู บางทีก็จับไปเลี้ยง ก็เด็กกับสัตว์เป็นของคู่กันนี่นะ และก็เป็นแบบนี้อยู่ทุกปี แต่ปีนี้กระบวนการดูแลรักษาดูจะเข้มข้นกว่าทุกปี ไม่ใช่เพราะคุณครูเข้มงวดหรอกนะคะ แต่เป็นเพราะเด็กๆ ที่อิน</w:t>
      </w:r>
      <w:r>
        <w:rPr>
          <w:rFonts w:ascii="4805_KwangMD_Melt (Thai)" w:hAnsi="4805_KwangMD_Melt (Thai)" w:cs="4805_KwangMD_Melt (Thai)"/>
          <w:sz w:val="36"/>
          <w:szCs w:val="36"/>
          <w:cs/>
        </w:rPr>
        <w:t>กัน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มาก ห้อง ๑/๔ มี นักเรียนอยู่ ๒ คนที่ขึ้นชื่อลือชาเรื่องชอบจับสัตว์ ขนาดผู้ใหญ่อย่างคุณครูและพ่อแม่ที่งัดกลเม็ดต่างๆ ทั้งเรื่องเล่า กฎ กติกาก็ยังห้ามปรามกันยาก แต่ด้วยความจริงจังของเพื่อนๆ ในห้องที่คอยสอดส่องดูแลและยืนยันหนักแน่นว่า </w:t>
      </w:r>
      <w:r w:rsidRPr="00FE2768">
        <w:rPr>
          <w:rFonts w:ascii="4805_KwangMD_Melt" w:hAnsi="4805_KwangMD_Melt" w:cs="4805_KwangMD_Melt"/>
          <w:b/>
          <w:bCs/>
          <w:sz w:val="36"/>
          <w:szCs w:val="36"/>
        </w:rPr>
        <w:t>“</w:t>
      </w:r>
      <w:r w:rsidRPr="00FE2768">
        <w:rPr>
          <w:rFonts w:ascii="4805_KwangMD_Melt (Thai)" w:hAnsi="4805_KwangMD_Melt (Thai)" w:cs="4805_KwangMD_Melt (Thai)"/>
          <w:b/>
          <w:bCs/>
          <w:sz w:val="36"/>
          <w:szCs w:val="36"/>
          <w:cs/>
        </w:rPr>
        <w:t>ไม่ได้ สิ่งมีชีวิตอื่นๆ ก็รักอิสระเหมือนเรา</w:t>
      </w:r>
      <w:r w:rsidRPr="00FE2768">
        <w:rPr>
          <w:rFonts w:ascii="4805_KwangMD_Melt" w:hAnsi="4805_KwangMD_Melt" w:cs="4805_KwangMD_Melt"/>
          <w:b/>
          <w:bCs/>
          <w:sz w:val="36"/>
          <w:szCs w:val="36"/>
        </w:rPr>
        <w:t>”</w:t>
      </w:r>
      <w:r w:rsidRPr="00FE2768">
        <w:rPr>
          <w:rFonts w:ascii="4805_KwangMD_Melt" w:hAnsi="4805_KwangMD_Melt" w:cs="4805_KwangMD_Melt"/>
          <w:sz w:val="36"/>
          <w:szCs w:val="36"/>
        </w:rPr>
        <w:t xml:space="preserve">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ทำให้เด็กๆ ๒ คนนี้ยกเลิกการจับสัตว์ในโรงเรียนไป และส่งผลมายังพี่ๆ ป.๒ ป.๓ ด้วย</w:t>
      </w:r>
    </w:p>
    <w:p w:rsidR="00AB0107" w:rsidRPr="00FE2768" w:rsidRDefault="00AB0107" w:rsidP="00FE2768">
      <w:pPr>
        <w:spacing w:before="120" w:after="120"/>
        <w:ind w:right="-28" w:firstLine="720"/>
        <w:rPr>
          <w:rFonts w:ascii="4805_KwangMD_Melt" w:hAnsi="4805_KwangMD_Melt" w:cs="4805_KwangMD_Melt"/>
          <w:sz w:val="36"/>
          <w:szCs w:val="36"/>
          <w:cs/>
        </w:rPr>
      </w:pP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ความสนใจใฝ่รู้นี้ไม่ได้จบแค่ในชั้นเรียน เมื่อเด็กๆได้เรียนเรื่องหนอน พวกเขาก็ชอบที่จะสังเกตตามต้นไม้ ใบไม้ เผื่อจะได้เจอหนอนน้อยคลานกระดุ๊กกระดิ๊กกินใบไม้อยู่ ซาหริ่ม เด็กน้อย ๑/๓ ถามฉันในระหว่างตักอาหารกลางวันว่า </w:t>
      </w:r>
      <w:r w:rsidRPr="00FE2768">
        <w:rPr>
          <w:rFonts w:ascii="4805_KwangMD_Melt" w:hAnsi="4805_KwangMD_Melt" w:cs="4805_KwangMD_Melt"/>
          <w:sz w:val="36"/>
          <w:szCs w:val="36"/>
        </w:rPr>
        <w:t>“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ครูเอมคะ มันมีตัวอะไรที่กินใบมะกรูดไหมคะ</w:t>
      </w:r>
      <w:r w:rsidRPr="00FE2768">
        <w:rPr>
          <w:rFonts w:ascii="4805_KwangMD_Melt" w:hAnsi="4805_KwangMD_Melt" w:cs="4805_KwangMD_Melt"/>
          <w:sz w:val="36"/>
          <w:szCs w:val="36"/>
        </w:rPr>
        <w:t>” “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มีค</w:t>
      </w:r>
      <w:r>
        <w:rPr>
          <w:rFonts w:ascii="4805_KwangMD_Melt (Thai)" w:hAnsi="4805_KwangMD_Melt (Thai)" w:cs="4805_KwangMD_Melt (Thai)"/>
          <w:sz w:val="36"/>
          <w:szCs w:val="36"/>
          <w:cs/>
        </w:rPr>
        <w:t>่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ะ ชื่อหนอนมะนาวค่ะ</w:t>
      </w:r>
      <w:r w:rsidRPr="00FE2768">
        <w:rPr>
          <w:rFonts w:ascii="4805_KwangMD_Melt" w:hAnsi="4805_KwangMD_Melt" w:cs="4805_KwangMD_Melt"/>
          <w:sz w:val="36"/>
          <w:szCs w:val="36"/>
        </w:rPr>
        <w:t>” “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ออหรอคะ มิน่าละใบมะกรูดที่บ้านหนูถึงแหว่งเป็นรูไปหมดเลย ครูเอมรู้ไหมคะว่าหนูเอาถุงพลาสติกเจาะรูผูกกิ่งที่มีหนอนเอาไว้ด้วย จะได้ไม่มีนกมากิน และหนูก็มาดูทุกวันเลยด้วยนะคะ</w:t>
      </w:r>
      <w:r w:rsidRPr="00FE2768">
        <w:rPr>
          <w:rFonts w:ascii="4805_KwangMD_Melt" w:hAnsi="4805_KwangMD_Melt" w:cs="4805_KwangMD_Melt"/>
          <w:sz w:val="36"/>
          <w:szCs w:val="36"/>
        </w:rPr>
        <w:t xml:space="preserve">”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เด็กหญิงซาหริ่มพูดด้วยความภูมิใจ</w:t>
      </w:r>
    </w:p>
    <w:p w:rsidR="00AB0107" w:rsidRDefault="00AB0107" w:rsidP="00FE2768">
      <w:pPr>
        <w:spacing w:before="120" w:after="120"/>
        <w:ind w:right="-28" w:firstLine="720"/>
        <w:rPr>
          <w:rFonts w:ascii="4805_KwangMD_Melt" w:hAnsi="4805_KwangMD_Melt" w:cs="4805_KwangMD_Melt"/>
          <w:sz w:val="36"/>
          <w:szCs w:val="36"/>
        </w:rPr>
      </w:pP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พูดถึงต้นมะกรูด ก็มีเรื่องเล่าของคุณครูมาเล่าให้ฟังกันด้วยค่ะ มันน่าตื่นเต้นมากสำหรับฉันที่ได้รู้ว่า</w:t>
      </w:r>
      <w:r w:rsidRPr="00FE2768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Pr="00FE2768">
        <w:rPr>
          <w:rFonts w:ascii="4805_KwangMD_Melt (Thai)" w:hAnsi="4805_KwangMD_Melt (Thai)" w:cs="4805_KwangMD_Melt (Thai)"/>
          <w:b/>
          <w:bCs/>
          <w:sz w:val="36"/>
          <w:szCs w:val="36"/>
          <w:cs/>
        </w:rPr>
        <w:t>การเรียนรู้นี้ไม่เพียง</w:t>
      </w:r>
      <w:r>
        <w:rPr>
          <w:rFonts w:ascii="4805_KwangMD_Melt (Thai)" w:hAnsi="4805_KwangMD_Melt (Thai)" w:cs="4805_KwangMD_Melt (Thai)"/>
          <w:b/>
          <w:bCs/>
          <w:sz w:val="36"/>
          <w:szCs w:val="36"/>
          <w:cs/>
        </w:rPr>
        <w:t>แค่</w:t>
      </w:r>
      <w:r w:rsidRPr="00FE2768">
        <w:rPr>
          <w:rFonts w:ascii="4805_KwangMD_Melt (Thai)" w:hAnsi="4805_KwangMD_Melt (Thai)" w:cs="4805_KwangMD_Melt (Thai)"/>
          <w:b/>
          <w:bCs/>
          <w:sz w:val="36"/>
          <w:szCs w:val="36"/>
          <w:cs/>
        </w:rPr>
        <w:t>ส่งผลกับเด็กๆ เท่านั้น แต่ยังส่งผ่านมายังคุณครูด้วย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 หน้าฝนแบบนี้หนอนน้อยเริ่งร่ามาก ครูเนียนเล่าให้ฟังเรื่องต้นมะกรูดที่บ้านว่า</w:t>
      </w:r>
      <w:r w:rsidRPr="00FE2768"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Pr="00FE2768">
        <w:rPr>
          <w:rFonts w:ascii="4805_KwangMD_Melt" w:hAnsi="4805_KwangMD_Melt" w:cs="4805_KwangMD_Melt"/>
          <w:sz w:val="36"/>
          <w:szCs w:val="36"/>
        </w:rPr>
        <w:t>“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มีหนอนมากินเยอะมาก ถ้าเป็นปีก่อนๆ ก็อาจจะเอาหนอนไปทิ้งแล้ว แต่เพราะสอนเด็กๆ เรื่องนี้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ปีนี้เลยเก็บไว้กินเอง ๒ ยอดที่เหลือก็ให้หนอนกิน แต่ตอนนี้หนอนก็เริ่มมากินยอดที่เก็บไว้ด้วยแล้วละ</w:t>
      </w:r>
      <w:r w:rsidRPr="00FE2768">
        <w:rPr>
          <w:rFonts w:ascii="4805_KwangMD_Melt" w:hAnsi="4805_KwangMD_Melt" w:cs="4805_KwangMD_Melt"/>
          <w:sz w:val="36"/>
          <w:szCs w:val="36"/>
        </w:rPr>
        <w:t>”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 xml:space="preserve"> ครูเนียนเล่าไปอมยิ้มไป</w:t>
      </w:r>
      <w:r>
        <w:rPr>
          <w:rFonts w:ascii="4805_KwangMD_Melt (Thai)" w:hAnsi="4805_KwangMD_Melt (Thai)" w:cs="4805_KwangMD_Melt (Thai)"/>
          <w:sz w:val="36"/>
          <w:szCs w:val="36"/>
          <w:cs/>
        </w:rPr>
        <w:t xml:space="preserve"> ส่วนครูอ้อก็ยอมสละต้</w:t>
      </w:r>
      <w:r w:rsidRPr="00FE2768">
        <w:rPr>
          <w:rFonts w:ascii="4805_KwangMD_Melt (Thai)" w:hAnsi="4805_KwangMD_Melt (Thai)" w:cs="4805_KwangMD_Melt (Thai)"/>
          <w:sz w:val="36"/>
          <w:szCs w:val="36"/>
          <w:cs/>
        </w:rPr>
        <w:t>นมะกรูดน้อยที่เพิ่งแตกยอดอ่อนใหม่ๆ ให้เป็นอาหารของหนอน ๓ พี่น้อง จนตอนนี้มีแต่ก้านไปซะแล้ว</w:t>
      </w:r>
      <w:r>
        <w:rPr>
          <w:rFonts w:ascii="4805_KwangMD_Melt" w:hAnsi="4805_KwangMD_Melt" w:cs="4805_KwangMD_Melt"/>
          <w:sz w:val="36"/>
          <w:szCs w:val="36"/>
          <w:cs/>
        </w:rPr>
        <w:t xml:space="preserve"> </w:t>
      </w:r>
    </w:p>
    <w:p w:rsidR="00AB0107" w:rsidRPr="00254987" w:rsidRDefault="00AB0107" w:rsidP="00FE2768">
      <w:pPr>
        <w:spacing w:before="120" w:after="120"/>
        <w:ind w:right="-28" w:firstLine="720"/>
        <w:rPr>
          <w:rFonts w:ascii="4805_KwangMD_Melt" w:hAnsi="4805_KwangMD_Melt" w:cs="4805_KwangMD_Melt"/>
          <w:color w:val="000000"/>
          <w:sz w:val="36"/>
          <w:szCs w:val="36"/>
        </w:rPr>
      </w:pPr>
      <w:r>
        <w:rPr>
          <w:noProof/>
          <w:lang w:eastAsia="en-US"/>
        </w:rPr>
        <w:pict>
          <v:shape id="_x0000_s1031" type="#_x0000_t75" style="position:absolute;left:0;text-align:left;margin-left:0;margin-top:71.1pt;width:180pt;height:74.25pt;z-index:251659264" stroked="t" strokecolor="#330" strokeweight="1pt">
            <v:imagedata r:id="rId9" o:title="" croptop="14683f" cropbottom="16059f" cropleft="7513f" cropright="10693f"/>
          </v:shape>
        </w:pict>
      </w:r>
      <w:r>
        <w:rPr>
          <w:noProof/>
          <w:lang w:eastAsia="en-US"/>
        </w:rPr>
        <w:pict>
          <v:shape id="_x0000_s1032" type="#_x0000_t75" style="position:absolute;left:0;text-align:left;margin-left:189pt;margin-top:71.1pt;width:189pt;height:73.75pt;z-index:251663360" stroked="t" strokecolor="#330" strokeweight="1pt">
            <v:imagedata r:id="rId10" o:title=""/>
          </v:shape>
        </w:pict>
      </w:r>
      <w:r w:rsidRPr="00254987">
        <w:rPr>
          <w:rFonts w:ascii="4805_KwangMD_Melt (Thai)" w:hAnsi="4805_KwangMD_Melt (Thai)" w:cs="4805_KwangMD_Melt (Thai)"/>
          <w:color w:val="000000"/>
          <w:sz w:val="36"/>
          <w:szCs w:val="36"/>
          <w:cs/>
        </w:rPr>
        <w:t>เทอมนี้เป็นเทอมที่น่าสนุกและตื่นเต้นมากกับเรื่องราวการเรียนรู</w:t>
      </w:r>
      <w:r>
        <w:rPr>
          <w:rFonts w:ascii="4805_KwangMD_Melt (Thai)" w:hAnsi="4805_KwangMD_Melt (Thai)" w:cs="4805_KwangMD_Melt (Thai)"/>
          <w:color w:val="000000"/>
          <w:sz w:val="36"/>
          <w:szCs w:val="36"/>
          <w:cs/>
        </w:rPr>
        <w:t>้</w:t>
      </w:r>
      <w:r w:rsidRPr="00254987">
        <w:rPr>
          <w:rFonts w:ascii="4805_KwangMD_Melt (Thai)" w:hAnsi="4805_KwangMD_Melt (Thai)" w:cs="4805_KwangMD_Melt (Thai)"/>
          <w:color w:val="000000"/>
          <w:sz w:val="36"/>
          <w:szCs w:val="36"/>
          <w:cs/>
        </w:rPr>
        <w:t>ของทั้งคุณครูและเด็กๆ ฉันอยากจะปิดท้ายด้วยการตอบคำถามปลายภาคเรียนของเด็กๆ ที่พูดถึงเหตุการณ์ที่มีหนอนมากินต้นคะน้าที่คนปลูกไว้กินเอง และถามว่าหากเด็กๆ เป็นคนคนนั้นพวกเขาจะทำอย่างไร</w:t>
      </w:r>
    </w:p>
    <w:p w:rsidR="00AB0107" w:rsidRPr="00254987" w:rsidRDefault="00AB0107" w:rsidP="00FE2768">
      <w:pPr>
        <w:spacing w:before="120" w:after="120"/>
        <w:ind w:right="-28" w:firstLine="720"/>
        <w:rPr>
          <w:rFonts w:ascii="4805_KwangMD_Melt" w:hAnsi="4805_KwangMD_Melt" w:cs="4805_KwangMD_Melt"/>
          <w:color w:val="000000"/>
          <w:sz w:val="36"/>
          <w:szCs w:val="36"/>
        </w:rPr>
      </w:pPr>
      <w:r>
        <w:rPr>
          <w:noProof/>
          <w:lang w:eastAsia="en-US"/>
        </w:rPr>
        <w:pict>
          <v:shape id="_x0000_s1033" type="#_x0000_t75" style="position:absolute;left:0;text-align:left;margin-left:387pt;margin-top:11.95pt;width:2in;height:56.85pt;z-index:251660288" stroked="t" strokecolor="#330" strokeweight="1pt">
            <v:imagedata r:id="rId11" o:title=""/>
          </v:shape>
        </w:pict>
      </w:r>
    </w:p>
    <w:p w:rsidR="00AB0107" w:rsidRPr="00254987" w:rsidRDefault="00AB0107" w:rsidP="00FE2768">
      <w:pPr>
        <w:spacing w:before="120" w:after="120"/>
        <w:ind w:right="-28" w:firstLine="720"/>
        <w:rPr>
          <w:rFonts w:ascii="4805_KwangMD_Melt" w:hAnsi="4805_KwangMD_Melt" w:cs="4805_KwangMD_Melt"/>
          <w:color w:val="000000"/>
          <w:sz w:val="36"/>
          <w:szCs w:val="36"/>
        </w:rPr>
      </w:pPr>
    </w:p>
    <w:p w:rsidR="00AB0107" w:rsidRPr="00254987" w:rsidRDefault="00AB0107" w:rsidP="00254987">
      <w:pPr>
        <w:ind w:right="-28"/>
        <w:rPr>
          <w:rFonts w:ascii="4805_KwangMD_Melt" w:hAnsi="4805_KwangMD_Melt" w:cs="4805_KwangMD_Melt"/>
          <w:color w:val="000000"/>
          <w:sz w:val="24"/>
          <w:szCs w:val="24"/>
        </w:rPr>
      </w:pPr>
    </w:p>
    <w:p w:rsidR="00AB0107" w:rsidRDefault="00AB0107" w:rsidP="00254987">
      <w:pPr>
        <w:ind w:right="-28" w:firstLine="210"/>
        <w:rPr>
          <w:rFonts w:ascii="4805_KwangMD_Melt" w:hAnsi="4805_KwangMD_Melt" w:cs="4805_KwangMD_Melt"/>
          <w:color w:val="000000"/>
        </w:rPr>
      </w:pPr>
      <w:r w:rsidRPr="00254987">
        <w:rPr>
          <w:rFonts w:ascii="4805_KwangMD_Melt" w:hAnsi="4805_KwangMD_Melt" w:cs="4805_KwangMD_Melt"/>
          <w:color w:val="000000"/>
        </w:rPr>
        <w:t>“</w:t>
      </w:r>
      <w:r w:rsidRPr="00254987">
        <w:rPr>
          <w:rFonts w:ascii="4805_KwangMD_Melt (Thai)" w:hAnsi="4805_KwangMD_Melt (Thai)" w:cs="4805_KwangMD_Melt (Thai)"/>
          <w:color w:val="000000"/>
          <w:cs/>
        </w:rPr>
        <w:t>ผักคะน้าก็เป็นอาหารของหนอนเหมือนกัน</w:t>
      </w:r>
      <w:r w:rsidRPr="00254987">
        <w:rPr>
          <w:rFonts w:ascii="4805_KwangMD_Melt" w:hAnsi="4805_KwangMD_Melt" w:cs="4805_KwangMD_Melt"/>
          <w:color w:val="000000"/>
        </w:rPr>
        <w:t>”</w:t>
      </w:r>
      <w:r>
        <w:rPr>
          <w:rFonts w:ascii="4805_KwangMD_Melt" w:hAnsi="4805_KwangMD_Melt" w:cs="4805_KwangMD_Melt"/>
          <w:color w:val="000000"/>
          <w:cs/>
        </w:rPr>
        <w:t xml:space="preserve">       </w:t>
      </w:r>
      <w:r>
        <w:rPr>
          <w:rFonts w:ascii="4805_KwangMD_Melt" w:hAnsi="4805_KwangMD_Melt" w:cs="4805_KwangMD_Melt"/>
          <w:color w:val="000000"/>
        </w:rPr>
        <w:t>“</w:t>
      </w:r>
      <w:r>
        <w:rPr>
          <w:rFonts w:ascii="4805_KwangMD_Melt (Thai)" w:hAnsi="4805_KwangMD_Melt (Thai)" w:cs="4805_KwangMD_Melt (Thai)"/>
          <w:color w:val="000000"/>
          <w:cs/>
        </w:rPr>
        <w:t>หนอนกินเป็นธรรมชาติ</w:t>
      </w:r>
      <w:r>
        <w:rPr>
          <w:rFonts w:ascii="4805_KwangMD_Melt" w:hAnsi="4805_KwangMD_Melt" w:cs="4805_KwangMD_Melt"/>
          <w:color w:val="000000"/>
        </w:rPr>
        <w:t>”     “</w:t>
      </w:r>
      <w:r>
        <w:rPr>
          <w:rFonts w:ascii="4805_KwangMD_Melt (Thai)" w:hAnsi="4805_KwangMD_Melt (Thai)" w:cs="4805_KwangMD_Melt (Thai)"/>
          <w:color w:val="000000"/>
          <w:cs/>
        </w:rPr>
        <w:t>จะหยิบหนอนออกไปแล้วให้อาหารมันกิน</w:t>
      </w:r>
      <w:r>
        <w:rPr>
          <w:rFonts w:ascii="4805_KwangMD_Melt" w:hAnsi="4805_KwangMD_Melt" w:cs="4805_KwangMD_Melt"/>
          <w:color w:val="000000"/>
        </w:rPr>
        <w:t>”</w:t>
      </w:r>
    </w:p>
    <w:p w:rsidR="00AB0107" w:rsidRPr="00254987" w:rsidRDefault="00AB0107" w:rsidP="00254987">
      <w:pPr>
        <w:ind w:right="-28" w:firstLine="210"/>
        <w:rPr>
          <w:rFonts w:ascii="4805_KwangMD_Melt" w:hAnsi="4805_KwangMD_Melt" w:cs="4805_KwangMD_Melt"/>
          <w:color w:val="000000"/>
          <w:cs/>
        </w:rPr>
      </w:pPr>
      <w:r>
        <w:rPr>
          <w:noProof/>
          <w:lang w:eastAsia="en-US"/>
        </w:rPr>
        <w:pict>
          <v:group id="_x0000_s1034" style="position:absolute;left:0;text-align:left;margin-left:376.95pt;margin-top:4.5pt;width:180pt;height:63pt;z-index:251662336" coordorigin="8140,13514" coordsize="3600,1260">
            <v:shape id="_x0000_s1035" type="#_x0000_t75" style="position:absolute;left:8140;top:13514;width:3600;height:1260" o:regroupid="1" stroked="t" strokecolor="#330" strokeweight="1pt">
              <v:imagedata r:id="rId12" o:title="" croptop="19505f" cropbottom="10923f" cropleft="12013f" cropright="5325f"/>
            </v:shape>
            <v:shape id="_x0000_s1036" type="#_x0000_t75" style="position:absolute;left:11576;top:13514;width:164;height:350" o:regroupid="1" strokecolor="#330" strokeweight="1pt">
              <v:imagedata r:id="rId12" o:title="" croptop="27307f" cropbottom="28477f" cropleft="58020f" cropright="5325f"/>
            </v:shape>
          </v:group>
        </w:pict>
      </w:r>
      <w:r>
        <w:rPr>
          <w:noProof/>
          <w:lang w:eastAsia="en-US"/>
        </w:rPr>
        <w:pict>
          <v:shape id="_x0000_s1037" type="#_x0000_t75" style="position:absolute;left:0;text-align:left;margin-left:-14.6pt;margin-top:5.15pt;width:117pt;height:64.5pt;z-index:251661312" stroked="t" strokecolor="#330" strokeweight="1pt">
            <v:imagedata r:id="rId13" o:title="" croptop="15604f" cropbottom="20675f" cropleft="16395f" cropright="19346f"/>
          </v:shape>
        </w:pict>
      </w:r>
      <w:r>
        <w:rPr>
          <w:noProof/>
          <w:lang w:eastAsia="en-US"/>
        </w:rPr>
        <w:pict>
          <v:group id="_x0000_s1038" style="position:absolute;left:0;text-align:left;margin-left:106.7pt;margin-top:6.45pt;width:171pt;height:63pt;z-index:251657216" coordorigin="2701,13553" coordsize="3420,1260">
            <v:shape id="_x0000_s1039" type="#_x0000_t75" style="position:absolute;left:2701;top:13553;width:3420;height:1260" o:regroupid="1" stroked="t" strokecolor="#330" strokeweight="1pt">
              <v:imagedata r:id="rId14" o:title="" croptop="13653f" cropbottom="22626f" cropleft="12013f" cropright="8611f"/>
            </v:shape>
            <v:shape id="_x0000_s1040" type="#_x0000_t75" style="position:absolute;left:5871;top:13553;width:167;height:420" o:regroupid="1" strokecolor="#330" strokeweight="1pt">
              <v:imagedata r:id="rId14" o:title="" croptop="17554f" cropbottom="38230f" cropleft="53639f" cropright="9706f"/>
            </v:shape>
          </v:group>
        </w:pict>
      </w:r>
      <w:r>
        <w:rPr>
          <w:noProof/>
          <w:lang w:eastAsia="en-US"/>
        </w:rPr>
        <w:pict>
          <v:shape id="_x0000_s1041" type="#_x0000_t75" style="position:absolute;left:0;text-align:left;margin-left:282.9pt;margin-top:7.1pt;width:90pt;height:58.95pt;z-index:251658240" stroked="t" strokecolor="#330" strokeweight="1pt">
            <v:imagedata r:id="rId15" o:title=""/>
          </v:shape>
        </w:pict>
      </w:r>
    </w:p>
    <w:p w:rsidR="00AB0107" w:rsidRDefault="00AB0107" w:rsidP="00FE2768">
      <w:pPr>
        <w:spacing w:before="120" w:after="120"/>
        <w:ind w:right="-28" w:firstLine="720"/>
        <w:rPr>
          <w:rFonts w:ascii="4805_KwangMD_Melt" w:hAnsi="4805_KwangMD_Melt" w:cs="4805_KwangMD_Melt"/>
          <w:sz w:val="36"/>
          <w:szCs w:val="36"/>
        </w:rPr>
      </w:pPr>
    </w:p>
    <w:p w:rsidR="00AB0107" w:rsidRDefault="00AB0107" w:rsidP="00254987">
      <w:pPr>
        <w:spacing w:before="120" w:after="120"/>
        <w:ind w:right="-28"/>
        <w:rPr>
          <w:rFonts w:ascii="4805_KwangMD_Melt" w:hAnsi="4805_KwangMD_Melt" w:cs="4805_KwangMD_Melt"/>
          <w:sz w:val="22"/>
          <w:szCs w:val="22"/>
        </w:rPr>
      </w:pPr>
    </w:p>
    <w:p w:rsidR="00AB0107" w:rsidRPr="00FE2768" w:rsidRDefault="00AB0107" w:rsidP="00254987">
      <w:pPr>
        <w:spacing w:before="120" w:after="120"/>
        <w:ind w:right="-28"/>
        <w:rPr>
          <w:rFonts w:ascii="4805_KwangMD_Melt" w:hAnsi="4805_KwangMD_Melt" w:cs="4805_KwangMD_Melt"/>
          <w:sz w:val="36"/>
          <w:szCs w:val="36"/>
        </w:rPr>
      </w:pPr>
      <w:r w:rsidRPr="00254987">
        <w:rPr>
          <w:rFonts w:ascii="4805_KwangMD_Melt" w:hAnsi="4805_KwangMD_Melt" w:cs="4805_KwangMD_Melt"/>
        </w:rPr>
        <w:t>“</w:t>
      </w:r>
      <w:r>
        <w:rPr>
          <w:rFonts w:ascii="4805_KwangMD_Melt (Thai)" w:hAnsi="4805_KwangMD_Melt (Thai)" w:cs="4805_KwangMD_Melt (Thai)"/>
          <w:cs/>
        </w:rPr>
        <w:t>จะให้หนอนกินต่อไปจนอิ่ม</w:t>
      </w:r>
      <w:r w:rsidRPr="00254987">
        <w:rPr>
          <w:rFonts w:ascii="4805_KwangMD_Melt" w:hAnsi="4805_KwangMD_Melt" w:cs="4805_KwangMD_Melt"/>
        </w:rPr>
        <w:t>”</w:t>
      </w:r>
      <w:r>
        <w:rPr>
          <w:rFonts w:ascii="4805_KwangMD_Melt" w:hAnsi="4805_KwangMD_Melt" w:cs="4805_KwangMD_Melt"/>
        </w:rPr>
        <w:t xml:space="preserve"> “</w:t>
      </w:r>
      <w:r>
        <w:rPr>
          <w:rFonts w:ascii="4805_KwangMD_Melt (Thai)" w:hAnsi="4805_KwangMD_Melt (Thai)" w:cs="4805_KwangMD_Melt (Thai)"/>
          <w:cs/>
        </w:rPr>
        <w:t>จะไม่ทำอะไรและเอาใบที่ไม่มีหนอนไปกิน</w:t>
      </w:r>
      <w:r>
        <w:rPr>
          <w:rFonts w:ascii="4805_KwangMD_Melt" w:hAnsi="4805_KwangMD_Melt" w:cs="4805_KwangMD_Melt"/>
        </w:rPr>
        <w:t>” “</w:t>
      </w:r>
      <w:r>
        <w:rPr>
          <w:rFonts w:ascii="4805_KwangMD_Melt (Thai)" w:hAnsi="4805_KwangMD_Melt (Thai)" w:cs="4805_KwangMD_Melt (Thai)"/>
          <w:cs/>
        </w:rPr>
        <w:t>ปลูกต้นคะน้าใหม่</w:t>
      </w:r>
      <w:r>
        <w:rPr>
          <w:rFonts w:ascii="4805_KwangMD_Melt" w:hAnsi="4805_KwangMD_Melt" w:cs="4805_KwangMD_Melt"/>
        </w:rPr>
        <w:t>”</w:t>
      </w:r>
      <w:r>
        <w:rPr>
          <w:rFonts w:ascii="4805_KwangMD_Melt" w:hAnsi="4805_KwangMD_Melt" w:cs="4805_KwangMD_Melt"/>
          <w:cs/>
        </w:rPr>
        <w:t xml:space="preserve"> </w:t>
      </w:r>
      <w:r>
        <w:rPr>
          <w:rFonts w:ascii="4805_KwangMD_Melt" w:hAnsi="4805_KwangMD_Melt" w:cs="4805_KwangMD_Melt"/>
        </w:rPr>
        <w:t>“</w:t>
      </w:r>
      <w:r>
        <w:rPr>
          <w:rFonts w:ascii="4805_KwangMD_Melt (Thai)" w:hAnsi="4805_KwangMD_Melt (Thai)" w:cs="4805_KwangMD_Melt (Thai)"/>
          <w:cs/>
        </w:rPr>
        <w:t xml:space="preserve">ปลูกอีกต้นไว้ให้หนอนกิน </w:t>
      </w:r>
      <w:r>
        <w:rPr>
          <w:rFonts w:ascii="4805_KwangMD_Melt" w:hAnsi="4805_KwangMD_Melt" w:cs="4805_KwangMD_Melt"/>
          <w:cs/>
        </w:rPr>
        <w:br/>
      </w:r>
      <w:r>
        <w:rPr>
          <w:rFonts w:ascii="4805_KwangMD_Melt (Thai)" w:hAnsi="4805_KwangMD_Melt (Thai)" w:cs="4805_KwangMD_Melt (Thai)"/>
          <w:cs/>
        </w:rPr>
        <w:t>จนหนอนเป็นผีเสื้อออกไข่ บางทีผีเสื้อก็บินไปผสมเกสร</w:t>
      </w:r>
      <w:r>
        <w:rPr>
          <w:rFonts w:ascii="4805_KwangMD_Melt" w:hAnsi="4805_KwangMD_Melt" w:cs="4805_KwangMD_Melt"/>
        </w:rPr>
        <w:t>”</w:t>
      </w:r>
    </w:p>
    <w:sectPr w:rsidR="00AB0107" w:rsidRPr="00FE2768" w:rsidSect="00C02FB1">
      <w:pgSz w:w="11906" w:h="16838"/>
      <w:pgMar w:top="360" w:right="567" w:bottom="360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lr –พ’ฉ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4805_KwangMD_Melt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4805_KwangMD_Melt (Thai)">
    <w:panose1 w:val="00000000000000000000"/>
    <w:charset w:val="DE"/>
    <w:family w:val="auto"/>
    <w:notTrueType/>
    <w:pitch w:val="variable"/>
    <w:sig w:usb0="01000001" w:usb1="00000000" w:usb2="00000000" w:usb3="00000000" w:csb0="0001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embedSystemFonts/>
  <w:stylePaneFormatFilter w:val="3F01"/>
  <w:doNotTrackMoves/>
  <w:defaultTabStop w:val="720"/>
  <w:characterSpacingControl w:val="doNotCompress"/>
  <w:compat>
    <w:applyBreaking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C356D"/>
    <w:rsid w:val="0000329F"/>
    <w:rsid w:val="00004049"/>
    <w:rsid w:val="000057FA"/>
    <w:rsid w:val="00010274"/>
    <w:rsid w:val="00011143"/>
    <w:rsid w:val="00015E2D"/>
    <w:rsid w:val="00016D6F"/>
    <w:rsid w:val="00023748"/>
    <w:rsid w:val="00027B5D"/>
    <w:rsid w:val="00035227"/>
    <w:rsid w:val="0003681E"/>
    <w:rsid w:val="00036C7A"/>
    <w:rsid w:val="00036E95"/>
    <w:rsid w:val="000416B4"/>
    <w:rsid w:val="00042077"/>
    <w:rsid w:val="000461D5"/>
    <w:rsid w:val="000468C2"/>
    <w:rsid w:val="00053AE8"/>
    <w:rsid w:val="00054009"/>
    <w:rsid w:val="00060DBB"/>
    <w:rsid w:val="00063728"/>
    <w:rsid w:val="00064EED"/>
    <w:rsid w:val="00065795"/>
    <w:rsid w:val="00067429"/>
    <w:rsid w:val="000707BB"/>
    <w:rsid w:val="000747D5"/>
    <w:rsid w:val="00083501"/>
    <w:rsid w:val="0008491E"/>
    <w:rsid w:val="00086561"/>
    <w:rsid w:val="000908D9"/>
    <w:rsid w:val="000923E2"/>
    <w:rsid w:val="00096567"/>
    <w:rsid w:val="0009724E"/>
    <w:rsid w:val="00097E34"/>
    <w:rsid w:val="000A0F4A"/>
    <w:rsid w:val="000A39C1"/>
    <w:rsid w:val="000A42F6"/>
    <w:rsid w:val="000A4F4F"/>
    <w:rsid w:val="000A625D"/>
    <w:rsid w:val="000A6D09"/>
    <w:rsid w:val="000A722C"/>
    <w:rsid w:val="000A72F7"/>
    <w:rsid w:val="000B0755"/>
    <w:rsid w:val="000B2990"/>
    <w:rsid w:val="000B30CF"/>
    <w:rsid w:val="000B79A6"/>
    <w:rsid w:val="000C2D18"/>
    <w:rsid w:val="000C5357"/>
    <w:rsid w:val="000C72C2"/>
    <w:rsid w:val="000D0DA8"/>
    <w:rsid w:val="000D109F"/>
    <w:rsid w:val="000D325B"/>
    <w:rsid w:val="000D3E9D"/>
    <w:rsid w:val="000D499F"/>
    <w:rsid w:val="000D5561"/>
    <w:rsid w:val="000D5BA4"/>
    <w:rsid w:val="000D5D27"/>
    <w:rsid w:val="000E11AC"/>
    <w:rsid w:val="000F1CD2"/>
    <w:rsid w:val="000F2E2E"/>
    <w:rsid w:val="000F3E7B"/>
    <w:rsid w:val="000F47E8"/>
    <w:rsid w:val="000F4B91"/>
    <w:rsid w:val="000F4F73"/>
    <w:rsid w:val="000F57BA"/>
    <w:rsid w:val="000F5F74"/>
    <w:rsid w:val="000F7D1A"/>
    <w:rsid w:val="000F7E0A"/>
    <w:rsid w:val="001022EA"/>
    <w:rsid w:val="00102425"/>
    <w:rsid w:val="00103C34"/>
    <w:rsid w:val="00104E09"/>
    <w:rsid w:val="0010692A"/>
    <w:rsid w:val="00110439"/>
    <w:rsid w:val="00122E1D"/>
    <w:rsid w:val="001265E3"/>
    <w:rsid w:val="00126C02"/>
    <w:rsid w:val="001322B1"/>
    <w:rsid w:val="001351CA"/>
    <w:rsid w:val="001424C2"/>
    <w:rsid w:val="0014314F"/>
    <w:rsid w:val="00143BFE"/>
    <w:rsid w:val="001454B8"/>
    <w:rsid w:val="00146D13"/>
    <w:rsid w:val="0015045D"/>
    <w:rsid w:val="00152029"/>
    <w:rsid w:val="001532F1"/>
    <w:rsid w:val="001538D0"/>
    <w:rsid w:val="00154E68"/>
    <w:rsid w:val="00155349"/>
    <w:rsid w:val="001563AA"/>
    <w:rsid w:val="001566ED"/>
    <w:rsid w:val="00156C0F"/>
    <w:rsid w:val="001609BF"/>
    <w:rsid w:val="00160B15"/>
    <w:rsid w:val="00160C0A"/>
    <w:rsid w:val="00163213"/>
    <w:rsid w:val="00167C32"/>
    <w:rsid w:val="0017194B"/>
    <w:rsid w:val="00174B7F"/>
    <w:rsid w:val="00183123"/>
    <w:rsid w:val="001857C3"/>
    <w:rsid w:val="00187993"/>
    <w:rsid w:val="0019002A"/>
    <w:rsid w:val="001905E8"/>
    <w:rsid w:val="0019072C"/>
    <w:rsid w:val="00191437"/>
    <w:rsid w:val="0019407B"/>
    <w:rsid w:val="00196ED7"/>
    <w:rsid w:val="00196F09"/>
    <w:rsid w:val="00197777"/>
    <w:rsid w:val="001A0676"/>
    <w:rsid w:val="001A50BD"/>
    <w:rsid w:val="001A5C58"/>
    <w:rsid w:val="001A7D08"/>
    <w:rsid w:val="001B12E5"/>
    <w:rsid w:val="001B1C11"/>
    <w:rsid w:val="001B262A"/>
    <w:rsid w:val="001B2DD1"/>
    <w:rsid w:val="001B534C"/>
    <w:rsid w:val="001C65D1"/>
    <w:rsid w:val="001D3573"/>
    <w:rsid w:val="001D38DD"/>
    <w:rsid w:val="001E11E3"/>
    <w:rsid w:val="001E39B7"/>
    <w:rsid w:val="001E574F"/>
    <w:rsid w:val="001E7B88"/>
    <w:rsid w:val="001F1184"/>
    <w:rsid w:val="001F1522"/>
    <w:rsid w:val="001F2C0E"/>
    <w:rsid w:val="001F52E8"/>
    <w:rsid w:val="001F5981"/>
    <w:rsid w:val="00202986"/>
    <w:rsid w:val="0020473E"/>
    <w:rsid w:val="00206EFD"/>
    <w:rsid w:val="002100CA"/>
    <w:rsid w:val="00212D1F"/>
    <w:rsid w:val="0021393E"/>
    <w:rsid w:val="0021503F"/>
    <w:rsid w:val="0022050C"/>
    <w:rsid w:val="00231A2D"/>
    <w:rsid w:val="002337B4"/>
    <w:rsid w:val="00236464"/>
    <w:rsid w:val="00240647"/>
    <w:rsid w:val="00243130"/>
    <w:rsid w:val="002433E3"/>
    <w:rsid w:val="00250068"/>
    <w:rsid w:val="00250242"/>
    <w:rsid w:val="00250CCB"/>
    <w:rsid w:val="00251F09"/>
    <w:rsid w:val="00252ED0"/>
    <w:rsid w:val="002535D3"/>
    <w:rsid w:val="00253961"/>
    <w:rsid w:val="00253DE5"/>
    <w:rsid w:val="002544CF"/>
    <w:rsid w:val="00254987"/>
    <w:rsid w:val="00255148"/>
    <w:rsid w:val="00256D07"/>
    <w:rsid w:val="002570B4"/>
    <w:rsid w:val="00260EC7"/>
    <w:rsid w:val="00262FE0"/>
    <w:rsid w:val="002647E0"/>
    <w:rsid w:val="00266CC5"/>
    <w:rsid w:val="002720F9"/>
    <w:rsid w:val="002727D8"/>
    <w:rsid w:val="002771C3"/>
    <w:rsid w:val="00280613"/>
    <w:rsid w:val="00284D62"/>
    <w:rsid w:val="00286772"/>
    <w:rsid w:val="0028694B"/>
    <w:rsid w:val="00286999"/>
    <w:rsid w:val="00286D58"/>
    <w:rsid w:val="002900E1"/>
    <w:rsid w:val="00290EAA"/>
    <w:rsid w:val="002910B9"/>
    <w:rsid w:val="002916B7"/>
    <w:rsid w:val="00297567"/>
    <w:rsid w:val="002A08CA"/>
    <w:rsid w:val="002A0BBF"/>
    <w:rsid w:val="002A4DE0"/>
    <w:rsid w:val="002A7417"/>
    <w:rsid w:val="002B0923"/>
    <w:rsid w:val="002B6108"/>
    <w:rsid w:val="002B69D7"/>
    <w:rsid w:val="002B7D6D"/>
    <w:rsid w:val="002C5FEF"/>
    <w:rsid w:val="002C791C"/>
    <w:rsid w:val="002D2A37"/>
    <w:rsid w:val="002D365B"/>
    <w:rsid w:val="002E0A8B"/>
    <w:rsid w:val="002E69CC"/>
    <w:rsid w:val="002F07B0"/>
    <w:rsid w:val="002F2684"/>
    <w:rsid w:val="002F47C1"/>
    <w:rsid w:val="002F4B41"/>
    <w:rsid w:val="002F504C"/>
    <w:rsid w:val="00300013"/>
    <w:rsid w:val="00302F16"/>
    <w:rsid w:val="00303303"/>
    <w:rsid w:val="003065B9"/>
    <w:rsid w:val="00306FFF"/>
    <w:rsid w:val="003079C5"/>
    <w:rsid w:val="00311A13"/>
    <w:rsid w:val="00313C1A"/>
    <w:rsid w:val="00325B7E"/>
    <w:rsid w:val="003410CF"/>
    <w:rsid w:val="003417B7"/>
    <w:rsid w:val="00341BEA"/>
    <w:rsid w:val="003427AF"/>
    <w:rsid w:val="0034293A"/>
    <w:rsid w:val="00342B44"/>
    <w:rsid w:val="003439AD"/>
    <w:rsid w:val="00343C51"/>
    <w:rsid w:val="00344F60"/>
    <w:rsid w:val="00346E92"/>
    <w:rsid w:val="00350977"/>
    <w:rsid w:val="003523DA"/>
    <w:rsid w:val="003525D4"/>
    <w:rsid w:val="00352CA7"/>
    <w:rsid w:val="0035307C"/>
    <w:rsid w:val="003543A3"/>
    <w:rsid w:val="00360811"/>
    <w:rsid w:val="003625A2"/>
    <w:rsid w:val="00364C0A"/>
    <w:rsid w:val="00366324"/>
    <w:rsid w:val="00371640"/>
    <w:rsid w:val="00371796"/>
    <w:rsid w:val="00371D92"/>
    <w:rsid w:val="00372492"/>
    <w:rsid w:val="00373DCD"/>
    <w:rsid w:val="00374636"/>
    <w:rsid w:val="003801DD"/>
    <w:rsid w:val="00380DBA"/>
    <w:rsid w:val="0038156A"/>
    <w:rsid w:val="0038413D"/>
    <w:rsid w:val="0038452F"/>
    <w:rsid w:val="003923C8"/>
    <w:rsid w:val="0039390C"/>
    <w:rsid w:val="00393F0D"/>
    <w:rsid w:val="00394FE3"/>
    <w:rsid w:val="003A1999"/>
    <w:rsid w:val="003A43B9"/>
    <w:rsid w:val="003B020C"/>
    <w:rsid w:val="003B1992"/>
    <w:rsid w:val="003B32A5"/>
    <w:rsid w:val="003B7D36"/>
    <w:rsid w:val="003C08CA"/>
    <w:rsid w:val="003C1AF8"/>
    <w:rsid w:val="003C5B33"/>
    <w:rsid w:val="003D5DF6"/>
    <w:rsid w:val="003E10BD"/>
    <w:rsid w:val="003F2E19"/>
    <w:rsid w:val="003F7EB6"/>
    <w:rsid w:val="00400D05"/>
    <w:rsid w:val="004041BF"/>
    <w:rsid w:val="00404359"/>
    <w:rsid w:val="0040537E"/>
    <w:rsid w:val="00407CA1"/>
    <w:rsid w:val="004111B8"/>
    <w:rsid w:val="00413409"/>
    <w:rsid w:val="0041445F"/>
    <w:rsid w:val="00415C61"/>
    <w:rsid w:val="004166A1"/>
    <w:rsid w:val="00421752"/>
    <w:rsid w:val="004227AD"/>
    <w:rsid w:val="0042366E"/>
    <w:rsid w:val="00423BF1"/>
    <w:rsid w:val="004250E2"/>
    <w:rsid w:val="004262B7"/>
    <w:rsid w:val="0043131B"/>
    <w:rsid w:val="00431ED0"/>
    <w:rsid w:val="00442081"/>
    <w:rsid w:val="004525D0"/>
    <w:rsid w:val="00453807"/>
    <w:rsid w:val="00454D35"/>
    <w:rsid w:val="0045559B"/>
    <w:rsid w:val="00455A9C"/>
    <w:rsid w:val="00456F7A"/>
    <w:rsid w:val="004627EB"/>
    <w:rsid w:val="00462977"/>
    <w:rsid w:val="0047070E"/>
    <w:rsid w:val="004721F2"/>
    <w:rsid w:val="00474C8F"/>
    <w:rsid w:val="0047607B"/>
    <w:rsid w:val="0048068A"/>
    <w:rsid w:val="00480824"/>
    <w:rsid w:val="004809D5"/>
    <w:rsid w:val="00482DEF"/>
    <w:rsid w:val="00483DC3"/>
    <w:rsid w:val="004840DC"/>
    <w:rsid w:val="004855BF"/>
    <w:rsid w:val="00485D41"/>
    <w:rsid w:val="004860CD"/>
    <w:rsid w:val="00486A7C"/>
    <w:rsid w:val="00487EA1"/>
    <w:rsid w:val="00494E7D"/>
    <w:rsid w:val="004A1E7B"/>
    <w:rsid w:val="004A52C3"/>
    <w:rsid w:val="004B226C"/>
    <w:rsid w:val="004C0204"/>
    <w:rsid w:val="004C4E5F"/>
    <w:rsid w:val="004C5495"/>
    <w:rsid w:val="004D094B"/>
    <w:rsid w:val="004D0C97"/>
    <w:rsid w:val="004D2408"/>
    <w:rsid w:val="004D336C"/>
    <w:rsid w:val="004D4BB2"/>
    <w:rsid w:val="004D4CF7"/>
    <w:rsid w:val="004D696F"/>
    <w:rsid w:val="004D7784"/>
    <w:rsid w:val="004E01BD"/>
    <w:rsid w:val="004E12D8"/>
    <w:rsid w:val="004E16B3"/>
    <w:rsid w:val="004E270C"/>
    <w:rsid w:val="004E2D5E"/>
    <w:rsid w:val="004E2EDE"/>
    <w:rsid w:val="004E3DED"/>
    <w:rsid w:val="004E3ED4"/>
    <w:rsid w:val="004E48C8"/>
    <w:rsid w:val="004E4CAB"/>
    <w:rsid w:val="004E4E69"/>
    <w:rsid w:val="004E70B4"/>
    <w:rsid w:val="004E7D71"/>
    <w:rsid w:val="004F04B1"/>
    <w:rsid w:val="004F27A9"/>
    <w:rsid w:val="004F2B62"/>
    <w:rsid w:val="004F4051"/>
    <w:rsid w:val="004F6D57"/>
    <w:rsid w:val="004F7225"/>
    <w:rsid w:val="005015DC"/>
    <w:rsid w:val="005026F1"/>
    <w:rsid w:val="00502ABB"/>
    <w:rsid w:val="00504C34"/>
    <w:rsid w:val="005105AE"/>
    <w:rsid w:val="00522855"/>
    <w:rsid w:val="00523265"/>
    <w:rsid w:val="0052341C"/>
    <w:rsid w:val="00523D9B"/>
    <w:rsid w:val="00525888"/>
    <w:rsid w:val="005312EA"/>
    <w:rsid w:val="00531AC7"/>
    <w:rsid w:val="00535E31"/>
    <w:rsid w:val="00536F80"/>
    <w:rsid w:val="0054725A"/>
    <w:rsid w:val="00563493"/>
    <w:rsid w:val="00563F69"/>
    <w:rsid w:val="00573434"/>
    <w:rsid w:val="005740DF"/>
    <w:rsid w:val="00574E95"/>
    <w:rsid w:val="0058037E"/>
    <w:rsid w:val="0058250C"/>
    <w:rsid w:val="005844DC"/>
    <w:rsid w:val="0058487C"/>
    <w:rsid w:val="00585588"/>
    <w:rsid w:val="005857BF"/>
    <w:rsid w:val="005862D5"/>
    <w:rsid w:val="0058751A"/>
    <w:rsid w:val="00587887"/>
    <w:rsid w:val="005900F1"/>
    <w:rsid w:val="00593146"/>
    <w:rsid w:val="00593A21"/>
    <w:rsid w:val="00595CB0"/>
    <w:rsid w:val="00596E9A"/>
    <w:rsid w:val="005A3732"/>
    <w:rsid w:val="005A73C9"/>
    <w:rsid w:val="005A7C1B"/>
    <w:rsid w:val="005B7A17"/>
    <w:rsid w:val="005C2648"/>
    <w:rsid w:val="005C426B"/>
    <w:rsid w:val="005C46C7"/>
    <w:rsid w:val="005C6B63"/>
    <w:rsid w:val="005C736C"/>
    <w:rsid w:val="005C7BE0"/>
    <w:rsid w:val="005D05BB"/>
    <w:rsid w:val="005D150C"/>
    <w:rsid w:val="005D3205"/>
    <w:rsid w:val="005D382B"/>
    <w:rsid w:val="005D4F1C"/>
    <w:rsid w:val="005E1E3B"/>
    <w:rsid w:val="005E410E"/>
    <w:rsid w:val="005E4ABF"/>
    <w:rsid w:val="005E5D58"/>
    <w:rsid w:val="005E72CD"/>
    <w:rsid w:val="005F041F"/>
    <w:rsid w:val="005F2D35"/>
    <w:rsid w:val="005F4308"/>
    <w:rsid w:val="006009BC"/>
    <w:rsid w:val="00601384"/>
    <w:rsid w:val="00602BB7"/>
    <w:rsid w:val="00604080"/>
    <w:rsid w:val="00604798"/>
    <w:rsid w:val="0060517D"/>
    <w:rsid w:val="006060CC"/>
    <w:rsid w:val="00607B23"/>
    <w:rsid w:val="00612CE2"/>
    <w:rsid w:val="006175DD"/>
    <w:rsid w:val="00617886"/>
    <w:rsid w:val="00620094"/>
    <w:rsid w:val="00620AD5"/>
    <w:rsid w:val="00621611"/>
    <w:rsid w:val="00623D0B"/>
    <w:rsid w:val="00626EDA"/>
    <w:rsid w:val="00627350"/>
    <w:rsid w:val="00630AD3"/>
    <w:rsid w:val="006310D0"/>
    <w:rsid w:val="00632CA5"/>
    <w:rsid w:val="00634C57"/>
    <w:rsid w:val="006366AD"/>
    <w:rsid w:val="00641E0F"/>
    <w:rsid w:val="00645D99"/>
    <w:rsid w:val="00646621"/>
    <w:rsid w:val="006470CA"/>
    <w:rsid w:val="00651C64"/>
    <w:rsid w:val="006522E3"/>
    <w:rsid w:val="00653939"/>
    <w:rsid w:val="00661BFA"/>
    <w:rsid w:val="00661CDA"/>
    <w:rsid w:val="006634E4"/>
    <w:rsid w:val="006651ED"/>
    <w:rsid w:val="006659B1"/>
    <w:rsid w:val="00667105"/>
    <w:rsid w:val="00670816"/>
    <w:rsid w:val="00673997"/>
    <w:rsid w:val="00675DA5"/>
    <w:rsid w:val="00676247"/>
    <w:rsid w:val="006928CB"/>
    <w:rsid w:val="006932F2"/>
    <w:rsid w:val="00697BB9"/>
    <w:rsid w:val="006A051F"/>
    <w:rsid w:val="006A1251"/>
    <w:rsid w:val="006A15B5"/>
    <w:rsid w:val="006A2480"/>
    <w:rsid w:val="006A37AA"/>
    <w:rsid w:val="006A64EA"/>
    <w:rsid w:val="006A70FF"/>
    <w:rsid w:val="006B125D"/>
    <w:rsid w:val="006B1B98"/>
    <w:rsid w:val="006B2E31"/>
    <w:rsid w:val="006B2FF9"/>
    <w:rsid w:val="006B58D3"/>
    <w:rsid w:val="006B63BB"/>
    <w:rsid w:val="006C0B40"/>
    <w:rsid w:val="006C12F2"/>
    <w:rsid w:val="006C750F"/>
    <w:rsid w:val="006C766B"/>
    <w:rsid w:val="006D26C7"/>
    <w:rsid w:val="006D33DB"/>
    <w:rsid w:val="006D40F4"/>
    <w:rsid w:val="006D5F3D"/>
    <w:rsid w:val="006D76A8"/>
    <w:rsid w:val="006E2D15"/>
    <w:rsid w:val="006E399F"/>
    <w:rsid w:val="006E39AD"/>
    <w:rsid w:val="006E3C84"/>
    <w:rsid w:val="006E5A69"/>
    <w:rsid w:val="006F0939"/>
    <w:rsid w:val="006F18F9"/>
    <w:rsid w:val="006F2C10"/>
    <w:rsid w:val="00700CF0"/>
    <w:rsid w:val="00700F94"/>
    <w:rsid w:val="00701CA3"/>
    <w:rsid w:val="00701DF2"/>
    <w:rsid w:val="00701F2F"/>
    <w:rsid w:val="007021DE"/>
    <w:rsid w:val="00703362"/>
    <w:rsid w:val="00706196"/>
    <w:rsid w:val="00711475"/>
    <w:rsid w:val="007116C1"/>
    <w:rsid w:val="00714052"/>
    <w:rsid w:val="00714A96"/>
    <w:rsid w:val="00721F3E"/>
    <w:rsid w:val="00723E57"/>
    <w:rsid w:val="00725034"/>
    <w:rsid w:val="00725114"/>
    <w:rsid w:val="00725ED6"/>
    <w:rsid w:val="00730C4A"/>
    <w:rsid w:val="007317B5"/>
    <w:rsid w:val="00732421"/>
    <w:rsid w:val="0073300E"/>
    <w:rsid w:val="00734D67"/>
    <w:rsid w:val="00740544"/>
    <w:rsid w:val="0074090B"/>
    <w:rsid w:val="00743E2B"/>
    <w:rsid w:val="0074465A"/>
    <w:rsid w:val="0074613F"/>
    <w:rsid w:val="00746621"/>
    <w:rsid w:val="00751E0F"/>
    <w:rsid w:val="007556A5"/>
    <w:rsid w:val="0075677D"/>
    <w:rsid w:val="007632DB"/>
    <w:rsid w:val="007748C5"/>
    <w:rsid w:val="00775723"/>
    <w:rsid w:val="0078232E"/>
    <w:rsid w:val="007845A3"/>
    <w:rsid w:val="00785927"/>
    <w:rsid w:val="00786A0D"/>
    <w:rsid w:val="0078716E"/>
    <w:rsid w:val="007907E9"/>
    <w:rsid w:val="00791B2E"/>
    <w:rsid w:val="00791DA8"/>
    <w:rsid w:val="00794F60"/>
    <w:rsid w:val="007954FF"/>
    <w:rsid w:val="0079641D"/>
    <w:rsid w:val="007A05D7"/>
    <w:rsid w:val="007A19C1"/>
    <w:rsid w:val="007A3D57"/>
    <w:rsid w:val="007B0EC8"/>
    <w:rsid w:val="007B3063"/>
    <w:rsid w:val="007B364C"/>
    <w:rsid w:val="007B3C2D"/>
    <w:rsid w:val="007B49B1"/>
    <w:rsid w:val="007B7FCB"/>
    <w:rsid w:val="007C2917"/>
    <w:rsid w:val="007C3D4F"/>
    <w:rsid w:val="007C5080"/>
    <w:rsid w:val="007C5406"/>
    <w:rsid w:val="007C6936"/>
    <w:rsid w:val="007C6FDE"/>
    <w:rsid w:val="007C7213"/>
    <w:rsid w:val="007C76F2"/>
    <w:rsid w:val="007C7A4A"/>
    <w:rsid w:val="007D1D50"/>
    <w:rsid w:val="007D2040"/>
    <w:rsid w:val="007D32EB"/>
    <w:rsid w:val="007D3A1B"/>
    <w:rsid w:val="007D605D"/>
    <w:rsid w:val="007D6D25"/>
    <w:rsid w:val="007E1E77"/>
    <w:rsid w:val="007E1F39"/>
    <w:rsid w:val="007E317B"/>
    <w:rsid w:val="007E6CB2"/>
    <w:rsid w:val="007E7A8E"/>
    <w:rsid w:val="007F1505"/>
    <w:rsid w:val="007F19E2"/>
    <w:rsid w:val="007F261F"/>
    <w:rsid w:val="007F37EC"/>
    <w:rsid w:val="007F64E3"/>
    <w:rsid w:val="008034F5"/>
    <w:rsid w:val="008042D2"/>
    <w:rsid w:val="008103EF"/>
    <w:rsid w:val="00810A83"/>
    <w:rsid w:val="00810DF3"/>
    <w:rsid w:val="008148D8"/>
    <w:rsid w:val="00815266"/>
    <w:rsid w:val="00815EC3"/>
    <w:rsid w:val="00817C5E"/>
    <w:rsid w:val="00821AA1"/>
    <w:rsid w:val="00821CF0"/>
    <w:rsid w:val="008257C9"/>
    <w:rsid w:val="008258F1"/>
    <w:rsid w:val="0083170B"/>
    <w:rsid w:val="008376FC"/>
    <w:rsid w:val="00842A62"/>
    <w:rsid w:val="00843050"/>
    <w:rsid w:val="0084320E"/>
    <w:rsid w:val="00846173"/>
    <w:rsid w:val="00846B95"/>
    <w:rsid w:val="008478DE"/>
    <w:rsid w:val="00854392"/>
    <w:rsid w:val="00855619"/>
    <w:rsid w:val="00856B56"/>
    <w:rsid w:val="00857E77"/>
    <w:rsid w:val="00864C55"/>
    <w:rsid w:val="00865197"/>
    <w:rsid w:val="00865DE5"/>
    <w:rsid w:val="00866BD9"/>
    <w:rsid w:val="0086761B"/>
    <w:rsid w:val="0087252D"/>
    <w:rsid w:val="00872803"/>
    <w:rsid w:val="0088335A"/>
    <w:rsid w:val="00883D96"/>
    <w:rsid w:val="00884BD5"/>
    <w:rsid w:val="00885719"/>
    <w:rsid w:val="00885D3E"/>
    <w:rsid w:val="00886431"/>
    <w:rsid w:val="00886A4A"/>
    <w:rsid w:val="0089114F"/>
    <w:rsid w:val="008950F9"/>
    <w:rsid w:val="008975D2"/>
    <w:rsid w:val="008A1CC6"/>
    <w:rsid w:val="008A4782"/>
    <w:rsid w:val="008A54D4"/>
    <w:rsid w:val="008A5B9E"/>
    <w:rsid w:val="008B1346"/>
    <w:rsid w:val="008B1834"/>
    <w:rsid w:val="008B1B5C"/>
    <w:rsid w:val="008B2DEE"/>
    <w:rsid w:val="008B387E"/>
    <w:rsid w:val="008B3A65"/>
    <w:rsid w:val="008B6098"/>
    <w:rsid w:val="008C0215"/>
    <w:rsid w:val="008C0AC8"/>
    <w:rsid w:val="008C25B7"/>
    <w:rsid w:val="008C6AFD"/>
    <w:rsid w:val="008C7F8B"/>
    <w:rsid w:val="008D05B1"/>
    <w:rsid w:val="008D06B4"/>
    <w:rsid w:val="008D3590"/>
    <w:rsid w:val="008D5D20"/>
    <w:rsid w:val="008D6676"/>
    <w:rsid w:val="008E1BFB"/>
    <w:rsid w:val="008E7F7B"/>
    <w:rsid w:val="008F065E"/>
    <w:rsid w:val="008F29A2"/>
    <w:rsid w:val="008F3ACE"/>
    <w:rsid w:val="008F56F6"/>
    <w:rsid w:val="00900027"/>
    <w:rsid w:val="00903BBC"/>
    <w:rsid w:val="00903D4E"/>
    <w:rsid w:val="00904485"/>
    <w:rsid w:val="009054B0"/>
    <w:rsid w:val="00910083"/>
    <w:rsid w:val="00910353"/>
    <w:rsid w:val="0091410C"/>
    <w:rsid w:val="0091459C"/>
    <w:rsid w:val="00914784"/>
    <w:rsid w:val="009158B2"/>
    <w:rsid w:val="00927C3F"/>
    <w:rsid w:val="00931032"/>
    <w:rsid w:val="00932411"/>
    <w:rsid w:val="00935221"/>
    <w:rsid w:val="00936CB1"/>
    <w:rsid w:val="0093749E"/>
    <w:rsid w:val="00937D74"/>
    <w:rsid w:val="00941B7F"/>
    <w:rsid w:val="00941DED"/>
    <w:rsid w:val="009429A8"/>
    <w:rsid w:val="0095123A"/>
    <w:rsid w:val="0095329A"/>
    <w:rsid w:val="00953C8B"/>
    <w:rsid w:val="00955496"/>
    <w:rsid w:val="00956CBA"/>
    <w:rsid w:val="00956DC8"/>
    <w:rsid w:val="00960824"/>
    <w:rsid w:val="00964AE5"/>
    <w:rsid w:val="00966FBB"/>
    <w:rsid w:val="00970BE7"/>
    <w:rsid w:val="00971FF6"/>
    <w:rsid w:val="00972940"/>
    <w:rsid w:val="0098304B"/>
    <w:rsid w:val="00984319"/>
    <w:rsid w:val="00984408"/>
    <w:rsid w:val="00984869"/>
    <w:rsid w:val="0098549D"/>
    <w:rsid w:val="00985D85"/>
    <w:rsid w:val="00986511"/>
    <w:rsid w:val="00986709"/>
    <w:rsid w:val="009902C9"/>
    <w:rsid w:val="009919B3"/>
    <w:rsid w:val="009951E8"/>
    <w:rsid w:val="009957F6"/>
    <w:rsid w:val="00996A75"/>
    <w:rsid w:val="009971FD"/>
    <w:rsid w:val="009A1529"/>
    <w:rsid w:val="009A2E58"/>
    <w:rsid w:val="009A5FAD"/>
    <w:rsid w:val="009B196F"/>
    <w:rsid w:val="009B5C57"/>
    <w:rsid w:val="009B6C4D"/>
    <w:rsid w:val="009C1E95"/>
    <w:rsid w:val="009C20DD"/>
    <w:rsid w:val="009C23DF"/>
    <w:rsid w:val="009C356D"/>
    <w:rsid w:val="009C465D"/>
    <w:rsid w:val="009D0AC1"/>
    <w:rsid w:val="009D1591"/>
    <w:rsid w:val="009D1D18"/>
    <w:rsid w:val="009D3535"/>
    <w:rsid w:val="009D3E0C"/>
    <w:rsid w:val="009D5C7E"/>
    <w:rsid w:val="009E310D"/>
    <w:rsid w:val="009E328D"/>
    <w:rsid w:val="009E3BDF"/>
    <w:rsid w:val="009E7307"/>
    <w:rsid w:val="009F253F"/>
    <w:rsid w:val="009F58DA"/>
    <w:rsid w:val="009F6733"/>
    <w:rsid w:val="009F7035"/>
    <w:rsid w:val="00A00470"/>
    <w:rsid w:val="00A033B8"/>
    <w:rsid w:val="00A03A40"/>
    <w:rsid w:val="00A0654B"/>
    <w:rsid w:val="00A074E8"/>
    <w:rsid w:val="00A1165B"/>
    <w:rsid w:val="00A116F3"/>
    <w:rsid w:val="00A128A6"/>
    <w:rsid w:val="00A149A0"/>
    <w:rsid w:val="00A14D99"/>
    <w:rsid w:val="00A15C52"/>
    <w:rsid w:val="00A1634C"/>
    <w:rsid w:val="00A2077C"/>
    <w:rsid w:val="00A21628"/>
    <w:rsid w:val="00A21A7B"/>
    <w:rsid w:val="00A222BF"/>
    <w:rsid w:val="00A225D4"/>
    <w:rsid w:val="00A267FE"/>
    <w:rsid w:val="00A27331"/>
    <w:rsid w:val="00A27795"/>
    <w:rsid w:val="00A33733"/>
    <w:rsid w:val="00A342A8"/>
    <w:rsid w:val="00A344F2"/>
    <w:rsid w:val="00A345D6"/>
    <w:rsid w:val="00A4036C"/>
    <w:rsid w:val="00A43234"/>
    <w:rsid w:val="00A4326A"/>
    <w:rsid w:val="00A44BBE"/>
    <w:rsid w:val="00A452BD"/>
    <w:rsid w:val="00A5100C"/>
    <w:rsid w:val="00A51AD0"/>
    <w:rsid w:val="00A52B17"/>
    <w:rsid w:val="00A52DC4"/>
    <w:rsid w:val="00A53335"/>
    <w:rsid w:val="00A5406F"/>
    <w:rsid w:val="00A557D6"/>
    <w:rsid w:val="00A55A43"/>
    <w:rsid w:val="00A55F15"/>
    <w:rsid w:val="00A56BC8"/>
    <w:rsid w:val="00A626EC"/>
    <w:rsid w:val="00A62DCE"/>
    <w:rsid w:val="00A673B1"/>
    <w:rsid w:val="00A673FF"/>
    <w:rsid w:val="00A713DB"/>
    <w:rsid w:val="00A72AC4"/>
    <w:rsid w:val="00A779A4"/>
    <w:rsid w:val="00A81268"/>
    <w:rsid w:val="00A83CBF"/>
    <w:rsid w:val="00A86C1F"/>
    <w:rsid w:val="00A8791E"/>
    <w:rsid w:val="00A87A5B"/>
    <w:rsid w:val="00A91FC6"/>
    <w:rsid w:val="00A958D1"/>
    <w:rsid w:val="00A963F4"/>
    <w:rsid w:val="00A97E72"/>
    <w:rsid w:val="00AA0011"/>
    <w:rsid w:val="00AA08EB"/>
    <w:rsid w:val="00AA591A"/>
    <w:rsid w:val="00AA7014"/>
    <w:rsid w:val="00AA7F56"/>
    <w:rsid w:val="00AB0107"/>
    <w:rsid w:val="00AB09A1"/>
    <w:rsid w:val="00AB154D"/>
    <w:rsid w:val="00AB1AC8"/>
    <w:rsid w:val="00AB74B7"/>
    <w:rsid w:val="00AB7EC4"/>
    <w:rsid w:val="00AC35F6"/>
    <w:rsid w:val="00AC4106"/>
    <w:rsid w:val="00AC4759"/>
    <w:rsid w:val="00AC53C0"/>
    <w:rsid w:val="00AC5A9D"/>
    <w:rsid w:val="00AC69A7"/>
    <w:rsid w:val="00AC6F67"/>
    <w:rsid w:val="00AD389A"/>
    <w:rsid w:val="00AD39E2"/>
    <w:rsid w:val="00AD49BD"/>
    <w:rsid w:val="00AD4B97"/>
    <w:rsid w:val="00AD67A7"/>
    <w:rsid w:val="00AD6DB8"/>
    <w:rsid w:val="00AE310D"/>
    <w:rsid w:val="00AE3CC7"/>
    <w:rsid w:val="00AE4551"/>
    <w:rsid w:val="00AF0029"/>
    <w:rsid w:val="00AF1C22"/>
    <w:rsid w:val="00B0076E"/>
    <w:rsid w:val="00B048A3"/>
    <w:rsid w:val="00B07F6B"/>
    <w:rsid w:val="00B10706"/>
    <w:rsid w:val="00B12D9D"/>
    <w:rsid w:val="00B13D75"/>
    <w:rsid w:val="00B14C75"/>
    <w:rsid w:val="00B1661B"/>
    <w:rsid w:val="00B16D9F"/>
    <w:rsid w:val="00B16F6F"/>
    <w:rsid w:val="00B222AD"/>
    <w:rsid w:val="00B25265"/>
    <w:rsid w:val="00B26431"/>
    <w:rsid w:val="00B26C3D"/>
    <w:rsid w:val="00B325E1"/>
    <w:rsid w:val="00B35FE1"/>
    <w:rsid w:val="00B36802"/>
    <w:rsid w:val="00B37709"/>
    <w:rsid w:val="00B4024E"/>
    <w:rsid w:val="00B41DCB"/>
    <w:rsid w:val="00B520E4"/>
    <w:rsid w:val="00B54D64"/>
    <w:rsid w:val="00B64014"/>
    <w:rsid w:val="00B7432D"/>
    <w:rsid w:val="00B75021"/>
    <w:rsid w:val="00B75C02"/>
    <w:rsid w:val="00B77119"/>
    <w:rsid w:val="00B7749E"/>
    <w:rsid w:val="00B83509"/>
    <w:rsid w:val="00B83D36"/>
    <w:rsid w:val="00B84D32"/>
    <w:rsid w:val="00B85A78"/>
    <w:rsid w:val="00B8634F"/>
    <w:rsid w:val="00B91CFD"/>
    <w:rsid w:val="00BA0167"/>
    <w:rsid w:val="00BA046F"/>
    <w:rsid w:val="00BA0C74"/>
    <w:rsid w:val="00BA103B"/>
    <w:rsid w:val="00BA16CC"/>
    <w:rsid w:val="00BA31E2"/>
    <w:rsid w:val="00BA6591"/>
    <w:rsid w:val="00BA7CCB"/>
    <w:rsid w:val="00BB1103"/>
    <w:rsid w:val="00BB26FC"/>
    <w:rsid w:val="00BB394C"/>
    <w:rsid w:val="00BB5060"/>
    <w:rsid w:val="00BC0CBD"/>
    <w:rsid w:val="00BC0F51"/>
    <w:rsid w:val="00BC4FD3"/>
    <w:rsid w:val="00BC58F8"/>
    <w:rsid w:val="00BD05AD"/>
    <w:rsid w:val="00BD209D"/>
    <w:rsid w:val="00BD2D8C"/>
    <w:rsid w:val="00BD42F1"/>
    <w:rsid w:val="00BF1D14"/>
    <w:rsid w:val="00BF701C"/>
    <w:rsid w:val="00BF71C4"/>
    <w:rsid w:val="00C02FB1"/>
    <w:rsid w:val="00C04400"/>
    <w:rsid w:val="00C05595"/>
    <w:rsid w:val="00C2393B"/>
    <w:rsid w:val="00C3130F"/>
    <w:rsid w:val="00C315C2"/>
    <w:rsid w:val="00C3521C"/>
    <w:rsid w:val="00C3524E"/>
    <w:rsid w:val="00C4040D"/>
    <w:rsid w:val="00C43983"/>
    <w:rsid w:val="00C45BE1"/>
    <w:rsid w:val="00C551BE"/>
    <w:rsid w:val="00C5795D"/>
    <w:rsid w:val="00C61438"/>
    <w:rsid w:val="00C6159D"/>
    <w:rsid w:val="00C63711"/>
    <w:rsid w:val="00C65158"/>
    <w:rsid w:val="00C67D9D"/>
    <w:rsid w:val="00C705D6"/>
    <w:rsid w:val="00C72909"/>
    <w:rsid w:val="00C73317"/>
    <w:rsid w:val="00C746F2"/>
    <w:rsid w:val="00C76257"/>
    <w:rsid w:val="00C80E9F"/>
    <w:rsid w:val="00C8203C"/>
    <w:rsid w:val="00C8283C"/>
    <w:rsid w:val="00C8338C"/>
    <w:rsid w:val="00C83BB5"/>
    <w:rsid w:val="00C86BBA"/>
    <w:rsid w:val="00C916F0"/>
    <w:rsid w:val="00C97303"/>
    <w:rsid w:val="00C9782B"/>
    <w:rsid w:val="00CA0082"/>
    <w:rsid w:val="00CA07EF"/>
    <w:rsid w:val="00CA470B"/>
    <w:rsid w:val="00CA4771"/>
    <w:rsid w:val="00CA4E11"/>
    <w:rsid w:val="00CB28E8"/>
    <w:rsid w:val="00CB2CC3"/>
    <w:rsid w:val="00CB384C"/>
    <w:rsid w:val="00CC0701"/>
    <w:rsid w:val="00CC18CA"/>
    <w:rsid w:val="00CC383F"/>
    <w:rsid w:val="00CC38C2"/>
    <w:rsid w:val="00CD09C4"/>
    <w:rsid w:val="00CD508A"/>
    <w:rsid w:val="00CD5B8B"/>
    <w:rsid w:val="00CD65E0"/>
    <w:rsid w:val="00CE11A1"/>
    <w:rsid w:val="00CE23CC"/>
    <w:rsid w:val="00CE263B"/>
    <w:rsid w:val="00CE3FEF"/>
    <w:rsid w:val="00CE516F"/>
    <w:rsid w:val="00CE644E"/>
    <w:rsid w:val="00CF3122"/>
    <w:rsid w:val="00CF6675"/>
    <w:rsid w:val="00CF72CC"/>
    <w:rsid w:val="00D04AD8"/>
    <w:rsid w:val="00D05871"/>
    <w:rsid w:val="00D1117D"/>
    <w:rsid w:val="00D1216C"/>
    <w:rsid w:val="00D123C7"/>
    <w:rsid w:val="00D15BE7"/>
    <w:rsid w:val="00D162BE"/>
    <w:rsid w:val="00D16AB1"/>
    <w:rsid w:val="00D16ED3"/>
    <w:rsid w:val="00D20FE3"/>
    <w:rsid w:val="00D220E2"/>
    <w:rsid w:val="00D23AEE"/>
    <w:rsid w:val="00D30412"/>
    <w:rsid w:val="00D30DEA"/>
    <w:rsid w:val="00D3170B"/>
    <w:rsid w:val="00D33687"/>
    <w:rsid w:val="00D347B4"/>
    <w:rsid w:val="00D3531F"/>
    <w:rsid w:val="00D354DD"/>
    <w:rsid w:val="00D35B1B"/>
    <w:rsid w:val="00D35B2A"/>
    <w:rsid w:val="00D371EB"/>
    <w:rsid w:val="00D401B8"/>
    <w:rsid w:val="00D408C6"/>
    <w:rsid w:val="00D40C96"/>
    <w:rsid w:val="00D4119A"/>
    <w:rsid w:val="00D427F9"/>
    <w:rsid w:val="00D50C64"/>
    <w:rsid w:val="00D54FC0"/>
    <w:rsid w:val="00D56932"/>
    <w:rsid w:val="00D60F72"/>
    <w:rsid w:val="00D63AD5"/>
    <w:rsid w:val="00D667CA"/>
    <w:rsid w:val="00D67148"/>
    <w:rsid w:val="00D7138B"/>
    <w:rsid w:val="00D7287E"/>
    <w:rsid w:val="00D741AD"/>
    <w:rsid w:val="00D74835"/>
    <w:rsid w:val="00D74E17"/>
    <w:rsid w:val="00D760FE"/>
    <w:rsid w:val="00D777E8"/>
    <w:rsid w:val="00D808EE"/>
    <w:rsid w:val="00D82DA3"/>
    <w:rsid w:val="00D8373B"/>
    <w:rsid w:val="00D841AE"/>
    <w:rsid w:val="00D85643"/>
    <w:rsid w:val="00D869C1"/>
    <w:rsid w:val="00D87B60"/>
    <w:rsid w:val="00D90CB2"/>
    <w:rsid w:val="00D90D27"/>
    <w:rsid w:val="00D9229D"/>
    <w:rsid w:val="00D93C74"/>
    <w:rsid w:val="00D93D74"/>
    <w:rsid w:val="00D96B37"/>
    <w:rsid w:val="00DA0F23"/>
    <w:rsid w:val="00DA14C0"/>
    <w:rsid w:val="00DA1869"/>
    <w:rsid w:val="00DA38B4"/>
    <w:rsid w:val="00DA4AF4"/>
    <w:rsid w:val="00DA4E28"/>
    <w:rsid w:val="00DA56CF"/>
    <w:rsid w:val="00DA7EFB"/>
    <w:rsid w:val="00DB07B1"/>
    <w:rsid w:val="00DB4753"/>
    <w:rsid w:val="00DB5261"/>
    <w:rsid w:val="00DB59E6"/>
    <w:rsid w:val="00DB66D5"/>
    <w:rsid w:val="00DC0C2A"/>
    <w:rsid w:val="00DC345E"/>
    <w:rsid w:val="00DC3F15"/>
    <w:rsid w:val="00DD3B4B"/>
    <w:rsid w:val="00DD6715"/>
    <w:rsid w:val="00DE31FC"/>
    <w:rsid w:val="00DE48EF"/>
    <w:rsid w:val="00DE733F"/>
    <w:rsid w:val="00DF0087"/>
    <w:rsid w:val="00DF0513"/>
    <w:rsid w:val="00DF098C"/>
    <w:rsid w:val="00DF136C"/>
    <w:rsid w:val="00DF182B"/>
    <w:rsid w:val="00DF58CA"/>
    <w:rsid w:val="00DF5BF6"/>
    <w:rsid w:val="00DF6E37"/>
    <w:rsid w:val="00E027DC"/>
    <w:rsid w:val="00E034AC"/>
    <w:rsid w:val="00E04261"/>
    <w:rsid w:val="00E04C01"/>
    <w:rsid w:val="00E07BD0"/>
    <w:rsid w:val="00E1220A"/>
    <w:rsid w:val="00E138FA"/>
    <w:rsid w:val="00E14DDE"/>
    <w:rsid w:val="00E15458"/>
    <w:rsid w:val="00E21470"/>
    <w:rsid w:val="00E2382A"/>
    <w:rsid w:val="00E238A9"/>
    <w:rsid w:val="00E23E9F"/>
    <w:rsid w:val="00E253C0"/>
    <w:rsid w:val="00E265AF"/>
    <w:rsid w:val="00E333CE"/>
    <w:rsid w:val="00E3691F"/>
    <w:rsid w:val="00E36B7C"/>
    <w:rsid w:val="00E41625"/>
    <w:rsid w:val="00E4268B"/>
    <w:rsid w:val="00E426D9"/>
    <w:rsid w:val="00E428A4"/>
    <w:rsid w:val="00E42D2F"/>
    <w:rsid w:val="00E43C30"/>
    <w:rsid w:val="00E46F7C"/>
    <w:rsid w:val="00E53B48"/>
    <w:rsid w:val="00E55024"/>
    <w:rsid w:val="00E56169"/>
    <w:rsid w:val="00E6357F"/>
    <w:rsid w:val="00E663C0"/>
    <w:rsid w:val="00E66FF2"/>
    <w:rsid w:val="00E70DD5"/>
    <w:rsid w:val="00E70E18"/>
    <w:rsid w:val="00E72C8C"/>
    <w:rsid w:val="00E72FB0"/>
    <w:rsid w:val="00E8273C"/>
    <w:rsid w:val="00E83AC2"/>
    <w:rsid w:val="00E84A70"/>
    <w:rsid w:val="00E90373"/>
    <w:rsid w:val="00E961D3"/>
    <w:rsid w:val="00E97B4A"/>
    <w:rsid w:val="00EA054F"/>
    <w:rsid w:val="00EA09AA"/>
    <w:rsid w:val="00EA09EB"/>
    <w:rsid w:val="00EA1AB8"/>
    <w:rsid w:val="00EA1B5B"/>
    <w:rsid w:val="00EA5312"/>
    <w:rsid w:val="00EB1047"/>
    <w:rsid w:val="00EC0034"/>
    <w:rsid w:val="00EC08D6"/>
    <w:rsid w:val="00EC1D69"/>
    <w:rsid w:val="00EC390E"/>
    <w:rsid w:val="00EC3A60"/>
    <w:rsid w:val="00EC43B9"/>
    <w:rsid w:val="00EC7B8C"/>
    <w:rsid w:val="00ED1A3D"/>
    <w:rsid w:val="00ED249B"/>
    <w:rsid w:val="00ED4DCB"/>
    <w:rsid w:val="00ED75CB"/>
    <w:rsid w:val="00ED77AB"/>
    <w:rsid w:val="00EE03F0"/>
    <w:rsid w:val="00EE4D05"/>
    <w:rsid w:val="00EE6411"/>
    <w:rsid w:val="00EE6D81"/>
    <w:rsid w:val="00EF05A4"/>
    <w:rsid w:val="00EF33F6"/>
    <w:rsid w:val="00EF4242"/>
    <w:rsid w:val="00EF575A"/>
    <w:rsid w:val="00EF5EE9"/>
    <w:rsid w:val="00F03B13"/>
    <w:rsid w:val="00F04583"/>
    <w:rsid w:val="00F06E5D"/>
    <w:rsid w:val="00F07F36"/>
    <w:rsid w:val="00F1066F"/>
    <w:rsid w:val="00F12E14"/>
    <w:rsid w:val="00F142D1"/>
    <w:rsid w:val="00F1536D"/>
    <w:rsid w:val="00F1550E"/>
    <w:rsid w:val="00F160C9"/>
    <w:rsid w:val="00F16BE5"/>
    <w:rsid w:val="00F20439"/>
    <w:rsid w:val="00F223CF"/>
    <w:rsid w:val="00F24EA9"/>
    <w:rsid w:val="00F253B0"/>
    <w:rsid w:val="00F279F9"/>
    <w:rsid w:val="00F32360"/>
    <w:rsid w:val="00F37C34"/>
    <w:rsid w:val="00F4030B"/>
    <w:rsid w:val="00F40922"/>
    <w:rsid w:val="00F40D97"/>
    <w:rsid w:val="00F410E5"/>
    <w:rsid w:val="00F42C91"/>
    <w:rsid w:val="00F4321F"/>
    <w:rsid w:val="00F44462"/>
    <w:rsid w:val="00F4529A"/>
    <w:rsid w:val="00F453C8"/>
    <w:rsid w:val="00F45CB2"/>
    <w:rsid w:val="00F52224"/>
    <w:rsid w:val="00F53BA7"/>
    <w:rsid w:val="00F56E3E"/>
    <w:rsid w:val="00F6078A"/>
    <w:rsid w:val="00F60A69"/>
    <w:rsid w:val="00F61AB5"/>
    <w:rsid w:val="00F63B76"/>
    <w:rsid w:val="00F67CFD"/>
    <w:rsid w:val="00F701CB"/>
    <w:rsid w:val="00F70914"/>
    <w:rsid w:val="00F775BC"/>
    <w:rsid w:val="00F809FD"/>
    <w:rsid w:val="00F81D52"/>
    <w:rsid w:val="00F824D2"/>
    <w:rsid w:val="00F82DB6"/>
    <w:rsid w:val="00F8642B"/>
    <w:rsid w:val="00F86C5A"/>
    <w:rsid w:val="00F9038E"/>
    <w:rsid w:val="00F911C3"/>
    <w:rsid w:val="00F91A60"/>
    <w:rsid w:val="00F92D7F"/>
    <w:rsid w:val="00F971C5"/>
    <w:rsid w:val="00FA0CD7"/>
    <w:rsid w:val="00FA4567"/>
    <w:rsid w:val="00FA4F54"/>
    <w:rsid w:val="00FA5C94"/>
    <w:rsid w:val="00FA747C"/>
    <w:rsid w:val="00FA7A51"/>
    <w:rsid w:val="00FB086D"/>
    <w:rsid w:val="00FB275C"/>
    <w:rsid w:val="00FB31CE"/>
    <w:rsid w:val="00FB3F9E"/>
    <w:rsid w:val="00FB538B"/>
    <w:rsid w:val="00FB5C5E"/>
    <w:rsid w:val="00FB67AE"/>
    <w:rsid w:val="00FB7F7B"/>
    <w:rsid w:val="00FC1801"/>
    <w:rsid w:val="00FC306B"/>
    <w:rsid w:val="00FC619D"/>
    <w:rsid w:val="00FC7A15"/>
    <w:rsid w:val="00FD0287"/>
    <w:rsid w:val="00FD4129"/>
    <w:rsid w:val="00FD626D"/>
    <w:rsid w:val="00FE0052"/>
    <w:rsid w:val="00FE09DA"/>
    <w:rsid w:val="00FE19D5"/>
    <w:rsid w:val="00FE2768"/>
    <w:rsid w:val="00FE413D"/>
    <w:rsid w:val="00FE641D"/>
    <w:rsid w:val="00FE6817"/>
    <w:rsid w:val="00FE6B0E"/>
    <w:rsid w:val="00FF1137"/>
    <w:rsid w:val="00FF1277"/>
    <w:rsid w:val="00FF428D"/>
    <w:rsid w:val="00FF71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="Cordia New" w:hAnsi="Cordia New" w:cs="Cordia New"/>
      <w:sz w:val="32"/>
      <w:szCs w:val="32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63BB"/>
    <w:pPr>
      <w:keepNext/>
      <w:spacing w:before="240" w:after="60"/>
      <w:outlineLvl w:val="0"/>
    </w:pPr>
    <w:rPr>
      <w:rFonts w:ascii="Arial" w:hAnsi="Arial"/>
      <w:b/>
      <w:bCs/>
      <w:kern w:val="32"/>
      <w:szCs w:val="37"/>
    </w:rPr>
  </w:style>
  <w:style w:type="paragraph" w:styleId="Heading2">
    <w:name w:val="heading 2"/>
    <w:basedOn w:val="Heading3"/>
    <w:next w:val="BodyText"/>
    <w:link w:val="Heading2Char"/>
    <w:uiPriority w:val="9"/>
    <w:qFormat/>
    <w:rsid w:val="002B69D7"/>
    <w:pPr>
      <w:tabs>
        <w:tab w:val="left" w:pos="1080"/>
      </w:tabs>
      <w:spacing w:after="0"/>
      <w:outlineLvl w:val="1"/>
    </w:pPr>
    <w:rPr>
      <w:rFonts w:ascii="Angsana New" w:hAnsi="Angsana New" w:cs="Angsana New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2B69D7"/>
    <w:pPr>
      <w:keepNext/>
      <w:spacing w:before="240" w:after="60"/>
      <w:outlineLvl w:val="2"/>
    </w:pPr>
    <w:rPr>
      <w:rFonts w:ascii="Arial" w:hAnsi="Arial"/>
      <w:b/>
      <w:bCs/>
      <w:sz w:val="26"/>
      <w:szCs w:val="30"/>
    </w:rPr>
  </w:style>
  <w:style w:type="paragraph" w:styleId="Heading4">
    <w:name w:val="heading 4"/>
    <w:basedOn w:val="Normal"/>
    <w:next w:val="Normal"/>
    <w:link w:val="Heading4Char"/>
    <w:uiPriority w:val="9"/>
    <w:qFormat/>
    <w:rsid w:val="006B63BB"/>
    <w:pPr>
      <w:keepNext/>
      <w:spacing w:before="240" w:after="60"/>
      <w:outlineLvl w:val="3"/>
    </w:pPr>
    <w:rPr>
      <w:rFonts w:ascii="Times New Roman" w:hAnsi="Times New Roman"/>
      <w:b/>
      <w:bCs/>
      <w:sz w:val="28"/>
    </w:rPr>
  </w:style>
  <w:style w:type="character" w:default="1" w:styleId="DefaultParagraphFont">
    <w:name w:val="Default Paragraph Font"/>
    <w:uiPriority w:val="1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67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6772"/>
    <w:rPr>
      <w:rFonts w:asciiTheme="majorHAnsi" w:eastAsiaTheme="majorEastAsia" w:hAnsiTheme="majorHAnsi" w:cstheme="majorBidi"/>
      <w:b/>
      <w:bCs/>
      <w:color w:val="4F81BD" w:themeColor="accent1"/>
      <w:sz w:val="26"/>
      <w:szCs w:val="33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6772"/>
    <w:rPr>
      <w:rFonts w:asciiTheme="majorHAnsi" w:eastAsiaTheme="majorEastAsia" w:hAnsiTheme="majorHAnsi" w:cstheme="majorBidi"/>
      <w:b/>
      <w:bCs/>
      <w:color w:val="4F81BD" w:themeColor="accent1"/>
      <w:sz w:val="32"/>
      <w:szCs w:val="40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6772"/>
    <w:rPr>
      <w:rFonts w:asciiTheme="majorHAnsi" w:eastAsiaTheme="majorEastAsia" w:hAnsiTheme="majorHAnsi" w:cstheme="majorBidi"/>
      <w:b/>
      <w:bCs/>
      <w:i/>
      <w:iCs/>
      <w:color w:val="4F81BD" w:themeColor="accent1"/>
      <w:sz w:val="32"/>
      <w:szCs w:val="40"/>
      <w:lang w:eastAsia="ja-JP"/>
    </w:rPr>
  </w:style>
  <w:style w:type="paragraph" w:customStyle="1" w:styleId="StyleHeading1AngsanaNew18ptBoldCentered">
    <w:name w:val="Style Heading 1 + Angsana New 18 pt Bold Centered"/>
    <w:basedOn w:val="Normal"/>
    <w:next w:val="Header"/>
    <w:rsid w:val="002B69D7"/>
    <w:pPr>
      <w:keepNext/>
      <w:pageBreakBefore/>
      <w:tabs>
        <w:tab w:val="center" w:pos="4153"/>
        <w:tab w:val="right" w:pos="8306"/>
      </w:tabs>
      <w:spacing w:after="100" w:afterAutospacing="1"/>
      <w:jc w:val="center"/>
    </w:pPr>
    <w:rPr>
      <w:rFonts w:eastAsia="Times New Roman"/>
      <w:sz w:val="36"/>
      <w:szCs w:val="40"/>
    </w:rPr>
  </w:style>
  <w:style w:type="paragraph" w:styleId="Header">
    <w:name w:val="header"/>
    <w:basedOn w:val="Normal"/>
    <w:link w:val="HeaderChar"/>
    <w:uiPriority w:val="99"/>
    <w:rsid w:val="002B69D7"/>
    <w:pPr>
      <w:tabs>
        <w:tab w:val="center" w:pos="4153"/>
        <w:tab w:val="right" w:pos="8306"/>
      </w:tabs>
    </w:pPr>
    <w:rPr>
      <w:szCs w:val="37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736772"/>
    <w:rPr>
      <w:rFonts w:ascii="Cordia New" w:hAnsi="Cordia New" w:cs="Cordia New"/>
      <w:sz w:val="32"/>
      <w:szCs w:val="40"/>
      <w:lang w:eastAsia="ja-JP"/>
    </w:rPr>
  </w:style>
  <w:style w:type="paragraph" w:styleId="TOC1">
    <w:name w:val="toc 1"/>
    <w:aliases w:val="วาระการประชุม"/>
    <w:basedOn w:val="a"/>
    <w:next w:val="Normal"/>
    <w:uiPriority w:val="39"/>
    <w:semiHidden/>
    <w:rsid w:val="00256D07"/>
    <w:pPr>
      <w:jc w:val="both"/>
    </w:pPr>
    <w:rPr>
      <w:b/>
      <w:bCs w:val="0"/>
    </w:rPr>
  </w:style>
  <w:style w:type="paragraph" w:styleId="BodyText">
    <w:name w:val="Body Text"/>
    <w:basedOn w:val="Normal"/>
    <w:link w:val="BodyTextChar"/>
    <w:uiPriority w:val="99"/>
    <w:rsid w:val="002B69D7"/>
    <w:pPr>
      <w:spacing w:after="120"/>
    </w:pPr>
    <w:rPr>
      <w:szCs w:val="37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36772"/>
    <w:rPr>
      <w:rFonts w:ascii="Cordia New" w:hAnsi="Cordia New" w:cs="Cordia New"/>
      <w:sz w:val="32"/>
      <w:szCs w:val="40"/>
      <w:lang w:eastAsia="ja-JP"/>
    </w:rPr>
  </w:style>
  <w:style w:type="paragraph" w:customStyle="1" w:styleId="cover">
    <w:name w:val="cover"/>
    <w:basedOn w:val="BodyText"/>
    <w:rsid w:val="006B63BB"/>
    <w:pPr>
      <w:spacing w:after="0"/>
      <w:jc w:val="center"/>
    </w:pPr>
    <w:rPr>
      <w:rFonts w:eastAsia="Times New Roman"/>
      <w:b/>
      <w:bCs/>
      <w:sz w:val="44"/>
      <w:szCs w:val="44"/>
    </w:rPr>
  </w:style>
  <w:style w:type="paragraph" w:customStyle="1" w:styleId="a0">
    <w:name w:val="บทที่"/>
    <w:basedOn w:val="Heading1"/>
    <w:rsid w:val="006B63BB"/>
    <w:pPr>
      <w:spacing w:before="0" w:after="240"/>
      <w:jc w:val="center"/>
    </w:pPr>
    <w:rPr>
      <w:rFonts w:ascii="Angsana New" w:eastAsia="Times New Roman" w:hAnsi="Angsana New" w:cs="Angsana New"/>
      <w:kern w:val="0"/>
      <w:sz w:val="40"/>
      <w:szCs w:val="40"/>
    </w:rPr>
  </w:style>
  <w:style w:type="paragraph" w:customStyle="1" w:styleId="a1">
    <w:name w:val="ข้อใหญ่"/>
    <w:basedOn w:val="Heading2"/>
    <w:rsid w:val="006A051F"/>
    <w:pPr>
      <w:spacing w:after="120"/>
    </w:pPr>
    <w:rPr>
      <w:rFonts w:eastAsia="Times New Roman"/>
      <w:sz w:val="36"/>
    </w:rPr>
  </w:style>
  <w:style w:type="paragraph" w:customStyle="1" w:styleId="a2">
    <w:name w:val="เนื้อหา"/>
    <w:basedOn w:val="BodyText"/>
    <w:rsid w:val="00CC383F"/>
    <w:pPr>
      <w:spacing w:before="120"/>
      <w:ind w:firstLine="720"/>
      <w:jc w:val="thaiDistribute"/>
    </w:pPr>
    <w:rPr>
      <w:rFonts w:eastAsia="Times New Roman"/>
      <w:szCs w:val="32"/>
    </w:rPr>
  </w:style>
  <w:style w:type="paragraph" w:customStyle="1" w:styleId="1">
    <w:name w:val="ข้อย่อย1"/>
    <w:basedOn w:val="Heading3"/>
    <w:rsid w:val="006B63BB"/>
    <w:pPr>
      <w:spacing w:after="120"/>
      <w:ind w:firstLine="720"/>
    </w:pPr>
    <w:rPr>
      <w:rFonts w:ascii="Angsana New" w:eastAsia="Times New Roman" w:hAnsi="Angsana New" w:cs="Angsana New"/>
      <w:sz w:val="32"/>
      <w:szCs w:val="32"/>
    </w:rPr>
  </w:style>
  <w:style w:type="paragraph" w:customStyle="1" w:styleId="a3">
    <w:name w:val="รูปภาพ"/>
    <w:basedOn w:val="Heading4"/>
    <w:rsid w:val="006A051F"/>
    <w:pPr>
      <w:spacing w:after="240"/>
      <w:jc w:val="center"/>
    </w:pPr>
    <w:rPr>
      <w:rFonts w:ascii="Angsana New" w:eastAsia="Times New Roman" w:hAnsi="Angsana New"/>
      <w:sz w:val="32"/>
    </w:rPr>
  </w:style>
  <w:style w:type="paragraph" w:styleId="TOC2">
    <w:name w:val="toc 2"/>
    <w:basedOn w:val="Style1"/>
    <w:next w:val="Style2"/>
    <w:uiPriority w:val="39"/>
    <w:semiHidden/>
    <w:rsid w:val="0060517D"/>
    <w:pPr>
      <w:ind w:left="320"/>
    </w:pPr>
    <w:rPr>
      <w:bCs w:val="0"/>
    </w:rPr>
  </w:style>
  <w:style w:type="paragraph" w:styleId="TOC3">
    <w:name w:val="toc 3"/>
    <w:basedOn w:val="Normal"/>
    <w:next w:val="Normal"/>
    <w:uiPriority w:val="39"/>
    <w:semiHidden/>
    <w:rsid w:val="00CC383F"/>
    <w:pPr>
      <w:ind w:left="640"/>
    </w:pPr>
  </w:style>
  <w:style w:type="paragraph" w:styleId="TOC4">
    <w:name w:val="toc 4"/>
    <w:basedOn w:val="Normal"/>
    <w:next w:val="Normal"/>
    <w:uiPriority w:val="39"/>
    <w:semiHidden/>
    <w:rsid w:val="00236464"/>
    <w:pPr>
      <w:ind w:left="960"/>
    </w:pPr>
  </w:style>
  <w:style w:type="paragraph" w:styleId="TableofFigures">
    <w:name w:val="table of figures"/>
    <w:basedOn w:val="a4"/>
    <w:next w:val="a4"/>
    <w:uiPriority w:val="99"/>
    <w:semiHidden/>
    <w:rsid w:val="00CC383F"/>
    <w:pPr>
      <w:keepNext w:val="0"/>
      <w:spacing w:before="0" w:after="0"/>
      <w:ind w:left="680" w:hanging="680"/>
      <w:outlineLvl w:val="9"/>
    </w:pPr>
    <w:rPr>
      <w:rFonts w:eastAsia="MS Mincho"/>
      <w:b w:val="0"/>
      <w:bCs w:val="0"/>
      <w:caps/>
      <w:szCs w:val="32"/>
    </w:rPr>
  </w:style>
  <w:style w:type="paragraph" w:styleId="TOC5">
    <w:name w:val="toc 5"/>
    <w:basedOn w:val="a3"/>
    <w:next w:val="a3"/>
    <w:uiPriority w:val="39"/>
    <w:semiHidden/>
    <w:rsid w:val="006A051F"/>
    <w:pPr>
      <w:ind w:left="1280"/>
    </w:pPr>
    <w:rPr>
      <w:b w:val="0"/>
      <w:bCs w:val="0"/>
    </w:rPr>
  </w:style>
  <w:style w:type="paragraph" w:customStyle="1" w:styleId="2">
    <w:name w:val="ข้อย่อย2"/>
    <w:basedOn w:val="Heading4"/>
    <w:rsid w:val="006A051F"/>
    <w:pPr>
      <w:spacing w:after="120"/>
      <w:ind w:firstLine="1440"/>
    </w:pPr>
    <w:rPr>
      <w:rFonts w:ascii="Angsana New" w:eastAsia="Times New Roman" w:hAnsi="Angsana New"/>
      <w:sz w:val="32"/>
    </w:rPr>
  </w:style>
  <w:style w:type="paragraph" w:customStyle="1" w:styleId="20">
    <w:name w:val="เนื้อหา2"/>
    <w:basedOn w:val="a2"/>
    <w:rsid w:val="006A051F"/>
    <w:pPr>
      <w:ind w:firstLine="1440"/>
    </w:pPr>
  </w:style>
  <w:style w:type="paragraph" w:customStyle="1" w:styleId="a4">
    <w:name w:val="ตาราง"/>
    <w:basedOn w:val="a3"/>
    <w:rsid w:val="00236464"/>
    <w:pPr>
      <w:jc w:val="left"/>
    </w:pPr>
    <w:rPr>
      <w:szCs w:val="34"/>
    </w:rPr>
  </w:style>
  <w:style w:type="paragraph" w:customStyle="1" w:styleId="a5">
    <w:name w:val="อ้างอิง"/>
    <w:basedOn w:val="Normal"/>
    <w:rsid w:val="00CC383F"/>
    <w:pPr>
      <w:ind w:left="1800" w:right="1170" w:firstLine="360"/>
    </w:pPr>
    <w:rPr>
      <w:rFonts w:eastAsia="Times New Roman"/>
      <w:sz w:val="28"/>
      <w:szCs w:val="28"/>
    </w:rPr>
  </w:style>
  <w:style w:type="paragraph" w:customStyle="1" w:styleId="a">
    <w:name w:val="หัวข้อประชุม"/>
    <w:basedOn w:val="Heading1"/>
    <w:rsid w:val="00535E31"/>
    <w:rPr>
      <w:rFonts w:ascii="Angsana New" w:hAnsi="Angsana New" w:cs="Angsana New"/>
      <w:b w:val="0"/>
      <w:sz w:val="36"/>
      <w:szCs w:val="36"/>
      <w:u w:val="single"/>
    </w:rPr>
  </w:style>
  <w:style w:type="paragraph" w:customStyle="1" w:styleId="Style1">
    <w:name w:val="Style1"/>
    <w:basedOn w:val="Normal"/>
    <w:rsid w:val="0060517D"/>
    <w:rPr>
      <w:b/>
      <w:bCs/>
      <w:u w:val="single"/>
    </w:rPr>
  </w:style>
  <w:style w:type="paragraph" w:customStyle="1" w:styleId="Style2">
    <w:name w:val="Style2"/>
    <w:basedOn w:val="Normal"/>
    <w:rsid w:val="0060517D"/>
    <w:pPr>
      <w:ind w:left="720"/>
    </w:pPr>
    <w:rPr>
      <w:b/>
      <w:bCs/>
      <w:color w:val="000000"/>
      <w:u w:val="single"/>
    </w:rPr>
  </w:style>
  <w:style w:type="character" w:customStyle="1" w:styleId="Header0">
    <w:name w:val="Header.."/>
    <w:basedOn w:val="DefaultParagraphFont"/>
    <w:rsid w:val="00F6078A"/>
    <w:rPr>
      <w:rFonts w:cs="Times New Roman"/>
      <w:b/>
      <w:bCs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us.cdn001.fansshare.com/photos/vector/vector-flower-background-cool-images-1946425934.jpg" TargetMode="External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http://us.cdn001.fansshare.com/photos/vector/vector-flower-background-cool-images-1946425934.jpg" TargetMode="External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5" Type="http://schemas.openxmlformats.org/officeDocument/2006/relationships/image" Target="http://us.cdn001.fansshare.com/photos/vector/vector-flower-background-cool-images-1946425934.jpg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396</TotalTime>
  <Pages>1</Pages>
  <Words>1236</Words>
  <Characters>7046</Characters>
  <Application>Microsoft Office Outlook</Application>
  <DocSecurity>0</DocSecurity>
  <Lines>0</Lines>
  <Paragraphs>0</Paragraphs>
  <ScaleCrop>false</ScaleCrop>
  <Company>Microsoft Corporation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11</cp:revision>
  <cp:lastPrinted>2014-10-17T04:02:00Z</cp:lastPrinted>
  <dcterms:created xsi:type="dcterms:W3CDTF">2014-10-14T01:10:00Z</dcterms:created>
  <dcterms:modified xsi:type="dcterms:W3CDTF">2014-10-17T04:03:00Z</dcterms:modified>
</cp:coreProperties>
</file>