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9D9" w:rsidRDefault="009F39D9" w:rsidP="004B2016">
      <w:pPr>
        <w:tabs>
          <w:tab w:val="left" w:pos="1080"/>
        </w:tabs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s1026" type="#_x0000_t75" style="position:absolute;margin-left:333pt;margin-top:-33pt;width:126.2pt;height:174.45pt;z-index:-251659776;visibility:visible">
            <v:imagedata r:id="rId4" o:title="" gain="62915f" blacklevel="7864f"/>
          </v:shape>
        </w:pict>
      </w:r>
      <w:r>
        <w:rPr>
          <w:noProof/>
        </w:rPr>
        <w:pict>
          <v:shape id="Picture 0" o:spid="_x0000_s1027" type="#_x0000_t75" alt="b4.bmp" style="position:absolute;margin-left:-71.5pt;margin-top:-73pt;width:594.5pt;height:529pt;z-index:-251660800;visibility:visible">
            <v:imagedata r:id="rId5" o:title=""/>
          </v:shape>
        </w:pict>
      </w:r>
    </w:p>
    <w:p w:rsidR="009F39D9" w:rsidRPr="005B6439" w:rsidRDefault="009F39D9" w:rsidP="005B6439">
      <w:pPr>
        <w:rPr>
          <w:rFonts w:ascii="Cordia New" w:hAnsi="Cordia New" w:cs="Cordia New"/>
          <w:b/>
          <w:bCs/>
          <w:sz w:val="36"/>
          <w:szCs w:val="36"/>
          <w:cs/>
        </w:rPr>
      </w:pPr>
      <w:r w:rsidRPr="005B6439">
        <w:rPr>
          <w:rFonts w:ascii="Cordia New" w:hAnsi="Cordia New" w:cs="Cordia New"/>
          <w:b/>
          <w:bCs/>
          <w:sz w:val="36"/>
          <w:szCs w:val="36"/>
          <w:cs/>
        </w:rPr>
        <w:t>นางสาว</w:t>
      </w:r>
      <w:smartTag w:uri="urn:schemas-microsoft-com:office:smarttags" w:element="PersonName">
        <w:smartTagPr>
          <w:attr w:name="ProductID" w:val="นันชริกา สุนสาย"/>
        </w:smartTagPr>
        <w:r w:rsidRPr="005B6439">
          <w:rPr>
            <w:rFonts w:ascii="Cordia New" w:hAnsi="Cordia New" w:cs="Cordia New"/>
            <w:b/>
            <w:bCs/>
            <w:sz w:val="36"/>
            <w:szCs w:val="36"/>
            <w:cs/>
          </w:rPr>
          <w:t>นันชริกา สุนสาย</w:t>
        </w:r>
      </w:smartTag>
      <w:r w:rsidRPr="005B6439">
        <w:rPr>
          <w:rFonts w:ascii="Cordia New" w:hAnsi="Cordia New" w:cs="Cordia New"/>
          <w:b/>
          <w:bCs/>
          <w:sz w:val="36"/>
          <w:szCs w:val="36"/>
          <w:cs/>
        </w:rPr>
        <w:t xml:space="preserve">(ครูจ้ำ)                                           </w:t>
      </w:r>
      <w:r w:rsidRPr="005B6439">
        <w:rPr>
          <w:rFonts w:ascii="Cordia New" w:hAnsi="Cordia New" w:cs="Cordia New"/>
          <w:snapToGrid w:val="0"/>
          <w:color w:val="000000"/>
          <w:w w:val="0"/>
          <w:sz w:val="36"/>
          <w:szCs w:val="36"/>
          <w:u w:color="000000"/>
          <w:bdr w:val="none" w:sz="0" w:space="0" w:color="000000"/>
          <w:shd w:val="clear" w:color="000000" w:fill="000000"/>
        </w:rPr>
        <w:t xml:space="preserve"> </w:t>
      </w:r>
    </w:p>
    <w:p w:rsidR="009F39D9" w:rsidRPr="005B6439" w:rsidRDefault="009F39D9" w:rsidP="005B6439">
      <w:pPr>
        <w:rPr>
          <w:rFonts w:ascii="Cordia New" w:hAnsi="Cordia New" w:cs="Cordia New"/>
          <w:b/>
          <w:bCs/>
          <w:sz w:val="36"/>
          <w:szCs w:val="36"/>
        </w:rPr>
      </w:pPr>
      <w:r w:rsidRPr="005B6439">
        <w:rPr>
          <w:rFonts w:ascii="Cordia New" w:hAnsi="Cordia New" w:cs="Cordia New"/>
          <w:b/>
          <w:bCs/>
          <w:sz w:val="36"/>
          <w:szCs w:val="36"/>
          <w:cs/>
        </w:rPr>
        <w:t>ครูคณิตศาสตร์ ชั้น ๑</w:t>
      </w:r>
    </w:p>
    <w:p w:rsidR="009F39D9" w:rsidRPr="005B6439" w:rsidRDefault="009F39D9" w:rsidP="005B6439">
      <w:pPr>
        <w:rPr>
          <w:rFonts w:ascii="Cordia New" w:hAnsi="Cordia New" w:cs="Cordia New"/>
          <w:b/>
          <w:bCs/>
          <w:sz w:val="36"/>
          <w:szCs w:val="36"/>
        </w:rPr>
      </w:pPr>
      <w:r w:rsidRPr="005B6439">
        <w:rPr>
          <w:rFonts w:ascii="Cordia New" w:hAnsi="Cordia New" w:cs="Cordia New"/>
          <w:b/>
          <w:bCs/>
          <w:sz w:val="36"/>
          <w:szCs w:val="36"/>
          <w:cs/>
        </w:rPr>
        <w:t>สอนห้อง ๑/๓  กับ ๑/๔</w:t>
      </w:r>
    </w:p>
    <w:p w:rsidR="009F39D9" w:rsidRDefault="009F39D9" w:rsidP="004B2016">
      <w:pPr>
        <w:tabs>
          <w:tab w:val="left" w:pos="1080"/>
        </w:tabs>
        <w:spacing w:line="240" w:lineRule="auto"/>
        <w:rPr>
          <w:rFonts w:ascii="Cordia New" w:hAnsi="Cordia New"/>
          <w:sz w:val="40"/>
          <w:szCs w:val="40"/>
        </w:rPr>
      </w:pPr>
    </w:p>
    <w:p w:rsidR="009F39D9" w:rsidRPr="00E368ED" w:rsidRDefault="009F39D9" w:rsidP="005B6439">
      <w:pPr>
        <w:jc w:val="center"/>
        <w:rPr>
          <w:rFonts w:ascii="Cordia New" w:hAnsi="Cordia New" w:cs="Cordia New"/>
          <w:b/>
          <w:bCs/>
          <w:i/>
          <w:iCs/>
          <w:color w:val="800000"/>
          <w:sz w:val="36"/>
          <w:szCs w:val="36"/>
          <w:u w:val="single"/>
        </w:rPr>
      </w:pPr>
      <w:r w:rsidRPr="00E368ED">
        <w:rPr>
          <w:rFonts w:ascii="Cordia New" w:hAnsi="Cordia New" w:cs="Cordia New"/>
          <w:b/>
          <w:bCs/>
          <w:i/>
          <w:iCs/>
          <w:color w:val="800000"/>
          <w:sz w:val="36"/>
          <w:szCs w:val="36"/>
          <w:u w:val="single"/>
          <w:cs/>
        </w:rPr>
        <w:t>ชีวิตคือคณิตชั้น ๑</w:t>
      </w:r>
    </w:p>
    <w:p w:rsidR="009F39D9" w:rsidRPr="00E368ED" w:rsidRDefault="009F39D9" w:rsidP="005B6439">
      <w:pPr>
        <w:ind w:firstLine="1440"/>
        <w:jc w:val="thaiDistribute"/>
        <w:rPr>
          <w:rFonts w:ascii="Cordia New" w:hAnsi="Cordia New" w:cs="Cordia New"/>
          <w:color w:val="0000FF"/>
          <w:sz w:val="36"/>
          <w:szCs w:val="36"/>
        </w:rPr>
      </w:pPr>
      <w:r w:rsidRPr="00E368ED">
        <w:rPr>
          <w:rFonts w:ascii="Cordia New" w:hAnsi="Cordia New" w:cs="Cordia New"/>
          <w:color w:val="0000FF"/>
          <w:sz w:val="36"/>
          <w:szCs w:val="36"/>
          <w:cs/>
        </w:rPr>
        <w:t xml:space="preserve">เข้าสู่ภาคเรียนวิริยะซึ่งเป็นภาคเรียนที่สองของระดับชั้นหนึ่งที่ดีขึ้นกว่า         ภาคเรียนแรกเป็นไหนๆในทุกๆวันที่มีคาบเรียนคณิตศาสตร์ ครูจ้ำจะต้องเรียกเด็กที่เขายังควบคุมตนเองไม่ได้ประมาณสามคนในห้องเสมอ ซึ่งเวลาที่ครูคนอื่นเดินผ่านมาอาจจะได้ยินด้วยซ้ำและครูโน้ตเอง ก็เน้นย้ำกับครูคณิตศาสตร์ทุกคนเสมอว่า  </w:t>
      </w:r>
      <w:r w:rsidRPr="00E368ED">
        <w:rPr>
          <w:rFonts w:ascii="Cordia New" w:hAnsi="Cordia New" w:cs="Cordia New"/>
          <w:color w:val="0000FF"/>
          <w:sz w:val="36"/>
          <w:szCs w:val="36"/>
        </w:rPr>
        <w:t>“</w:t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>ต้องเน้นย้ำเด็กว่า              ทำทีละอย่าง</w:t>
      </w:r>
      <w:r w:rsidRPr="00E368ED">
        <w:rPr>
          <w:rFonts w:ascii="Cordia New" w:hAnsi="Cordia New" w:cs="Cordia New"/>
          <w:color w:val="0000FF"/>
          <w:sz w:val="36"/>
          <w:szCs w:val="36"/>
        </w:rPr>
        <w:t>”</w:t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 xml:space="preserve"> ตัวครูเองก็ต้องพยายามทำให้ได้ด้วยเพื่อเป็นตัวอย่างให้เขา </w:t>
      </w:r>
    </w:p>
    <w:p w:rsidR="009F39D9" w:rsidRPr="005B6439" w:rsidRDefault="009F39D9" w:rsidP="005B6439">
      <w:pPr>
        <w:ind w:firstLine="1440"/>
        <w:jc w:val="thaiDistribute"/>
        <w:rPr>
          <w:rFonts w:ascii="Cordia New" w:hAnsi="Cordia New" w:cs="Cordia New"/>
          <w:sz w:val="36"/>
          <w:szCs w:val="36"/>
          <w:cs/>
        </w:rPr>
      </w:pPr>
      <w:r w:rsidRPr="00E368ED">
        <w:rPr>
          <w:rFonts w:ascii="Cordia New" w:hAnsi="Cordia New" w:cs="Cordia New"/>
          <w:color w:val="0000FF"/>
          <w:sz w:val="36"/>
          <w:szCs w:val="36"/>
          <w:cs/>
        </w:rPr>
        <w:t xml:space="preserve">ตั้งแต่สัปดาห์แรกจนถึงจบภาคเรียนกิจกรรมที่น่าสนใจและสิ่งที่ก่อให้เกิด      การเรียนรู้คือ การบวกที่มีตัวตั้งไม่เกิน </w:t>
      </w:r>
      <w:r w:rsidRPr="00E368ED">
        <w:rPr>
          <w:rFonts w:ascii="Cordia New" w:hAnsi="Cordia New" w:cs="Cordia New"/>
          <w:color w:val="0000FF"/>
          <w:sz w:val="36"/>
          <w:szCs w:val="36"/>
        </w:rPr>
        <w:t>20</w:t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 xml:space="preserve"> ซึ่งแนวคิดของกิจกรรมและลักษณะกิจกรรม         คือครูมีโจทย์สถานการณ์อยู่ </w:t>
      </w:r>
      <w:r w:rsidRPr="00E368ED">
        <w:rPr>
          <w:rFonts w:ascii="Cordia New" w:hAnsi="Cordia New" w:cs="Cordia New"/>
          <w:color w:val="0000FF"/>
          <w:sz w:val="36"/>
          <w:szCs w:val="36"/>
        </w:rPr>
        <w:t>1</w:t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 xml:space="preserve"> สถานการณ์ ว่า </w:t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ab/>
      </w:r>
      <w:r w:rsidRPr="00E368ED">
        <w:rPr>
          <w:rFonts w:ascii="Cordia New" w:hAnsi="Cordia New" w:cs="Cordia New"/>
          <w:color w:val="0000FF"/>
          <w:sz w:val="36"/>
          <w:szCs w:val="36"/>
          <w:cs/>
        </w:rPr>
        <w:tab/>
      </w:r>
      <w:r w:rsidRPr="005B6439">
        <w:rPr>
          <w:rFonts w:ascii="Cordia New" w:hAnsi="Cordia New" w:cs="Cordia New"/>
          <w:sz w:val="36"/>
          <w:szCs w:val="36"/>
          <w:cs/>
        </w:rPr>
        <w:tab/>
      </w:r>
      <w:r w:rsidRPr="005B6439">
        <w:rPr>
          <w:rFonts w:ascii="Cordia New" w:hAnsi="Cordia New" w:cs="Cordia New"/>
          <w:sz w:val="36"/>
          <w:szCs w:val="36"/>
          <w:cs/>
        </w:rPr>
        <w:tab/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  <w:r>
        <w:rPr>
          <w:noProof/>
        </w:rPr>
        <w:pict>
          <v:shape id="Picture 5" o:spid="_x0000_s1028" type="#_x0000_t75" alt="p79egg" style="position:absolute;left:0;text-align:left;margin-left:-18pt;margin-top:12.15pt;width:486pt;height:171.1pt;z-index:-251658752;visibility:visible">
            <v:imagedata r:id="rId6" o:title="" cropleft="2689f"/>
          </v:shape>
        </w:pic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E368ED" w:rsidRDefault="009F39D9" w:rsidP="005B6439">
      <w:pPr>
        <w:spacing w:after="0"/>
        <w:jc w:val="thaiDistribute"/>
        <w:rPr>
          <w:rFonts w:ascii="Cordia New" w:hAnsi="Cordia New" w:cs="Cordia New"/>
          <w:color w:val="008000"/>
          <w:sz w:val="36"/>
          <w:szCs w:val="36"/>
        </w:rPr>
      </w:pPr>
      <w:r w:rsidRPr="00E368ED">
        <w:rPr>
          <w:rFonts w:ascii="Cordia New" w:hAnsi="Cordia New" w:cs="Cordia New"/>
          <w:color w:val="008000"/>
          <w:sz w:val="36"/>
          <w:szCs w:val="36"/>
          <w:cs/>
        </w:rPr>
        <w:t xml:space="preserve">ซึ่งครูให้นักเรียนนำโจทย์ติดลงสมุด  มีแสดงวิธีการคิดของโจทย์ ประโยคสัญลักษณ์            และคำตอบ จากสถานการณ์นี้ครูจะให้นักเรียนออกมานำเสนอการคิดของตนเอง                และแลกเปลี่ยนเรียนรู้ร่วมกันอย่างเป็นขั้นตอน ครูก็ถามต่อว่าแล้วผลลัพธ์คือเท่าไร                ซึ่งความรู้ที่นักเรียนมีมาก่อนหน้านั้นคือเรื่องการนับ การบวกจำนวนที่มีตัวตั้งไม่เกิน </w:t>
      </w:r>
      <w:r w:rsidRPr="00E368ED">
        <w:rPr>
          <w:rFonts w:ascii="Cordia New" w:hAnsi="Cordia New" w:cs="Cordia New"/>
          <w:color w:val="008000"/>
          <w:sz w:val="36"/>
          <w:szCs w:val="36"/>
        </w:rPr>
        <w:t xml:space="preserve">10 </w:t>
      </w:r>
      <w:r w:rsidRPr="00E368ED">
        <w:rPr>
          <w:rFonts w:ascii="Cordia New" w:hAnsi="Cordia New" w:cs="Cordia New"/>
          <w:color w:val="008000"/>
          <w:sz w:val="36"/>
          <w:szCs w:val="36"/>
          <w:cs/>
        </w:rPr>
        <w:t xml:space="preserve">        ในภาคเรียนฉันทะแต่ยังขาดความแม่นยำเรื่องการบวก ฉะนั้นเทอมนี้ครูจึงอยากรู้ว่า            เด็กใช้วิธีการแบบไหนบ้างและมีวิธีการบวกที่แม่นยำหรือเปล่า</w:t>
      </w:r>
      <w:r w:rsidRPr="00E368ED">
        <w:rPr>
          <w:rFonts w:ascii="Cordia New" w:hAnsi="Cordia New" w:cs="Cordia New"/>
          <w:color w:val="008000"/>
          <w:sz w:val="36"/>
          <w:szCs w:val="36"/>
        </w:rPr>
        <w:t xml:space="preserve"> </w:t>
      </w:r>
      <w:r w:rsidRPr="00E368ED">
        <w:rPr>
          <w:rFonts w:ascii="Cordia New" w:hAnsi="Cordia New" w:cs="Cordia New"/>
          <w:color w:val="008000"/>
          <w:sz w:val="36"/>
          <w:szCs w:val="36"/>
          <w:cs/>
        </w:rPr>
        <w:t>ในช่วงการแก้ปัญหาพบว่า นักเรียนทุกคนมีแนวคิดที่เป็นการบวกส่วนใหญ่ แต่นักเรียนอีกส่วนหนึ่งพยายามหาวิธีการคิดเพื่อให้ได้ผลลัพธ์ที่เร็วและแตกต่าง</w: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b/>
          <w:bCs/>
          <w:sz w:val="36"/>
          <w:szCs w:val="36"/>
          <w:u w:val="single"/>
          <w:cs/>
        </w:rPr>
      </w:pPr>
      <w:r>
        <w:rPr>
          <w:noProof/>
        </w:rPr>
        <w:pict>
          <v:shape id="Picture 2" o:spid="_x0000_s1029" type="#_x0000_t75" style="position:absolute;left:0;text-align:left;margin-left:99pt;margin-top:10.75pt;width:5in;height:282.15pt;z-index:-251657728;visibility:visible">
            <v:imagedata r:id="rId7" o:title="" cropleft="4500f" cropright="7354f"/>
          </v:shape>
        </w:pict>
      </w:r>
      <w:r w:rsidRPr="005B6439">
        <w:rPr>
          <w:rFonts w:ascii="Cordia New" w:hAnsi="Cordia New" w:cs="Cordia New"/>
          <w:b/>
          <w:bCs/>
          <w:sz w:val="36"/>
          <w:szCs w:val="36"/>
          <w:u w:val="single"/>
          <w:cs/>
        </w:rPr>
        <w:t xml:space="preserve">วิธีการคิด  </w: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  <w:cs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  <w:cs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  <w:cs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b/>
          <w:bCs/>
          <w:sz w:val="36"/>
          <w:szCs w:val="36"/>
          <w:u w:val="single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  <w:r w:rsidRPr="005B6439">
        <w:rPr>
          <w:rFonts w:ascii="Cordia New" w:hAnsi="Cordia New" w:cs="Cordia New"/>
          <w:b/>
          <w:bCs/>
          <w:sz w:val="36"/>
          <w:szCs w:val="36"/>
          <w:u w:val="single"/>
          <w:cs/>
        </w:rPr>
        <w:t>วิธีการที่ ๑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   การเอา </w:t>
      </w:r>
      <w:r w:rsidRPr="005B6439">
        <w:rPr>
          <w:rFonts w:ascii="Cordia New" w:hAnsi="Cordia New" w:cs="Cordia New"/>
          <w:sz w:val="36"/>
          <w:szCs w:val="36"/>
        </w:rPr>
        <w:t>3 +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 </w:t>
      </w:r>
      <w:r w:rsidRPr="005B6439">
        <w:rPr>
          <w:rFonts w:ascii="Cordia New" w:hAnsi="Cordia New" w:cs="Cordia New"/>
          <w:sz w:val="36"/>
          <w:szCs w:val="36"/>
        </w:rPr>
        <w:t>9 = 12</w: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  <w:cs/>
        </w:rPr>
      </w:pPr>
      <w:r w:rsidRPr="005B6439">
        <w:rPr>
          <w:rFonts w:ascii="Cordia New" w:hAnsi="Cordia New" w:cs="Cordia New"/>
          <w:b/>
          <w:bCs/>
          <w:sz w:val="36"/>
          <w:szCs w:val="36"/>
          <w:u w:val="single"/>
          <w:cs/>
        </w:rPr>
        <w:t>วิธีการที่ ๒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   การเอาออกจาก </w:t>
      </w:r>
      <w:r w:rsidRPr="005B6439">
        <w:rPr>
          <w:rFonts w:ascii="Cordia New" w:hAnsi="Cordia New" w:cs="Cordia New"/>
          <w:sz w:val="36"/>
          <w:szCs w:val="36"/>
        </w:rPr>
        <w:t xml:space="preserve">3 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ไปหนึ่งเพื่อเอาไปให้  </w:t>
      </w:r>
      <w:r w:rsidRPr="005B6439">
        <w:rPr>
          <w:rFonts w:ascii="Cordia New" w:hAnsi="Cordia New" w:cs="Cordia New"/>
          <w:sz w:val="36"/>
          <w:szCs w:val="36"/>
        </w:rPr>
        <w:t xml:space="preserve">9  </w:t>
      </w:r>
      <w:r w:rsidRPr="005B6439">
        <w:rPr>
          <w:rFonts w:ascii="Cordia New" w:hAnsi="Cordia New" w:cs="Cordia New"/>
          <w:sz w:val="36"/>
          <w:szCs w:val="36"/>
          <w:cs/>
        </w:rPr>
        <w:t>เพื่อจะได้ครบสิบ</w: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  <w:r>
        <w:rPr>
          <w:noProof/>
        </w:rPr>
        <w:pict>
          <v:shape id="Picture 3" o:spid="_x0000_s1030" type="#_x0000_t75" style="position:absolute;left:0;text-align:left;margin-left:27pt;margin-top:3.6pt;width:383.05pt;height:268.8pt;z-index:-251656704;visibility:visible">
            <v:imagedata r:id="rId8" o:title="" cropleft="3900f" cropright="9339f"/>
          </v:shape>
        </w:pic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  <w:r w:rsidRPr="005B6439">
        <w:rPr>
          <w:rFonts w:ascii="Cordia New" w:hAnsi="Cordia New" w:cs="Cordia New"/>
          <w:b/>
          <w:bCs/>
          <w:sz w:val="36"/>
          <w:szCs w:val="36"/>
          <w:u w:val="single"/>
          <w:cs/>
        </w:rPr>
        <w:t>วิธีการที่ ๓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   การเอาออกจาก  </w:t>
      </w:r>
      <w:r w:rsidRPr="005B6439">
        <w:rPr>
          <w:rFonts w:ascii="Cordia New" w:hAnsi="Cordia New" w:cs="Cordia New"/>
          <w:sz w:val="36"/>
          <w:szCs w:val="36"/>
        </w:rPr>
        <w:t xml:space="preserve">9  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ไป </w:t>
      </w:r>
      <w:r w:rsidRPr="005B6439">
        <w:rPr>
          <w:rFonts w:ascii="Cordia New" w:hAnsi="Cordia New" w:cs="Cordia New"/>
          <w:sz w:val="36"/>
          <w:szCs w:val="36"/>
        </w:rPr>
        <w:t xml:space="preserve">7 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เพื่อให้ฝ่าย   </w:t>
      </w:r>
      <w:r w:rsidRPr="005B6439">
        <w:rPr>
          <w:rFonts w:ascii="Cordia New" w:hAnsi="Cordia New" w:cs="Cordia New"/>
          <w:sz w:val="36"/>
          <w:szCs w:val="36"/>
        </w:rPr>
        <w:t>3</w:t>
      </w:r>
      <w:r w:rsidRPr="005B6439">
        <w:rPr>
          <w:rFonts w:ascii="Cordia New" w:hAnsi="Cordia New" w:cs="Cordia New"/>
          <w:sz w:val="36"/>
          <w:szCs w:val="36"/>
          <w:cs/>
        </w:rPr>
        <w:t xml:space="preserve">    ครบสิบ</w:t>
      </w:r>
    </w:p>
    <w:p w:rsidR="009F39D9" w:rsidRPr="00E368ED" w:rsidRDefault="009F39D9" w:rsidP="005B6439">
      <w:pPr>
        <w:ind w:firstLine="1440"/>
        <w:jc w:val="thaiDistribute"/>
        <w:rPr>
          <w:rFonts w:ascii="Cordia New" w:hAnsi="Cordia New" w:cs="Cordia New"/>
          <w:color w:val="FF0000"/>
          <w:sz w:val="36"/>
          <w:szCs w:val="36"/>
          <w:cs/>
        </w:rPr>
      </w:pPr>
      <w:r w:rsidRPr="00E368ED">
        <w:rPr>
          <w:rFonts w:ascii="Cordia New" w:hAnsi="Cordia New" w:cs="Cordia New"/>
          <w:color w:val="FF0000"/>
          <w:sz w:val="36"/>
          <w:szCs w:val="36"/>
          <w:cs/>
        </w:rPr>
        <w:t>สิ่งที่ครูได้เรียนจากบทเรียนนี้ คือ การเห็นวิธีการคิดของนักเรียนที่หลากหลายและแตกต่าง เพื่อให้ได้มาซึ่งคำตอบ รวมทั้งเห็นความพยายามลองหาวิธีการของแต่ละคน     อีกสิ่งหนึ่งที่ครูได้เห็นในภาคเรียนวิริยะที่ผ่านมา คือ นักเรียนมีความกระตือรือร้น อยากทำแบบฝึกหนังสือ</w:t>
      </w:r>
      <w:r w:rsidRPr="00E368ED">
        <w:rPr>
          <w:rFonts w:ascii="Cordia New" w:hAnsi="Cordia New" w:cs="Cordia New"/>
          <w:color w:val="FF0000"/>
          <w:sz w:val="36"/>
          <w:szCs w:val="36"/>
        </w:rPr>
        <w:t xml:space="preserve"> Harcourt </w:t>
      </w:r>
      <w:r w:rsidRPr="00E368ED">
        <w:rPr>
          <w:rFonts w:ascii="Cordia New" w:hAnsi="Cordia New" w:cs="Cordia New"/>
          <w:color w:val="FF0000"/>
          <w:sz w:val="36"/>
          <w:szCs w:val="36"/>
          <w:cs/>
        </w:rPr>
        <w:t xml:space="preserve">โดยที่ครูบอกกติกาว่า ถ้าเสร็จ </w:t>
      </w:r>
      <w:r w:rsidRPr="00E368ED">
        <w:rPr>
          <w:rFonts w:ascii="Cordia New" w:hAnsi="Cordia New" w:cs="Cordia New"/>
          <w:color w:val="FF0000"/>
          <w:sz w:val="36"/>
          <w:szCs w:val="36"/>
        </w:rPr>
        <w:t>1</w:t>
      </w:r>
      <w:r w:rsidRPr="00E368ED">
        <w:rPr>
          <w:rFonts w:ascii="Cordia New" w:hAnsi="Cordia New" w:cs="Cordia New"/>
          <w:color w:val="FF0000"/>
          <w:sz w:val="36"/>
          <w:szCs w:val="36"/>
          <w:cs/>
        </w:rPr>
        <w:t xml:space="preserve"> หน้าจะต้องมาส่ง และครูจะประทับตรายางให้หน้าละ </w:t>
      </w:r>
      <w:r w:rsidRPr="00E368ED">
        <w:rPr>
          <w:rFonts w:ascii="Cordia New" w:hAnsi="Cordia New" w:cs="Cordia New"/>
          <w:color w:val="FF0000"/>
          <w:sz w:val="36"/>
          <w:szCs w:val="36"/>
        </w:rPr>
        <w:t>1</w:t>
      </w:r>
      <w:r w:rsidRPr="00E368ED">
        <w:rPr>
          <w:rFonts w:ascii="Cordia New" w:hAnsi="Cordia New" w:cs="Cordia New"/>
          <w:color w:val="FF0000"/>
          <w:sz w:val="36"/>
          <w:szCs w:val="36"/>
          <w:cs/>
        </w:rPr>
        <w:t xml:space="preserve"> ตรา</w:t>
      </w:r>
      <w:r>
        <w:rPr>
          <w:rFonts w:ascii="Cordia New" w:hAnsi="Cordia New" w:cs="Cordia New"/>
          <w:color w:val="FF0000"/>
          <w:sz w:val="36"/>
          <w:szCs w:val="36"/>
          <w:cs/>
        </w:rPr>
        <w:t>นี้ก็เป็นวิธีการหนึ่งที่คุณครูสามารถนำมาใช้ได้เพื่อเป็นการเช็คดูความเข้าใจของนักเรียนอีกด้วย</w:t>
      </w:r>
    </w:p>
    <w:p w:rsidR="009F39D9" w:rsidRPr="005B6439" w:rsidRDefault="009F39D9" w:rsidP="005B6439">
      <w:pPr>
        <w:jc w:val="thaiDistribute"/>
        <w:rPr>
          <w:rFonts w:ascii="Cordia New" w:hAnsi="Cordia New" w:cs="Cordia New"/>
          <w:sz w:val="36"/>
          <w:szCs w:val="36"/>
        </w:rPr>
      </w:pPr>
    </w:p>
    <w:p w:rsidR="009F39D9" w:rsidRPr="005B6439" w:rsidRDefault="009F39D9" w:rsidP="005B6439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sectPr w:rsidR="009F39D9" w:rsidRPr="005B6439" w:rsidSect="004D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B2016"/>
    <w:rsid w:val="001A37FD"/>
    <w:rsid w:val="001F151C"/>
    <w:rsid w:val="004B2016"/>
    <w:rsid w:val="004D78F5"/>
    <w:rsid w:val="005B6439"/>
    <w:rsid w:val="005E09CF"/>
    <w:rsid w:val="007676DF"/>
    <w:rsid w:val="00981F0A"/>
    <w:rsid w:val="009F39D9"/>
    <w:rsid w:val="00C9295D"/>
    <w:rsid w:val="00D619FE"/>
    <w:rsid w:val="00D912D5"/>
    <w:rsid w:val="00E368ED"/>
    <w:rsid w:val="00FE0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martTagType w:namespaceuri="urn:schemas-microsoft-com:office:smarttags" w:name="PersonNam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8F5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016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B2016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</TotalTime>
  <Pages>3</Pages>
  <Words>308</Words>
  <Characters>1756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sumana_t</dc:creator>
  <cp:keywords/>
  <dc:description/>
  <cp:lastModifiedBy>bhanumas_g</cp:lastModifiedBy>
  <cp:revision>8</cp:revision>
  <dcterms:created xsi:type="dcterms:W3CDTF">2012-10-15T04:39:00Z</dcterms:created>
  <dcterms:modified xsi:type="dcterms:W3CDTF">2012-10-15T04:56:00Z</dcterms:modified>
</cp:coreProperties>
</file>