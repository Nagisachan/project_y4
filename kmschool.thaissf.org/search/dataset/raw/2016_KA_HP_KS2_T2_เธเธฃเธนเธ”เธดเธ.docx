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3FC0" w:rsidRPr="00E257EE" w:rsidRDefault="00C93FC0" w:rsidP="00B426D8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s1026" type="#_x0000_t75" alt="rugby" style="position:absolute;left:0;text-align:left;margin-left:-31.05pt;margin-top:-31.35pt;width:760.8pt;height:1087.7pt;z-index:-251658240;visibility:visible;mso-wrap-distance-top:.96pt;mso-wrap-distance-right:3.27803mm;mso-wrap-distance-bottom:.45544mm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">
            <v:imagedata r:id="rId4" o:title=""/>
            <o:lock v:ext="edit" aspectratio="f"/>
          </v:shape>
        </w:pict>
      </w:r>
      <w:r w:rsidRPr="00E257EE">
        <w:rPr>
          <w:rFonts w:ascii="Angsana New" w:hAnsi="Angsana New" w:cs="Angsana New"/>
          <w:b/>
          <w:bCs/>
          <w:sz w:val="40"/>
          <w:szCs w:val="40"/>
          <w:cs/>
        </w:rPr>
        <w:t>เข้าใจผู้เรียน</w:t>
      </w:r>
      <w:r w:rsidRPr="00E257EE">
        <w:rPr>
          <w:rFonts w:ascii="Angsana New" w:hAnsi="Angsana New" w:cs="Angsana New"/>
          <w:b/>
          <w:bCs/>
          <w:sz w:val="40"/>
          <w:szCs w:val="40"/>
        </w:rPr>
        <w:t>…..</w:t>
      </w:r>
      <w:r w:rsidRPr="00E257EE">
        <w:rPr>
          <w:rFonts w:ascii="Angsana New" w:hAnsi="Angsana New" w:cs="Angsana New"/>
          <w:b/>
          <w:bCs/>
          <w:sz w:val="40"/>
          <w:szCs w:val="40"/>
          <w:cs/>
        </w:rPr>
        <w:t>ปรับเปลี่ยนกระบวนการ</w:t>
      </w:r>
    </w:p>
    <w:p w:rsidR="00C93FC0" w:rsidRPr="00E257EE" w:rsidRDefault="00C93FC0" w:rsidP="00B426D8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 w:rsidRPr="00E257EE">
        <w:rPr>
          <w:rFonts w:ascii="Angsana New" w:hAnsi="Angsana New" w:cs="Angsana New"/>
          <w:b/>
          <w:bCs/>
          <w:sz w:val="40"/>
          <w:szCs w:val="40"/>
        </w:rPr>
        <w:t>“</w:t>
      </w:r>
      <w:r w:rsidRPr="00E257EE">
        <w:rPr>
          <w:rFonts w:ascii="Angsana New" w:hAnsi="Angsana New" w:cs="Angsana New"/>
          <w:b/>
          <w:bCs/>
          <w:sz w:val="40"/>
          <w:szCs w:val="40"/>
          <w:cs/>
        </w:rPr>
        <w:t>ถ้าเลือกได้</w:t>
      </w:r>
      <w:r w:rsidRPr="00E257EE">
        <w:rPr>
          <w:rFonts w:ascii="Angsana New" w:hAnsi="Angsana New" w:cs="Angsana New"/>
          <w:b/>
          <w:bCs/>
          <w:sz w:val="40"/>
          <w:szCs w:val="40"/>
        </w:rPr>
        <w:t>…..</w:t>
      </w:r>
      <w:r w:rsidRPr="00E257EE">
        <w:rPr>
          <w:rFonts w:ascii="Angsana New" w:hAnsi="Angsana New" w:cs="Angsana New"/>
          <w:b/>
          <w:bCs/>
          <w:sz w:val="40"/>
          <w:szCs w:val="40"/>
          <w:cs/>
        </w:rPr>
        <w:t>คงย้อนไปเป็นเด็กอีกครั้ง</w:t>
      </w:r>
      <w:r w:rsidRPr="00E257EE">
        <w:rPr>
          <w:rFonts w:ascii="Angsana New" w:hAnsi="Angsana New" w:cs="Angsana New"/>
          <w:b/>
          <w:bCs/>
          <w:sz w:val="40"/>
          <w:szCs w:val="40"/>
        </w:rPr>
        <w:t xml:space="preserve"> ”</w:t>
      </w:r>
    </w:p>
    <w:p w:rsidR="00C93FC0" w:rsidRPr="00E257EE" w:rsidRDefault="00C93FC0" w:rsidP="00B426D8">
      <w:pPr>
        <w:jc w:val="center"/>
        <w:rPr>
          <w:rFonts w:ascii="Angsana New" w:hAnsi="Angsana New" w:cs="Angsana New"/>
          <w:b/>
          <w:bCs/>
          <w:sz w:val="36"/>
          <w:szCs w:val="36"/>
          <w:cs/>
        </w:rPr>
      </w:pPr>
    </w:p>
    <w:p w:rsidR="00C93FC0" w:rsidRPr="00E257EE" w:rsidRDefault="00C93FC0" w:rsidP="00B426D8">
      <w:pPr>
        <w:ind w:firstLine="720"/>
        <w:jc w:val="thaiDistribute"/>
        <w:rPr>
          <w:rFonts w:ascii="Angsana New" w:hAnsi="Angsana New" w:cs="Angsana New"/>
          <w:sz w:val="36"/>
          <w:szCs w:val="36"/>
        </w:rPr>
      </w:pPr>
      <w:r w:rsidRPr="00E257EE">
        <w:rPr>
          <w:rFonts w:ascii="Angsana New" w:hAnsi="Angsana New" w:cs="Angsana New"/>
          <w:sz w:val="36"/>
          <w:szCs w:val="36"/>
          <w:cs/>
        </w:rPr>
        <w:t>หากมนุษย์โลกย้อนเวลากลับไปแก้ไขอดีตได้คงจะมีแต่สิ่งสวยงามเกิดขึ้นบนโลกใบนี้มีแต่เรื่องราวดีๆให้จดจำ ผู้คนจะมีแต่ความสุขเข้าอกเข้าใจซึ่งกันและกันผู้คนก็จะมีคุณภาพชีวิตที่ดีตามไปด้วย</w:t>
      </w:r>
    </w:p>
    <w:p w:rsidR="00C93FC0" w:rsidRDefault="00C93FC0" w:rsidP="00E257EE">
      <w:pPr>
        <w:ind w:firstLine="720"/>
        <w:jc w:val="thaiDistribute"/>
        <w:rPr>
          <w:rFonts w:ascii="Angsana New" w:hAnsi="Angsana New" w:cs="Angsana New"/>
          <w:sz w:val="36"/>
          <w:szCs w:val="36"/>
        </w:rPr>
      </w:pPr>
      <w:r w:rsidRPr="00E257EE">
        <w:rPr>
          <w:rFonts w:ascii="Angsana New" w:hAnsi="Angsana New" w:cs="Angsana New"/>
          <w:sz w:val="36"/>
          <w:szCs w:val="36"/>
          <w:cs/>
        </w:rPr>
        <w:t xml:space="preserve">ย้อนกลับไปภาคเรียนฉันทะ เป็นการเริ่มสอนอย่างเต็มตัวและเต็มคาบเป็นครั้งแรกที่โรงเรียนเพลินพัฒนาสิ่งที่พกมาด้วยคือ ความตั้งใจและมั่นใจอย่างเต็มเปี่ยมว่าจะต้องสื่อสารกับเด็กๆได้รู้เรื่องส่งทอดความรู้ที่มีได้อย่างครบถ้วนแบบไม่ขาดตกบกพร่อง โดยเลือกสอนชั้นประถมศึกษาปีที่ ๔(ทั้งๆที่สามารถเลือกสอนชั้นประถมศึกษาปีที่ ๖ได้ เพราะคุ้นเคยและได้สังเกตการณ์สอนในภาค วิมังสา) ซึ่งเด็กๆเหล่านี้พลัดใบมาจากช่วงชั้นที่๑คือชั้นประถมศึกษาปีที่๓ เป็นเหมือนการปรับเปลี่ยนจากเด็ก สู่อีกหนึ่งก้าวของการเป็นผู้ใหญ่ เด็กๆต้องเปลี่ยนการใช้ชีวิตต้องมีความรับผิดชอบมากขึ้น กิจวัตรที่เคยทำก็ต้องเปลี่ยนไปตามวุฒิภาวะและวัยวุฒิ จากเคยวิ่งเล่นได้ตลอดเวลาก็ต้องเอาเวลาส่วนนั้นมานั่งเก็บงานและมุ่งมั่นกับการเรียนมากขึ้น แต่ถึงกระนั้นก็ยังมีชนกลุ่มน้อยที่พกภาวะเด็กขึ้นมาด้วย </w:t>
      </w:r>
    </w:p>
    <w:p w:rsidR="00C93FC0" w:rsidRPr="00E257EE" w:rsidRDefault="00C93FC0" w:rsidP="00E257EE">
      <w:pPr>
        <w:ind w:firstLine="720"/>
        <w:jc w:val="thaiDistribute"/>
        <w:rPr>
          <w:rFonts w:ascii="Angsana New" w:hAnsi="Angsana New" w:cs="Angsana New"/>
          <w:sz w:val="36"/>
          <w:szCs w:val="36"/>
        </w:rPr>
      </w:pPr>
      <w:r w:rsidRPr="00E257EE">
        <w:rPr>
          <w:rFonts w:ascii="Angsana New" w:hAnsi="Angsana New" w:cs="Angsana New"/>
          <w:sz w:val="36"/>
          <w:szCs w:val="36"/>
          <w:cs/>
        </w:rPr>
        <w:t>เมื่อถึงคาบวิชากีฬาในสัปดาห์ที่๒ภาคฉันทะ สำหรับบางคนคือช่วงเวลาแห่งความสนุกสนานได้วิ่งเล่น ได้ปลดปล่อยพลังงานแฝงออกมาอย่างเต็มที่ แต่ไม่ใช่กับชนกลุ่มน้อยคนกลุ่มนี้(๒คนขึ้นไปนับเป็นสังคม)</w:t>
      </w:r>
      <w:r w:rsidRPr="00E257EE">
        <w:rPr>
          <w:rFonts w:ascii="Angsana New" w:hAnsi="Angsana New" w:cs="Angsana New"/>
          <w:b/>
          <w:bCs/>
          <w:sz w:val="36"/>
          <w:szCs w:val="36"/>
        </w:rPr>
        <w:t>“</w:t>
      </w:r>
      <w:r w:rsidRPr="00E257EE">
        <w:rPr>
          <w:rFonts w:ascii="Angsana New" w:hAnsi="Angsana New" w:cs="Angsana New"/>
          <w:b/>
          <w:bCs/>
          <w:sz w:val="36"/>
          <w:szCs w:val="36"/>
          <w:cs/>
        </w:rPr>
        <w:t>ผมเกลียดครู ผมไม่ชอบแดดร้อนผมไม่พอใจครูมากที่สุดในทุกวิชา</w:t>
      </w:r>
      <w:r w:rsidRPr="00E257EE">
        <w:rPr>
          <w:rFonts w:ascii="Angsana New" w:hAnsi="Angsana New" w:cs="Angsana New"/>
          <w:b/>
          <w:bCs/>
          <w:sz w:val="36"/>
          <w:szCs w:val="36"/>
        </w:rPr>
        <w:t>”</w:t>
      </w:r>
      <w:r w:rsidRPr="00E257EE">
        <w:rPr>
          <w:rFonts w:ascii="Angsana New" w:hAnsi="Angsana New" w:cs="Angsana New"/>
          <w:sz w:val="36"/>
          <w:szCs w:val="36"/>
          <w:cs/>
        </w:rPr>
        <w:t>มีเสียงนี้ดังขึ้นท่ามกลางการเล่นทีมกลางสนามและแดดที่ร้อนถึง๓๘องศาในคาบนั้นผมมองหาต้นเสียงนั้นด้วยความน้อยใจและโกรธระดับ๙เต็ม๑</w:t>
      </w:r>
      <w:r w:rsidRPr="00E257EE">
        <w:rPr>
          <w:rFonts w:ascii="Angsana New" w:hAnsi="Angsana New" w:cs="Angsana New"/>
          <w:sz w:val="36"/>
          <w:szCs w:val="36"/>
        </w:rPr>
        <w:t xml:space="preserve">o </w:t>
      </w:r>
      <w:r w:rsidRPr="00E257EE">
        <w:rPr>
          <w:rFonts w:ascii="Angsana New" w:hAnsi="Angsana New" w:cs="Angsana New"/>
          <w:sz w:val="36"/>
          <w:szCs w:val="36"/>
          <w:cs/>
        </w:rPr>
        <w:t xml:space="preserve"> ด้วยอารมณ์ที่เกินคำบรรยายในขณะนั้น เป่านกหวีดยุติการเล่นทันที ให้พักดื่มและนั่งบนอัฒจันทร์พร้อมก</w:t>
      </w:r>
      <w:r>
        <w:rPr>
          <w:rFonts w:ascii="Angsana New" w:hAnsi="Angsana New" w:cs="Angsana New"/>
          <w:sz w:val="36"/>
          <w:szCs w:val="36"/>
          <w:cs/>
        </w:rPr>
        <w:t>ับทบ</w:t>
      </w:r>
      <w:r w:rsidRPr="00E257EE">
        <w:rPr>
          <w:rFonts w:ascii="Angsana New" w:hAnsi="Angsana New" w:cs="Angsana New"/>
          <w:sz w:val="36"/>
          <w:szCs w:val="36"/>
          <w:cs/>
        </w:rPr>
        <w:t>ทวนคำพูดของชนกลุ่มน้อยกลุ่มนั้นและหาทางออกให้กับตัวเองหลังจากหมดคาบเรียนในวันนั้น ผมนั่งคิดยังไงก็คิดไม่ออกพยายามหาช่องทางการแก้ปัญหาทุกอย่างว่าผมเองจะต้องสอนแบบไหนถึงจะได้ใจชนกลุ่มน้อยกลุ่มนี้ ถามว่าจำเป็นไหมที่จะต้องเก็บรายละเอียดกับทุกๆคนในห้องเรียน สำหรับผมตอบได้เลยว่าจำเป็นมากครับผมอยากให้เด็กทุกคนเรียนด้วยทัศนะคติที่ดีต่อวิชากีฬาและสนุกในการเรียนมีความสุขที่สำคัญอยากเป็นครูที่เข้าไปนั่งในใจเด็กได้ทุกคนเพราะฉะนั้นเป้าหมายตอนนี้คือชนะใจชนกลุ่มน้อยนี้ให้ได้ สัปดาห์ถัดมามีการเรียนการสอนอีกครั้งคราวนี้พบกับปัญหาและผลกระทบเต็มๆคือ เมื่อเด็กไม่มีใจการเรียนรู้ก็กระทบเนื้อหาแน่นอนกล่าวคือ สอนอะไรไปชนกลุ่มน้อยก็จะเมินหน้าออกแม้จะมีกิจกรรมสนุกแค่ไหนก็ไม่สามารถดึงชนกลุ่มน้อยกลับมาได้ แถมยังโดนทวงถามว่า</w:t>
      </w:r>
      <w:r w:rsidRPr="00E257EE">
        <w:rPr>
          <w:rFonts w:ascii="Angsana New" w:hAnsi="Angsana New" w:cs="Angsana New"/>
          <w:b/>
          <w:bCs/>
          <w:sz w:val="36"/>
          <w:szCs w:val="36"/>
        </w:rPr>
        <w:t xml:space="preserve"> “</w:t>
      </w:r>
      <w:r w:rsidRPr="00E257EE">
        <w:rPr>
          <w:rFonts w:ascii="Angsana New" w:hAnsi="Angsana New" w:cs="Angsana New"/>
          <w:b/>
          <w:bCs/>
          <w:sz w:val="36"/>
          <w:szCs w:val="36"/>
          <w:cs/>
        </w:rPr>
        <w:t>เมื่อไหร่จะเปลี่ยนครูสอนละ</w:t>
      </w:r>
      <w:r w:rsidRPr="00E257EE">
        <w:rPr>
          <w:rFonts w:ascii="Angsana New" w:hAnsi="Angsana New" w:cs="Angsana New"/>
          <w:b/>
          <w:bCs/>
          <w:sz w:val="36"/>
          <w:szCs w:val="36"/>
        </w:rPr>
        <w:t>”</w:t>
      </w:r>
      <w:r w:rsidRPr="00E257EE">
        <w:rPr>
          <w:rFonts w:ascii="Angsana New" w:hAnsi="Angsana New" w:cs="Angsana New"/>
          <w:sz w:val="36"/>
          <w:szCs w:val="36"/>
          <w:cs/>
        </w:rPr>
        <w:t>แต่อารมณ์ของผมในตอนนั้นไม่มีความโกรธเหลืออยู่เลยมีแต่คำถามว่า</w:t>
      </w:r>
      <w:r w:rsidRPr="00E257EE">
        <w:rPr>
          <w:rFonts w:ascii="Angsana New" w:hAnsi="Angsana New" w:cs="Angsana New"/>
          <w:b/>
          <w:bCs/>
          <w:sz w:val="36"/>
          <w:szCs w:val="36"/>
        </w:rPr>
        <w:t xml:space="preserve"> “</w:t>
      </w:r>
      <w:r w:rsidRPr="00E257EE">
        <w:rPr>
          <w:rFonts w:ascii="Angsana New" w:hAnsi="Angsana New" w:cs="Angsana New"/>
          <w:b/>
          <w:bCs/>
          <w:sz w:val="36"/>
          <w:szCs w:val="36"/>
          <w:cs/>
        </w:rPr>
        <w:t>ทำไมหรอเกิดอะไรขึ้นกับวิธีการสอนของเราเนี่ย</w:t>
      </w:r>
      <w:r w:rsidRPr="00E257EE">
        <w:rPr>
          <w:rFonts w:ascii="Angsana New" w:hAnsi="Angsana New" w:cs="Angsana New"/>
          <w:b/>
          <w:bCs/>
          <w:sz w:val="36"/>
          <w:szCs w:val="36"/>
        </w:rPr>
        <w:t xml:space="preserve"> ”</w:t>
      </w:r>
      <w:r w:rsidRPr="00E257EE">
        <w:rPr>
          <w:rFonts w:ascii="Angsana New" w:hAnsi="Angsana New" w:cs="Angsana New"/>
          <w:sz w:val="36"/>
          <w:szCs w:val="36"/>
          <w:cs/>
        </w:rPr>
        <w:t>หลังจากสิ้นสุดการสอนในสัปดาห์นั้นผมได้ขอคุยกับชนกลุ่มน้อยกลุ่มนั้นว่าจะต้องให้ครูทำยังไงพวกเราจึงจะตั้งใจเรียนและไม่ป่วนเพื่อนในห้อง คำตอบที่ได้กลับมาคือ</w:t>
      </w:r>
      <w:r w:rsidRPr="00E257EE">
        <w:rPr>
          <w:rFonts w:ascii="Angsana New" w:hAnsi="Angsana New" w:cs="Angsana New"/>
          <w:b/>
          <w:bCs/>
          <w:sz w:val="36"/>
          <w:szCs w:val="36"/>
        </w:rPr>
        <w:t>“</w:t>
      </w:r>
      <w:r w:rsidRPr="00E257EE">
        <w:rPr>
          <w:rFonts w:ascii="Angsana New" w:hAnsi="Angsana New" w:cs="Angsana New"/>
          <w:b/>
          <w:bCs/>
          <w:sz w:val="36"/>
          <w:szCs w:val="36"/>
          <w:cs/>
        </w:rPr>
        <w:t>เปลี่ยนครูผู้สอนหรือไม่ก็ให้ครูลาออกไป</w:t>
      </w:r>
      <w:r w:rsidRPr="00E257EE">
        <w:rPr>
          <w:rFonts w:ascii="Angsana New" w:hAnsi="Angsana New" w:cs="Angsana New"/>
          <w:b/>
          <w:bCs/>
          <w:sz w:val="36"/>
          <w:szCs w:val="36"/>
        </w:rPr>
        <w:t>”</w:t>
      </w:r>
      <w:r w:rsidRPr="00E257EE">
        <w:rPr>
          <w:rFonts w:ascii="Angsana New" w:hAnsi="Angsana New" w:cs="Angsana New"/>
          <w:sz w:val="36"/>
          <w:szCs w:val="36"/>
          <w:cs/>
        </w:rPr>
        <w:t xml:space="preserve"> หลังจากคุยเสร็จ ผมได้ปรึกษากับครูบัดดี้คือครูแม็กว่าจะเปลี่ยนห้องที่สอนดีไหมขอขึ้นไปสอนชั้นประถมศึกษาปีที่๖แทน ครูแม็กบอกว่า</w:t>
      </w:r>
      <w:r w:rsidRPr="00E257EE">
        <w:rPr>
          <w:rFonts w:ascii="Angsana New" w:hAnsi="Angsana New" w:cs="Angsana New"/>
          <w:b/>
          <w:bCs/>
          <w:sz w:val="36"/>
          <w:szCs w:val="36"/>
        </w:rPr>
        <w:t xml:space="preserve"> “</w:t>
      </w:r>
      <w:r w:rsidRPr="00E257EE">
        <w:rPr>
          <w:rFonts w:ascii="Angsana New" w:hAnsi="Angsana New" w:cs="Angsana New"/>
          <w:b/>
          <w:bCs/>
          <w:sz w:val="36"/>
          <w:szCs w:val="36"/>
          <w:cs/>
        </w:rPr>
        <w:t>อะไรจะยอมแค่นี้</w:t>
      </w:r>
      <w:r>
        <w:rPr>
          <w:rFonts w:ascii="Angsana New" w:hAnsi="Angsana New" w:cs="Angsana New"/>
          <w:b/>
          <w:bCs/>
          <w:sz w:val="36"/>
          <w:szCs w:val="36"/>
          <w:cs/>
        </w:rPr>
        <w:t>เ</w:t>
      </w:r>
      <w:r w:rsidRPr="00E257EE">
        <w:rPr>
          <w:rFonts w:ascii="Angsana New" w:hAnsi="Angsana New" w:cs="Angsana New"/>
          <w:b/>
          <w:bCs/>
          <w:sz w:val="36"/>
          <w:szCs w:val="36"/>
          <w:cs/>
        </w:rPr>
        <w:t>หรอไหนเคยบอกว่าจะปั้นเด็ก ป ๔ให้มีวินัยที่ดีส่งต่อขึ้นไป ป ๕ให้พี่แบบไม่ต้องให้พี่ปูพื้นใหม่ไง</w:t>
      </w:r>
      <w:r w:rsidRPr="00E257EE">
        <w:rPr>
          <w:rFonts w:ascii="Angsana New" w:hAnsi="Angsana New" w:cs="Angsana New"/>
          <w:b/>
          <w:bCs/>
          <w:sz w:val="36"/>
          <w:szCs w:val="36"/>
        </w:rPr>
        <w:t>”</w:t>
      </w:r>
      <w:r w:rsidRPr="00E257EE">
        <w:rPr>
          <w:rFonts w:ascii="Angsana New" w:hAnsi="Angsana New" w:cs="Angsana New"/>
          <w:sz w:val="36"/>
          <w:szCs w:val="36"/>
          <w:cs/>
        </w:rPr>
        <w:t xml:space="preserve"> ทำให้ผมได้กลับมามองถึงเป้าหมายแรกอีกครั้งว่า</w:t>
      </w:r>
      <w:r w:rsidRPr="00E257EE">
        <w:rPr>
          <w:rFonts w:ascii="Angsana New" w:hAnsi="Angsana New" w:cs="Angsana New"/>
          <w:sz w:val="36"/>
          <w:szCs w:val="36"/>
        </w:rPr>
        <w:t xml:space="preserve"> ”</w:t>
      </w:r>
      <w:r w:rsidRPr="00E257EE">
        <w:rPr>
          <w:rFonts w:ascii="Angsana New" w:hAnsi="Angsana New" w:cs="Angsana New"/>
          <w:sz w:val="36"/>
          <w:szCs w:val="36"/>
          <w:cs/>
        </w:rPr>
        <w:t>เป้าหมายเราตั้งไว้ชัดเจนแต่แรกแล้วนี่ นี่คือเหตุผลที่เราไม่เลือกสอนชั้นประถมศึกษาชั้นปีที่๖ตั้งแต่แรก</w:t>
      </w:r>
      <w:r w:rsidRPr="00E257EE">
        <w:rPr>
          <w:rFonts w:ascii="Angsana New" w:hAnsi="Angsana New" w:cs="Angsana New"/>
          <w:sz w:val="36"/>
          <w:szCs w:val="36"/>
        </w:rPr>
        <w:t>”</w:t>
      </w:r>
    </w:p>
    <w:p w:rsidR="00C93FC0" w:rsidRPr="00E257EE" w:rsidRDefault="00C93FC0" w:rsidP="00B426D8">
      <w:pPr>
        <w:ind w:firstLine="720"/>
        <w:jc w:val="thaiDistribute"/>
        <w:rPr>
          <w:rFonts w:ascii="Angsana New" w:hAnsi="Angsana New" w:cs="Angsana New"/>
          <w:sz w:val="36"/>
          <w:szCs w:val="36"/>
        </w:rPr>
      </w:pPr>
      <w:r w:rsidRPr="00E257EE">
        <w:rPr>
          <w:rFonts w:ascii="Angsana New" w:hAnsi="Angsana New" w:cs="Angsana New"/>
          <w:sz w:val="36"/>
          <w:szCs w:val="36"/>
          <w:cs/>
        </w:rPr>
        <w:t>คนที่อ่านมาตั้งแต่ต้นอาจจะสงสัยแล้วว่าวิธีการสอนของครูดินละ สอนแบบไหน และมีวิธีปฏิบัติอย่างไรกับชนกลุ่มน้อยกลุ่มนี้ครับมาสัมผัสวิธีการสอนของครูดินในภาคฉันทะกันเลยครับมาช่วยกันตัดสินว่าสิ่งที่ครูดินทำผิดมากน้อยเพียงใด เริ่มจากพื้นเพเดิมครูดินเป็นนักกีฬาทีมชาติไทย(มวยไทย)จึงมีความเคร่งครัดและระเบียบวินัยที่ค่อนข้างจะมากและเน้นหนักไปทางด้านความพร้อมเพรียงอย่างมากโดยเน้นคุณธรรมพร้อมกับการสอนให้เด็กมีความเป็นผู้ใหญ่และความเป็นผู้นำมากขึ้นกล่าวคือต้องอดทนกับความเหนื่อยในวิชากีฬาได้ ถึงจะมีเกมหรือการละเล่นไทยเข้าร่วมด้วยแต่ก็ยังเน้นไปที่ระเบียบวินัย หรือแม้แต่เวลาเข้าแถวก็ต้องไม่มีใครปาดเหงื่อถึงแม้จะร้อนแค่ไหนก็ตาม คร่าวๆก็ประมาณนี้แหละครับ ที่ครูดินใช้สอนเด็กชั้นประถมศึกษาปีที่ ๔ ในภาคฉันทะ</w:t>
      </w:r>
    </w:p>
    <w:p w:rsidR="00C93FC0" w:rsidRPr="00E257EE" w:rsidRDefault="00C93FC0" w:rsidP="00B426D8">
      <w:pPr>
        <w:ind w:firstLine="720"/>
        <w:jc w:val="thaiDistribute"/>
        <w:rPr>
          <w:rFonts w:ascii="Angsana New" w:hAnsi="Angsana New" w:cs="Angsana New"/>
          <w:sz w:val="36"/>
          <w:szCs w:val="36"/>
        </w:rPr>
      </w:pPr>
      <w:r w:rsidRPr="00E257EE">
        <w:rPr>
          <w:rFonts w:ascii="Angsana New" w:hAnsi="Angsana New" w:cs="Angsana New"/>
          <w:sz w:val="36"/>
          <w:szCs w:val="36"/>
          <w:cs/>
        </w:rPr>
        <w:t xml:space="preserve">หลังจากนั่งทบทวนตัวเองควบคู่ไปกับการนึกถึงบุคลิกภาพของชนกลุ่มน้อยกลุ่มนั้น ก็ได้ปรึกษากับครูแนะแนว(ครูเก้า)และเริ่มเก็บข้อมูลทุกรายละเอียดที่ทำได้ เช่น ที่บ้านเป็นแบบไหน ชอบอะไร ไม่ชอบอะไร รวมถึงความต้องเฉพาะบุคคลว่าเขาต้องการอะไรและคาดหวังอะไรในชั้นเรียนหรือคาดหวังอะไรกับครูผู้สอน ความคิดตอนนั้นคือขอแค่ชนกลุ่มน้อยกลุ่มนี้เรียนรู้ในทักษะต่างๆก็พอแม้วินัยจะยังไม่เท่าเพื่อนร่วมชั้นก็ตามขอแค่รับรู้และเรียนรู้ทักษะด้านกีฬาก็พอเพราะทักษะเหล่านี้จะนำไปสู่การใช้ชีวิตประจำวันไม่ว่าจะเป็นการเดิน การนั่ง และการวิ่ง ล้วนสำคัญกับฐานของร่างกายทั้งสิ้น เมื่อทำการเก็บข้อมูลและปรึกษากับครูแนะแนว(ครูเก้า)เรียบร้อยแล้วในสัปดาห์ถัดมาก็นำมาปฏิบัติกับชนกลุ่มน้อยกลุ่มนั้น ผลคือ??? </w:t>
      </w:r>
      <w:r w:rsidRPr="00E257EE">
        <w:rPr>
          <w:rFonts w:ascii="Angsana New" w:hAnsi="Angsana New" w:cs="Angsana New"/>
          <w:b/>
          <w:bCs/>
          <w:sz w:val="36"/>
          <w:szCs w:val="36"/>
          <w:cs/>
        </w:rPr>
        <w:t>เรียนรู้ได้แต่ไม่เข้าใจและไม่นำไปปฏิบัติในการเล่นทีม</w:t>
      </w:r>
      <w:r w:rsidRPr="00E257EE">
        <w:rPr>
          <w:rFonts w:ascii="Angsana New" w:hAnsi="Angsana New" w:cs="Angsana New"/>
          <w:sz w:val="36"/>
          <w:szCs w:val="36"/>
          <w:cs/>
        </w:rPr>
        <w:t xml:space="preserve">ถามว่าดีใจไหมที่ชนกลุ่มน้อยยอมเรียนรู้ ตอบอย่างเต็มภาคภูมิเลยว่า </w:t>
      </w:r>
      <w:r w:rsidRPr="00E257EE">
        <w:rPr>
          <w:rFonts w:ascii="Angsana New" w:hAnsi="Angsana New" w:cs="Angsana New"/>
          <w:b/>
          <w:bCs/>
          <w:sz w:val="36"/>
          <w:szCs w:val="36"/>
        </w:rPr>
        <w:t>“</w:t>
      </w:r>
      <w:r w:rsidRPr="00E257EE">
        <w:rPr>
          <w:rFonts w:ascii="Angsana New" w:hAnsi="Angsana New" w:cs="Angsana New"/>
          <w:b/>
          <w:bCs/>
          <w:sz w:val="36"/>
          <w:szCs w:val="36"/>
          <w:cs/>
        </w:rPr>
        <w:t>ไม่เลยครับ</w:t>
      </w:r>
      <w:r w:rsidRPr="00E257EE">
        <w:rPr>
          <w:rFonts w:ascii="Angsana New" w:hAnsi="Angsana New" w:cs="Angsana New"/>
          <w:b/>
          <w:bCs/>
          <w:sz w:val="36"/>
          <w:szCs w:val="36"/>
        </w:rPr>
        <w:t>”</w:t>
      </w:r>
      <w:r w:rsidRPr="00E257EE">
        <w:rPr>
          <w:rFonts w:ascii="Angsana New" w:hAnsi="Angsana New" w:cs="Angsana New"/>
          <w:sz w:val="36"/>
          <w:szCs w:val="36"/>
          <w:cs/>
        </w:rPr>
        <w:t xml:space="preserve"> เรียนรู้แต่ไม่นำไปใช้จะเกิดประโยชน์อะไรกับตัวเด็กละยังเป็นโจทย์คำถามตัวใหญ่ที่ต้องนำมาแก้ไขในภาควิริยะต่อไปครับ</w:t>
      </w:r>
    </w:p>
    <w:p w:rsidR="00C93FC0" w:rsidRPr="00E257EE" w:rsidRDefault="00C93FC0" w:rsidP="00002B69">
      <w:pPr>
        <w:ind w:firstLine="720"/>
        <w:jc w:val="thaiDistribute"/>
        <w:rPr>
          <w:rFonts w:ascii="Angsana New" w:hAnsi="Angsana New" w:cs="Angsana New"/>
          <w:sz w:val="36"/>
          <w:szCs w:val="36"/>
        </w:rPr>
      </w:pPr>
    </w:p>
    <w:p w:rsidR="00C93FC0" w:rsidRPr="00E257EE" w:rsidRDefault="00C93FC0" w:rsidP="00E257EE">
      <w:pPr>
        <w:ind w:firstLine="720"/>
        <w:jc w:val="thaiDistribute"/>
        <w:rPr>
          <w:rFonts w:ascii="Angsana New" w:hAnsi="Angsana New" w:cs="Angsana New"/>
          <w:sz w:val="36"/>
          <w:szCs w:val="36"/>
        </w:rPr>
      </w:pPr>
      <w:r>
        <w:rPr>
          <w:noProof/>
        </w:rPr>
        <w:pict>
          <v:shape id="Picture 3" o:spid="_x0000_s1027" type="#_x0000_t75" alt="rugby" style="position:absolute;left:0;text-align:left;margin-left:-32.3pt;margin-top:-18.9pt;width:760.8pt;height:1087.7pt;z-index:-251657216;visibility:visible;mso-wrap-distance-top:.96pt;mso-wrap-distance-right:9.25pt;mso-wrap-distance-bottom:1.26pt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">
            <v:imagedata r:id="rId4" o:title=""/>
            <o:lock v:ext="edit" aspectratio="f"/>
          </v:shape>
        </w:pict>
      </w:r>
      <w:r w:rsidRPr="00E257EE">
        <w:rPr>
          <w:rFonts w:ascii="Angsana New" w:hAnsi="Angsana New" w:cs="Angsana New"/>
          <w:sz w:val="36"/>
          <w:szCs w:val="36"/>
          <w:cs/>
        </w:rPr>
        <w:t>เปิดเทอมภาควิริยะ กับโจทย์ใหม่แต่เนื้อหาเดิมคือทำอย่างไรให้ชนกลุ่มน้อยได้เรียนรู้ทักษะกีฬาและนำไปปรับใช้ได้จริงในการเล่นทีมและนำทักษะทางกายไปใช้ในชีวิตประจำวันได้</w:t>
      </w:r>
      <w:r>
        <w:rPr>
          <w:rFonts w:ascii="Angsana New" w:hAnsi="Angsana New" w:cs="Angsana New"/>
          <w:sz w:val="36"/>
          <w:szCs w:val="36"/>
          <w:cs/>
        </w:rPr>
        <w:t>แต่มีภาร</w:t>
      </w:r>
      <w:r w:rsidRPr="00E257EE">
        <w:rPr>
          <w:rFonts w:ascii="Angsana New" w:hAnsi="Angsana New" w:cs="Angsana New"/>
          <w:sz w:val="36"/>
          <w:szCs w:val="36"/>
          <w:cs/>
        </w:rPr>
        <w:t xml:space="preserve">กิจใหญ่รออยู่คือ ผมต้องซ้อมรักบี้ให้กับทีมชายเพื่อไปอุ่นเครื่องกับทีมจากประเทศญี่ปุ่นแต่วันนั้นมีเฉพาะเด็ก ป ๔เท่านั้นที่มาซ้อมได้เนื่องจาก ป ๕ และ ป๖ ติดเก็บงาน แวบแรกที่เห็นสมาชิกในทีมถึงกับอุทานกับตัวเองว่า </w:t>
      </w:r>
      <w:r w:rsidRPr="00E257EE">
        <w:rPr>
          <w:rFonts w:ascii="Angsana New" w:hAnsi="Angsana New" w:cs="Angsana New"/>
          <w:b/>
          <w:bCs/>
          <w:sz w:val="36"/>
          <w:szCs w:val="36"/>
        </w:rPr>
        <w:t>“</w:t>
      </w:r>
      <w:r w:rsidRPr="00E257EE">
        <w:rPr>
          <w:rFonts w:ascii="Angsana New" w:hAnsi="Angsana New" w:cs="Angsana New"/>
          <w:b/>
          <w:bCs/>
          <w:sz w:val="36"/>
          <w:szCs w:val="36"/>
          <w:cs/>
        </w:rPr>
        <w:t>ไม่น่ารอด</w:t>
      </w:r>
      <w:r w:rsidRPr="00E257EE">
        <w:rPr>
          <w:rFonts w:ascii="Angsana New" w:hAnsi="Angsana New" w:cs="Angsana New"/>
          <w:b/>
          <w:bCs/>
          <w:sz w:val="36"/>
          <w:szCs w:val="36"/>
        </w:rPr>
        <w:t>”</w:t>
      </w:r>
      <w:r w:rsidRPr="00E257EE">
        <w:rPr>
          <w:rFonts w:ascii="Angsana New" w:hAnsi="Angsana New" w:cs="Angsana New"/>
          <w:sz w:val="36"/>
          <w:szCs w:val="36"/>
          <w:cs/>
        </w:rPr>
        <w:t xml:space="preserve"> แต่ละคนรวมดาวเหล่าชนกลุ่มน้อยทั้งสิ้น แต่ในแง่ดีเหล่าเด็กๆก็อาสาซ้อมและแข่งเพื่อโรงเรียนและแล้วเหตุการณ์ไม่คาดฝันก็เกิดขึ้นเหมือนมีคนมาชี้ทางสว่างที่ปลายอุโมงค์ให้กับครูดิน คือหลังจากที่มีการซ้อมเสร็จในช่วงท้ายคือการรวมตัวเพื่อการยืดกล้ามเนื้อก็มีบุคคลท่านหนึ่งเดินมาจากด้านหลังซึ่งขณะนั้นไม่ทราบว่าใครเพราะมุ่งมั่นกับการนัดหมายเด็กๆทันทีที่หันกลับมาก็เห็นครูปาด</w:t>
      </w:r>
      <w:r w:rsidRPr="00E257EE">
        <w:rPr>
          <w:rStyle w:val="Strong"/>
          <w:rFonts w:ascii="Angsana New" w:hAnsi="Angsana New" w:cs="Angsana New"/>
          <w:color w:val="000000"/>
          <w:sz w:val="36"/>
          <w:szCs w:val="36"/>
          <w:shd w:val="clear" w:color="auto" w:fill="FFFFFF"/>
          <w:cs/>
        </w:rPr>
        <w:t>อ.ศีลวัต ศุษิลวรณ์</w:t>
      </w:r>
      <w:r w:rsidRPr="00E257EE">
        <w:rPr>
          <w:rFonts w:ascii="Angsana New" w:hAnsi="Angsana New" w:cs="Angsana New"/>
          <w:sz w:val="36"/>
          <w:szCs w:val="36"/>
          <w:cs/>
        </w:rPr>
        <w:t xml:space="preserve"> เดินเข้ามาแล้วพูดว่า </w:t>
      </w:r>
      <w:r w:rsidRPr="00E257EE">
        <w:rPr>
          <w:rFonts w:ascii="Angsana New" w:hAnsi="Angsana New" w:cs="Angsana New"/>
          <w:b/>
          <w:bCs/>
          <w:sz w:val="36"/>
          <w:szCs w:val="36"/>
        </w:rPr>
        <w:t>“</w:t>
      </w:r>
      <w:r w:rsidRPr="00E257EE">
        <w:rPr>
          <w:rFonts w:ascii="Angsana New" w:hAnsi="Angsana New" w:cs="Angsana New"/>
          <w:b/>
          <w:bCs/>
          <w:sz w:val="36"/>
          <w:szCs w:val="36"/>
          <w:cs/>
        </w:rPr>
        <w:t>ขอบคุณมากนะครูดินที่ทำให้เด็กๆโตขึ้นและมีความเป็นผู้นำมากขึ้น</w:t>
      </w:r>
      <w:r w:rsidRPr="00E257EE">
        <w:rPr>
          <w:rFonts w:ascii="Angsana New" w:hAnsi="Angsana New" w:cs="Angsana New"/>
          <w:b/>
          <w:bCs/>
          <w:sz w:val="36"/>
          <w:szCs w:val="36"/>
        </w:rPr>
        <w:t>”</w:t>
      </w:r>
      <w:r w:rsidRPr="00E257EE">
        <w:rPr>
          <w:rFonts w:ascii="Angsana New" w:hAnsi="Angsana New" w:cs="Angsana New"/>
          <w:sz w:val="36"/>
          <w:szCs w:val="36"/>
          <w:cs/>
        </w:rPr>
        <w:t xml:space="preserve">ต้องบอกว่าคำพูดนี้คือคำพูดที่ทำให้ผมยิ้มไม่หยุดเลยครับเพราะสิ่งที่ผมพยายามได้ทำมาตลอดภาคฉันทะหรือแม้แต่ยอมให้ชนกลุ่มน้อยต่อว่าเพื่อให้ได้มาซึ่งระเบียบวินัยในที่สุดก็มีคนมองเห็นคนคนนั้นคือครูปาด ในความรู้สึกลึกๆแล้วผมเองไม่ได้ต้องการคำชมแต่อย่างใดหวังเพียงแค่เด็กๆโตขึ้นมาและหวังว่าในภายภาคหน้าจะสามารถดำรงไว้ซึ่งคุณธรรมจากการเรียนวิชากีฬาบ้างเท่านั้นเองในตอนนั้นเปรียบเสมือนโทรศัพท์ที่แบตเตอรี่เต็มพร้อมทำงานต่ออย่างเต็มที่ จากเหตุการณ์วันนั้นจากคำว่า </w:t>
      </w:r>
      <w:r w:rsidRPr="00E257EE">
        <w:rPr>
          <w:rFonts w:ascii="Angsana New" w:hAnsi="Angsana New" w:cs="Angsana New"/>
          <w:b/>
          <w:bCs/>
          <w:sz w:val="36"/>
          <w:szCs w:val="36"/>
        </w:rPr>
        <w:t>“</w:t>
      </w:r>
      <w:r w:rsidRPr="00E257EE">
        <w:rPr>
          <w:rFonts w:ascii="Angsana New" w:hAnsi="Angsana New" w:cs="Angsana New"/>
          <w:b/>
          <w:bCs/>
          <w:sz w:val="36"/>
          <w:szCs w:val="36"/>
          <w:cs/>
        </w:rPr>
        <w:t>ผู้นำ</w:t>
      </w:r>
      <w:r w:rsidRPr="00E257EE">
        <w:rPr>
          <w:rFonts w:ascii="Angsana New" w:hAnsi="Angsana New" w:cs="Angsana New"/>
          <w:b/>
          <w:bCs/>
          <w:sz w:val="36"/>
          <w:szCs w:val="36"/>
        </w:rPr>
        <w:t>”</w:t>
      </w:r>
      <w:r w:rsidRPr="00E257EE">
        <w:rPr>
          <w:rFonts w:ascii="Angsana New" w:hAnsi="Angsana New" w:cs="Angsana New"/>
          <w:sz w:val="36"/>
          <w:szCs w:val="36"/>
          <w:cs/>
        </w:rPr>
        <w:t xml:space="preserve"> นำไปสู่ เข้าใจผู้เรียน</w:t>
      </w:r>
      <w:r w:rsidRPr="00E257EE">
        <w:rPr>
          <w:rFonts w:ascii="Angsana New" w:hAnsi="Angsana New" w:cs="Angsana New"/>
          <w:sz w:val="36"/>
          <w:szCs w:val="36"/>
        </w:rPr>
        <w:t>…..</w:t>
      </w:r>
      <w:r w:rsidRPr="00E257EE">
        <w:rPr>
          <w:rFonts w:ascii="Angsana New" w:hAnsi="Angsana New" w:cs="Angsana New"/>
          <w:sz w:val="36"/>
          <w:szCs w:val="36"/>
          <w:cs/>
        </w:rPr>
        <w:t>ปรับเปลี่ยนกระบวนการสอนอย่างแท้จริง ใช่ครับเข้าสู่การปรับเปลี่ยนจริงๆ เมื่อเริ่มทำการสอนในสัปดาห์แรกของภาควิริยะ ผมได้ปรับการเรียนการสอนแบบ</w:t>
      </w:r>
      <w:r w:rsidRPr="00E257EE">
        <w:rPr>
          <w:rFonts w:ascii="Angsana New" w:hAnsi="Angsana New" w:cs="Angsana New"/>
          <w:b/>
          <w:bCs/>
          <w:sz w:val="36"/>
          <w:szCs w:val="36"/>
          <w:u w:val="single"/>
          <w:cs/>
        </w:rPr>
        <w:t>เพื่อนช่วยเพื่อน</w:t>
      </w:r>
      <w:r w:rsidRPr="00E257EE">
        <w:rPr>
          <w:rFonts w:ascii="Angsana New" w:hAnsi="Angsana New" w:cs="Angsana New"/>
          <w:sz w:val="36"/>
          <w:szCs w:val="36"/>
          <w:cs/>
        </w:rPr>
        <w:t xml:space="preserve"> ยกให้ชนกลุ่มน้อยเด่นและยกให้เป็นบุคคลตัวอย่างในการเรียนรู้ด้านทักษะต่างๆพยายามผลักดันให้พวกเขาเหล่านั้นเป็นผู้นำและลบจุดด้อยทางการเรียนรู้ออก ผลที่ได้คือ</w:t>
      </w:r>
      <w:r w:rsidRPr="00E257EE">
        <w:rPr>
          <w:rFonts w:ascii="Angsana New" w:hAnsi="Angsana New" w:cs="Angsana New"/>
          <w:sz w:val="36"/>
          <w:szCs w:val="36"/>
        </w:rPr>
        <w:t>???</w:t>
      </w:r>
      <w:r w:rsidRPr="00E257EE">
        <w:rPr>
          <w:rFonts w:ascii="Angsana New" w:hAnsi="Angsana New" w:cs="Angsana New"/>
          <w:sz w:val="36"/>
          <w:szCs w:val="36"/>
          <w:cs/>
        </w:rPr>
        <w:t xml:space="preserve"> เมื่อเป็นตัวแทนของห้องแล้วก็ต้องเรียนรู้มากกว่าคนอื่น ก็ต้องขยันและผิดพลาดให้น้อยกว่าผู้ตาม ครับในที่สุดปัญหาด้านการเรียนรู้และการนำทักษะไปใช้ก็โดนคลี่คลายไปโดยปริยายเหมือนยิงปืนนัดเดียวได้นกสองตัวได้นักเรียนชั้นดีมาเพิ่มขึ้นและได้ผู้นำใหม่เพิ่มขึ้นอีกทั้งยังแก้ไขในส่วนของทัศนะคติที่มีต่อวิชากีฬาให้รักและชอบการเรียนวิชากีฬามากขึ้น นี้ก็คือที่มาของชื่อเรื่องที่ว่า ถ้าเลือกได้</w:t>
      </w:r>
      <w:r w:rsidRPr="00E257EE">
        <w:rPr>
          <w:rFonts w:ascii="Angsana New" w:hAnsi="Angsana New" w:cs="Angsana New"/>
          <w:sz w:val="36"/>
          <w:szCs w:val="36"/>
        </w:rPr>
        <w:t>…..</w:t>
      </w:r>
      <w:r w:rsidRPr="00E257EE">
        <w:rPr>
          <w:rFonts w:ascii="Angsana New" w:hAnsi="Angsana New" w:cs="Angsana New"/>
          <w:sz w:val="36"/>
          <w:szCs w:val="36"/>
          <w:cs/>
        </w:rPr>
        <w:t xml:space="preserve">คงย้อนไปเป็นเด็กอีกครั้ง เพราะถ้าผมย้อนเวลากลับไปได้คงย้อนกลับไปเป็นเพื่อนกับชนกลุ่มน้อยกลุ่มนั้นและถามเขาว่า </w:t>
      </w:r>
      <w:r w:rsidRPr="00E257EE">
        <w:rPr>
          <w:rFonts w:ascii="Angsana New" w:hAnsi="Angsana New" w:cs="Angsana New"/>
          <w:sz w:val="36"/>
          <w:szCs w:val="36"/>
        </w:rPr>
        <w:t>“</w:t>
      </w:r>
      <w:r w:rsidRPr="00E257EE">
        <w:rPr>
          <w:rFonts w:ascii="Angsana New" w:hAnsi="Angsana New" w:cs="Angsana New"/>
          <w:sz w:val="36"/>
          <w:szCs w:val="36"/>
          <w:cs/>
        </w:rPr>
        <w:t>นายต้องการอะไรเดี๋ยวเราจะทำให้</w:t>
      </w:r>
      <w:r w:rsidRPr="00E257EE">
        <w:rPr>
          <w:rFonts w:ascii="Angsana New" w:hAnsi="Angsana New" w:cs="Angsana New"/>
          <w:sz w:val="36"/>
          <w:szCs w:val="36"/>
        </w:rPr>
        <w:t>”</w:t>
      </w:r>
      <w:r w:rsidRPr="00E257EE">
        <w:rPr>
          <w:rFonts w:ascii="Angsana New" w:hAnsi="Angsana New" w:cs="Angsana New"/>
          <w:sz w:val="36"/>
          <w:szCs w:val="36"/>
          <w:cs/>
        </w:rPr>
        <w:t xml:space="preserve"> ถ้ารู้อย่างนี้คงทำไปนานละคงไม่ต้องให้นายทรมานมาตั้ง๑ภาคเรียนหรอก   ชนกลุ่มน้อยวันนั้นปัจจุบันนี้พวกเขาคือสุดยอดผู้นำในชั้นเรียนครับคอยเตือนเพื่อนว่า </w:t>
      </w:r>
      <w:r w:rsidRPr="00E257EE">
        <w:rPr>
          <w:rFonts w:ascii="Angsana New" w:hAnsi="Angsana New" w:cs="Angsana New"/>
          <w:b/>
          <w:bCs/>
          <w:sz w:val="36"/>
          <w:szCs w:val="36"/>
        </w:rPr>
        <w:t>“</w:t>
      </w:r>
      <w:r w:rsidRPr="00E257EE">
        <w:rPr>
          <w:rFonts w:ascii="Angsana New" w:hAnsi="Angsana New" w:cs="Angsana New"/>
          <w:b/>
          <w:bCs/>
          <w:sz w:val="36"/>
          <w:szCs w:val="36"/>
          <w:cs/>
        </w:rPr>
        <w:t>เบาๆหน่อยครูจะสอนแล้ว</w:t>
      </w:r>
      <w:r w:rsidRPr="00E257EE">
        <w:rPr>
          <w:rFonts w:ascii="Angsana New" w:hAnsi="Angsana New" w:cs="Angsana New"/>
          <w:b/>
          <w:bCs/>
          <w:sz w:val="36"/>
          <w:szCs w:val="36"/>
        </w:rPr>
        <w:t>”</w:t>
      </w:r>
    </w:p>
    <w:p w:rsidR="00C93FC0" w:rsidRPr="00E257EE" w:rsidRDefault="00C93FC0" w:rsidP="00B426D8">
      <w:pPr>
        <w:ind w:firstLine="720"/>
        <w:jc w:val="thaiDistribute"/>
        <w:rPr>
          <w:rFonts w:ascii="Angsana New" w:hAnsi="Angsana New" w:cs="Angsana New"/>
          <w:sz w:val="36"/>
          <w:szCs w:val="36"/>
        </w:rPr>
      </w:pPr>
      <w:r w:rsidRPr="00E257EE">
        <w:rPr>
          <w:rFonts w:ascii="Angsana New" w:hAnsi="Angsana New" w:cs="Angsana New"/>
          <w:sz w:val="36"/>
          <w:szCs w:val="36"/>
          <w:cs/>
        </w:rPr>
        <w:t>ขอขอบคุณครูแม็กครับกับคำพูดกระตุ้นต่อมคิดในวันนั้นทำให้ผมไม่ลืมเป้าหมายที่ตั้งมาตั้งแต่แรก</w:t>
      </w:r>
    </w:p>
    <w:p w:rsidR="00C93FC0" w:rsidRPr="00E257EE" w:rsidRDefault="00C93FC0" w:rsidP="00B426D8">
      <w:pPr>
        <w:ind w:firstLine="720"/>
        <w:jc w:val="thaiDistribute"/>
        <w:rPr>
          <w:rFonts w:ascii="Angsana New" w:hAnsi="Angsana New" w:cs="Angsana New"/>
          <w:sz w:val="36"/>
          <w:szCs w:val="36"/>
        </w:rPr>
      </w:pPr>
      <w:r w:rsidRPr="00E257EE">
        <w:rPr>
          <w:rFonts w:ascii="Angsana New" w:hAnsi="Angsana New" w:cs="Angsana New"/>
          <w:sz w:val="36"/>
          <w:szCs w:val="36"/>
          <w:cs/>
        </w:rPr>
        <w:t>ขอบคุณครูเก้าครับ กับข้อมูลของเด็กๆที่ช่วยให้เข้าใจเด็กมากขึ้นเข้าใจถึงความต้องการของเด็กๆ</w:t>
      </w:r>
    </w:p>
    <w:p w:rsidR="00C93FC0" w:rsidRPr="00E257EE" w:rsidRDefault="00C93FC0" w:rsidP="00B426D8">
      <w:pPr>
        <w:ind w:firstLine="720"/>
        <w:jc w:val="thaiDistribute"/>
        <w:rPr>
          <w:rFonts w:ascii="Angsana New" w:hAnsi="Angsana New" w:cs="Angsana New"/>
          <w:sz w:val="36"/>
          <w:szCs w:val="36"/>
        </w:rPr>
      </w:pPr>
      <w:r w:rsidRPr="00E257EE">
        <w:rPr>
          <w:rFonts w:ascii="Angsana New" w:hAnsi="Angsana New" w:cs="Angsana New"/>
          <w:sz w:val="36"/>
          <w:szCs w:val="36"/>
          <w:cs/>
        </w:rPr>
        <w:t>ขอบคุณครูปาดครับ กับคำพูดและการมองเห็นพัฒนาการของเด็กๆกลุ่มนั้นช่วยตอกย้ำว่าสิ่งที่ผมทำนั้นคือพัฒนาการที่ดีขึ้นไม่ใช่แย่ลง</w:t>
      </w:r>
    </w:p>
    <w:p w:rsidR="00C93FC0" w:rsidRPr="00E257EE" w:rsidRDefault="00C93FC0" w:rsidP="00B426D8">
      <w:pPr>
        <w:ind w:firstLine="720"/>
        <w:jc w:val="thaiDistribute"/>
        <w:rPr>
          <w:rFonts w:ascii="Angsana New" w:hAnsi="Angsana New" w:cs="Angsana New"/>
          <w:sz w:val="36"/>
          <w:szCs w:val="36"/>
        </w:rPr>
      </w:pPr>
    </w:p>
    <w:p w:rsidR="00C93FC0" w:rsidRPr="00E257EE" w:rsidRDefault="00C93FC0" w:rsidP="00B426D8">
      <w:pPr>
        <w:ind w:firstLine="720"/>
        <w:jc w:val="thaiDistribute"/>
        <w:rPr>
          <w:rFonts w:ascii="Angsana New" w:hAnsi="Angsana New" w:cs="Angsana New"/>
          <w:sz w:val="36"/>
          <w:szCs w:val="36"/>
        </w:rPr>
      </w:pPr>
    </w:p>
    <w:p w:rsidR="00C93FC0" w:rsidRPr="00E257EE" w:rsidRDefault="00C93FC0" w:rsidP="00B426D8">
      <w:pPr>
        <w:ind w:firstLine="720"/>
        <w:jc w:val="thaiDistribute"/>
        <w:rPr>
          <w:rFonts w:ascii="Angsana New" w:hAnsi="Angsana New" w:cs="Angsana New"/>
          <w:sz w:val="36"/>
          <w:szCs w:val="36"/>
        </w:rPr>
      </w:pPr>
    </w:p>
    <w:p w:rsidR="00C93FC0" w:rsidRPr="00E257EE" w:rsidRDefault="00C93FC0" w:rsidP="00E257EE">
      <w:pPr>
        <w:ind w:left="10800" w:firstLine="720"/>
        <w:jc w:val="thaiDistribute"/>
        <w:rPr>
          <w:rFonts w:ascii="Angsana New" w:hAnsi="Angsana New" w:cs="Angsana New"/>
          <w:sz w:val="36"/>
          <w:szCs w:val="36"/>
        </w:rPr>
      </w:pPr>
      <w:r w:rsidRPr="00E257EE">
        <w:rPr>
          <w:rFonts w:ascii="Angsana New" w:hAnsi="Angsana New" w:cs="Angsana New"/>
          <w:b/>
          <w:bCs/>
          <w:sz w:val="36"/>
          <w:szCs w:val="36"/>
          <w:cs/>
        </w:rPr>
        <w:t xml:space="preserve">ครูดิน </w:t>
      </w:r>
    </w:p>
    <w:p w:rsidR="00C93FC0" w:rsidRPr="00E257EE" w:rsidRDefault="00C93FC0" w:rsidP="00B426D8">
      <w:pPr>
        <w:ind w:left="5760" w:firstLine="720"/>
        <w:jc w:val="thaiDistribute"/>
        <w:rPr>
          <w:rFonts w:ascii="Angsana New" w:hAnsi="Angsana New" w:cs="Angsana New"/>
          <w:sz w:val="36"/>
          <w:szCs w:val="36"/>
          <w:cs/>
        </w:rPr>
      </w:pPr>
      <w:r>
        <w:rPr>
          <w:rFonts w:ascii="Angsana New" w:hAnsi="Angsana New" w:cs="Angsana New"/>
          <w:sz w:val="36"/>
          <w:szCs w:val="36"/>
        </w:rPr>
        <w:tab/>
      </w:r>
      <w:r>
        <w:rPr>
          <w:rFonts w:ascii="Angsana New" w:hAnsi="Angsana New" w:cs="Angsana New"/>
          <w:sz w:val="36"/>
          <w:szCs w:val="36"/>
        </w:rPr>
        <w:tab/>
      </w:r>
      <w:r>
        <w:rPr>
          <w:rFonts w:ascii="Angsana New" w:hAnsi="Angsana New" w:cs="Angsana New"/>
          <w:sz w:val="36"/>
          <w:szCs w:val="36"/>
        </w:rPr>
        <w:tab/>
      </w:r>
      <w:r>
        <w:rPr>
          <w:rFonts w:ascii="Angsana New" w:hAnsi="Angsana New" w:cs="Angsana New"/>
          <w:sz w:val="36"/>
          <w:szCs w:val="36"/>
        </w:rPr>
        <w:tab/>
      </w:r>
      <w:r>
        <w:rPr>
          <w:rFonts w:ascii="Angsana New" w:hAnsi="Angsana New" w:cs="Angsana New"/>
          <w:sz w:val="36"/>
          <w:szCs w:val="36"/>
        </w:rPr>
        <w:tab/>
      </w:r>
      <w:r w:rsidRPr="00E257EE">
        <w:rPr>
          <w:rFonts w:ascii="Angsana New" w:hAnsi="Angsana New" w:cs="Angsana New"/>
          <w:sz w:val="36"/>
          <w:szCs w:val="36"/>
          <w:cs/>
        </w:rPr>
        <w:t>ครูกีฬาช่วงชั้น ที่ ๒</w:t>
      </w:r>
    </w:p>
    <w:sectPr w:rsidR="00C93FC0" w:rsidRPr="00E257EE" w:rsidSect="00463AA3">
      <w:pgSz w:w="16840" w:h="23814" w:code="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oNotDisplayPageBoundaries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D4352"/>
    <w:rsid w:val="00002B69"/>
    <w:rsid w:val="00020BED"/>
    <w:rsid w:val="000253AA"/>
    <w:rsid w:val="00077575"/>
    <w:rsid w:val="000E0245"/>
    <w:rsid w:val="001B213B"/>
    <w:rsid w:val="001C387F"/>
    <w:rsid w:val="001C58A0"/>
    <w:rsid w:val="00281F08"/>
    <w:rsid w:val="0034251F"/>
    <w:rsid w:val="003428B6"/>
    <w:rsid w:val="00384C07"/>
    <w:rsid w:val="003C4FA7"/>
    <w:rsid w:val="00463AA3"/>
    <w:rsid w:val="00556D08"/>
    <w:rsid w:val="00571470"/>
    <w:rsid w:val="005F6DEC"/>
    <w:rsid w:val="006004C0"/>
    <w:rsid w:val="00635384"/>
    <w:rsid w:val="00685DE9"/>
    <w:rsid w:val="007B3BAC"/>
    <w:rsid w:val="00883127"/>
    <w:rsid w:val="008F5AE7"/>
    <w:rsid w:val="00961CA2"/>
    <w:rsid w:val="009D7356"/>
    <w:rsid w:val="00A331C6"/>
    <w:rsid w:val="00AD4352"/>
    <w:rsid w:val="00B063BD"/>
    <w:rsid w:val="00B332CA"/>
    <w:rsid w:val="00B426D8"/>
    <w:rsid w:val="00BA6706"/>
    <w:rsid w:val="00BD2188"/>
    <w:rsid w:val="00C1082C"/>
    <w:rsid w:val="00C93FC0"/>
    <w:rsid w:val="00CA340E"/>
    <w:rsid w:val="00CC0731"/>
    <w:rsid w:val="00CC3D49"/>
    <w:rsid w:val="00D00EDD"/>
    <w:rsid w:val="00DB09B1"/>
    <w:rsid w:val="00DC0D77"/>
    <w:rsid w:val="00DE0BF2"/>
    <w:rsid w:val="00E257EE"/>
    <w:rsid w:val="00E2661D"/>
    <w:rsid w:val="00E6690D"/>
    <w:rsid w:val="00ED63B4"/>
    <w:rsid w:val="00F43C56"/>
    <w:rsid w:val="00FA065F"/>
    <w:rsid w:val="00FC0761"/>
    <w:rsid w:val="00FF0F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0F8C"/>
    <w:pPr>
      <w:spacing w:after="200" w:line="276" w:lineRule="auto"/>
    </w:pPr>
    <w:rPr>
      <w:rFonts w:cs="Cordi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A065F"/>
    <w:rPr>
      <w:rFonts w:cs="Times New Roman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Pages>2</Pages>
  <Words>1074</Words>
  <Characters>6128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user</cp:lastModifiedBy>
  <cp:revision>2</cp:revision>
  <cp:lastPrinted>2016-10-18T01:46:00Z</cp:lastPrinted>
  <dcterms:created xsi:type="dcterms:W3CDTF">2016-10-18T01:58:00Z</dcterms:created>
  <dcterms:modified xsi:type="dcterms:W3CDTF">2016-10-18T01:58:00Z</dcterms:modified>
</cp:coreProperties>
</file>