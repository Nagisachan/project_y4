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65E" w:rsidRDefault="0001065E">
      <w:pPr>
        <w:pStyle w:val="NoSpacing"/>
        <w:rPr>
          <w:cs/>
          <w:lang w:bidi="th-TH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7660"/>
        <w:gridCol w:w="71"/>
        <w:gridCol w:w="3789"/>
      </w:tblGrid>
      <w:tr w:rsidR="0001065E">
        <w:trPr>
          <w:cantSplit/>
          <w:trHeight w:hRule="exact" w:val="5458"/>
          <w:jc w:val="center"/>
        </w:trPr>
        <w:tc>
          <w:tcPr>
            <w:tcW w:w="7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left w:w="0" w:type="dxa"/>
              <w:right w:w="0" w:type="dxa"/>
            </w:tcMar>
            <w:vAlign w:val="bottom"/>
          </w:tcPr>
          <w:p w:rsidR="0001065E" w:rsidRDefault="00797CD0">
            <w:pPr>
              <w:pStyle w:val="NoSpacing"/>
            </w:pPr>
            <w:r>
              <w:rPr>
                <w:lang w:bidi="th-TH"/>
              </w:rPr>
              <w:drawing>
                <wp:inline distT="0" distB="0" distL="0" distR="0">
                  <wp:extent cx="4619953" cy="3464964"/>
                  <wp:effectExtent l="0" t="0" r="0" b="254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953" cy="3464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tcMar>
              <w:left w:w="0" w:type="dxa"/>
              <w:right w:w="0" w:type="dxa"/>
            </w:tcMar>
          </w:tcPr>
          <w:p w:rsidR="0001065E" w:rsidRDefault="0001065E">
            <w:pPr>
              <w:pStyle w:val="NoSpacing"/>
            </w:pPr>
          </w:p>
        </w:tc>
        <w:tc>
          <w:tcPr>
            <w:tcW w:w="378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5C0B" w:themeFill="accent1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779"/>
            </w:tblGrid>
            <w:tr w:rsidR="0001065E">
              <w:tc>
                <w:tcPr>
                  <w:tcW w:w="5000" w:type="pct"/>
                </w:tcPr>
                <w:p w:rsidR="0001065E" w:rsidRPr="00C9378B" w:rsidRDefault="00316E14" w:rsidP="00F31908">
                  <w:pPr>
                    <w:pStyle w:val="Title"/>
                    <w:jc w:val="center"/>
                    <w:rPr>
                      <w:rFonts w:ascii="RaiNgan" w:hAnsi="RaiNgan" w:cs="RaiNgan"/>
                    </w:rPr>
                  </w:pPr>
                  <w:sdt>
                    <w:sdtPr>
                      <w:rPr>
                        <w:rFonts w:ascii="RaiNgan" w:hAnsi="RaiNgan" w:cs="RaiNgan"/>
                      </w:rPr>
                      <w:alias w:val="Title"/>
                      <w:tag w:val="Title"/>
                      <w:id w:val="-627160405"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/>
                    </w:sdtPr>
                    <w:sdtEndPr/>
                    <w:sdtContent>
                      <w:r w:rsidR="00F31908" w:rsidRPr="00C9378B">
                        <w:rPr>
                          <w:rFonts w:ascii="RaiNgan" w:hAnsi="RaiNgan" w:cs="RaiNgan"/>
                          <w:cs/>
                          <w:lang w:bidi="th-TH"/>
                        </w:rPr>
                        <w:t>เรื่องเล่า</w:t>
                      </w:r>
                    </w:sdtContent>
                  </w:sdt>
                </w:p>
                <w:sdt>
                  <w:sdtPr>
                    <w:rPr>
                      <w:rFonts w:ascii="RaiNgan" w:hAnsi="RaiNgan" w:cs="RaiNgan"/>
                      <w:sz w:val="200"/>
                      <w:szCs w:val="52"/>
                    </w:rPr>
                    <w:alias w:val="Subtitle"/>
                    <w:tag w:val="Subtitle"/>
                    <w:id w:val="-1656985340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EndPr/>
                  <w:sdtContent>
                    <w:p w:rsidR="0001065E" w:rsidRDefault="00F31908" w:rsidP="00F31908">
                      <w:pPr>
                        <w:pStyle w:val="Subtitle"/>
                      </w:pPr>
                      <w:r w:rsidRPr="00C9378B">
                        <w:rPr>
                          <w:rFonts w:ascii="RaiNgan" w:hAnsi="RaiNgan" w:cs="RaiNgan"/>
                          <w:sz w:val="200"/>
                          <w:szCs w:val="52"/>
                          <w:cs/>
                          <w:lang w:bidi="th-TH"/>
                        </w:rPr>
                        <w:t>จากประสบการณ์</w:t>
                      </w:r>
                    </w:p>
                  </w:sdtContent>
                </w:sdt>
              </w:tc>
            </w:tr>
            <w:tr w:rsidR="0001065E">
              <w:trPr>
                <w:trHeight w:val="3312"/>
              </w:trPr>
              <w:tc>
                <w:tcPr>
                  <w:tcW w:w="5000" w:type="pct"/>
                  <w:vAlign w:val="bottom"/>
                </w:tcPr>
                <w:p w:rsidR="0001065E" w:rsidRPr="00C9378B" w:rsidRDefault="00F31908" w:rsidP="00F31908">
                  <w:pPr>
                    <w:pStyle w:val="Subtitle"/>
                    <w:rPr>
                      <w:rFonts w:ascii="RaiNgan" w:hAnsi="RaiNgan" w:cs="RaiNgan"/>
                      <w:cs/>
                      <w:lang w:bidi="th-TH"/>
                    </w:rPr>
                  </w:pPr>
                  <w:r w:rsidRPr="00C9378B">
                    <w:rPr>
                      <w:rFonts w:ascii="RaiNgan" w:hAnsi="RaiNgan" w:cs="RaiNgan"/>
                      <w:sz w:val="96"/>
                      <w:szCs w:val="36"/>
                      <w:cs/>
                      <w:lang w:bidi="th-TH"/>
                    </w:rPr>
                    <w:t>๒๒  มิถุนายน  ๒๕๕๙</w:t>
                  </w:r>
                </w:p>
              </w:tc>
            </w:tr>
          </w:tbl>
          <w:p w:rsidR="0001065E" w:rsidRDefault="0001065E">
            <w:pPr>
              <w:pStyle w:val="Subtitle"/>
            </w:pPr>
          </w:p>
        </w:tc>
      </w:tr>
      <w:tr w:rsidR="0001065E">
        <w:trPr>
          <w:cantSplit/>
          <w:trHeight w:hRule="exact" w:val="72"/>
          <w:jc w:val="center"/>
        </w:trPr>
        <w:tc>
          <w:tcPr>
            <w:tcW w:w="7660" w:type="dxa"/>
            <w:tcBorders>
              <w:top w:val="single" w:sz="4" w:space="0" w:color="FFFFFF" w:themeColor="background1"/>
            </w:tcBorders>
          </w:tcPr>
          <w:p w:rsidR="0001065E" w:rsidRDefault="0001065E">
            <w:pPr>
              <w:pStyle w:val="NoSpacing"/>
            </w:pPr>
          </w:p>
        </w:tc>
        <w:tc>
          <w:tcPr>
            <w:tcW w:w="71" w:type="dxa"/>
          </w:tcPr>
          <w:p w:rsidR="0001065E" w:rsidRDefault="0001065E">
            <w:pPr>
              <w:pStyle w:val="NoSpacing"/>
            </w:pPr>
          </w:p>
        </w:tc>
        <w:tc>
          <w:tcPr>
            <w:tcW w:w="3789" w:type="dxa"/>
            <w:tcBorders>
              <w:top w:val="single" w:sz="4" w:space="0" w:color="FFFFFF" w:themeColor="background1"/>
            </w:tcBorders>
          </w:tcPr>
          <w:p w:rsidR="0001065E" w:rsidRDefault="0001065E">
            <w:pPr>
              <w:pStyle w:val="NoSpacing"/>
            </w:pPr>
          </w:p>
        </w:tc>
      </w:tr>
      <w:tr w:rsidR="0001065E">
        <w:trPr>
          <w:cantSplit/>
          <w:trHeight w:val="360"/>
          <w:jc w:val="center"/>
        </w:trPr>
        <w:tc>
          <w:tcPr>
            <w:tcW w:w="7660" w:type="dxa"/>
            <w:shd w:val="clear" w:color="auto" w:fill="FFA830" w:themeFill="accent2"/>
            <w:tcMar>
              <w:left w:w="0" w:type="dxa"/>
              <w:right w:w="115" w:type="dxa"/>
            </w:tcMar>
            <w:vAlign w:val="center"/>
          </w:tcPr>
          <w:p w:rsidR="0001065E" w:rsidRDefault="00C9378B" w:rsidP="00C9378B">
            <w:pPr>
              <w:pStyle w:val="Heading4"/>
              <w:outlineLvl w:val="3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คาบเรียนภาษาไทย</w:t>
            </w:r>
          </w:p>
        </w:tc>
        <w:tc>
          <w:tcPr>
            <w:tcW w:w="71" w:type="dxa"/>
            <w:tcMar>
              <w:left w:w="0" w:type="dxa"/>
              <w:right w:w="0" w:type="dxa"/>
            </w:tcMar>
            <w:vAlign w:val="center"/>
          </w:tcPr>
          <w:p w:rsidR="0001065E" w:rsidRDefault="0001065E">
            <w:pPr>
              <w:pStyle w:val="NoSpacing"/>
            </w:pPr>
          </w:p>
        </w:tc>
        <w:tc>
          <w:tcPr>
            <w:tcW w:w="3789" w:type="dxa"/>
            <w:shd w:val="clear" w:color="auto" w:fill="404040" w:themeFill="text1" w:themeFillTint="BF"/>
            <w:tcMar>
              <w:left w:w="0" w:type="dxa"/>
              <w:right w:w="115" w:type="dxa"/>
            </w:tcMar>
            <w:vAlign w:val="center"/>
          </w:tcPr>
          <w:p w:rsidR="0001065E" w:rsidRPr="00C9378B" w:rsidRDefault="00C9378B">
            <w:pPr>
              <w:pStyle w:val="Heading4"/>
              <w:outlineLvl w:val="3"/>
              <w:rPr>
                <w:rFonts w:ascii="RaiNgan" w:hAnsi="RaiNgan" w:cs="RaiNgan"/>
                <w:sz w:val="40"/>
                <w:szCs w:val="40"/>
                <w:cs/>
                <w:lang w:bidi="th-TH"/>
              </w:rPr>
            </w:pPr>
            <w:r w:rsidRPr="00C9378B">
              <w:rPr>
                <w:rFonts w:ascii="RaiNgan" w:hAnsi="RaiNgan" w:cs="RaiNgan"/>
                <w:sz w:val="40"/>
                <w:szCs w:val="40"/>
                <w:cs/>
                <w:lang w:bidi="th-TH"/>
              </w:rPr>
              <w:t>โดย ครูกวาง</w:t>
            </w:r>
          </w:p>
        </w:tc>
      </w:tr>
    </w:tbl>
    <w:p w:rsidR="0001065E" w:rsidRDefault="00316E14">
      <w:pPr>
        <w:sectPr w:rsidR="0001065E">
          <w:headerReference w:type="default" r:id="rId10"/>
          <w:headerReference w:type="first" r:id="rId11"/>
          <w:pgSz w:w="12240" w:h="15840" w:code="1"/>
          <w:pgMar w:top="720" w:right="576" w:bottom="720" w:left="576" w:header="360" w:footer="720" w:gutter="0"/>
          <w:cols w:space="720"/>
          <w:titlePg/>
          <w:docGrid w:linePitch="360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05.75pt;margin-top:184.95pt;width:149.7pt;height:212.15pt;z-index:-251615232;mso-position-horizontal-relative:text;mso-position-vertical-relative:text;mso-width-relative:page;mso-height-relative:page">
            <v:imagedata r:id="rId12" o:title="12916863_1088185447891038_1889513917670017989_o"/>
          </v:shape>
        </w:pict>
      </w:r>
    </w:p>
    <w:p w:rsidR="008C5D2D" w:rsidRPr="00E0477A" w:rsidRDefault="00F31908" w:rsidP="008C5D2D">
      <w:pPr>
        <w:ind w:firstLine="720"/>
        <w:rPr>
          <w:rFonts w:ascii="RaiNgan" w:hAnsi="RaiNgan" w:cs="RaiNgan"/>
          <w:sz w:val="36"/>
          <w:szCs w:val="36"/>
          <w:cs/>
          <w:lang w:bidi="th-TH"/>
        </w:rPr>
      </w:pPr>
      <w:r w:rsidRPr="00E0477A">
        <w:rPr>
          <w:rFonts w:ascii="RaiNgan" w:hAnsi="RaiNgan" w:cs="RaiNgan"/>
          <w:sz w:val="36"/>
          <w:szCs w:val="36"/>
          <w:cs/>
          <w:lang w:bidi="th-TH"/>
        </w:rPr>
        <w:lastRenderedPageBreak/>
        <w:t xml:space="preserve">ผ่านมาแล้ว </w:t>
      </w:r>
      <w:r w:rsidRPr="00E0477A">
        <w:rPr>
          <w:rFonts w:ascii="RaiNgan" w:hAnsi="RaiNgan" w:cs="RaiNgan"/>
          <w:sz w:val="36"/>
          <w:szCs w:val="36"/>
          <w:lang w:bidi="th-TH"/>
        </w:rPr>
        <w:t xml:space="preserve">8 </w:t>
      </w:r>
      <w:r w:rsidRPr="00E0477A">
        <w:rPr>
          <w:rFonts w:ascii="RaiNgan" w:hAnsi="RaiNgan" w:cs="RaiNgan"/>
          <w:sz w:val="36"/>
          <w:szCs w:val="36"/>
          <w:cs/>
          <w:lang w:bidi="th-TH"/>
        </w:rPr>
        <w:t xml:space="preserve">สัปดาห์ พัฒนาการของเด็ก ๆ </w:t>
      </w:r>
      <w:r w:rsidR="00A66654" w:rsidRPr="00E0477A">
        <w:rPr>
          <w:rFonts w:ascii="RaiNgan" w:hAnsi="RaiNgan" w:cs="RaiNgan"/>
          <w:sz w:val="36"/>
          <w:szCs w:val="36"/>
          <w:cs/>
          <w:lang w:bidi="th-TH"/>
        </w:rPr>
        <w:t>มีการเปลี่ยนแปลงไป</w:t>
      </w:r>
      <w:r w:rsidR="00473BC8">
        <w:rPr>
          <w:rFonts w:ascii="RaiNgan" w:hAnsi="RaiNgan" w:cs="RaiNgan" w:hint="cs"/>
          <w:sz w:val="36"/>
          <w:szCs w:val="36"/>
          <w:cs/>
          <w:lang w:bidi="th-TH"/>
        </w:rPr>
        <w:t>ตาม</w:t>
      </w:r>
      <w:r w:rsidR="00A66654" w:rsidRPr="00E0477A">
        <w:rPr>
          <w:rFonts w:ascii="RaiNgan" w:hAnsi="RaiNgan" w:cs="RaiNgan"/>
          <w:sz w:val="36"/>
          <w:szCs w:val="36"/>
          <w:cs/>
          <w:lang w:bidi="th-TH"/>
        </w:rPr>
        <w:t>ความสามารถของแต่ละบุคคล ฉะนั้นกระบวนการพัฒนาเด็ก ต้องเปรียบเทียบจากตัวเด็กตั้งแต่เริ่มถึงปัจจุบัน เพราะเด็ก แต่ละคนงอกงามแตกต่างกัน ดังเหมือนเรื่องเล่า ต่อไปนี้ ครูกวางได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>้มีโอกาสได้อ่านบทความที่เขียนเรื่องราวความสามารถของแต่ละบุคคลเปรียบเทียบกับสัตว์ นั้นคือ ครั้งหนึ่ง มี ม้า ช้าง วัว ควาย ปลา ลิง นก ไปเรียนหนังสือ คุณครูได้ทดสอบเพื่อหาว่าใครเก่งที่สุด โดยให้แข่งว่ายน้ำ ปรากฏว่าปลาเป็นผู้ชนะ เมื่อปลาชนะก็จะทะนงตนว่าตัวเองเก่งกว่าใคร ในขณะที่สัตว์ตัวอื่นๆ ไม่ได้ แสดงความสามารถที่ตัวเองมี ซึ่งเรื่องนี้ชี้ให้เห็นว่า หากเรา</w:t>
      </w:r>
      <w:r w:rsidR="00473BC8">
        <w:rPr>
          <w:rFonts w:ascii="RaiNgan" w:hAnsi="RaiNgan" w:cs="RaiNgan" w:hint="cs"/>
          <w:sz w:val="36"/>
          <w:szCs w:val="36"/>
          <w:cs/>
          <w:lang w:bidi="th-TH"/>
        </w:rPr>
        <w:t>เปลี่ยนการแข่งขันเป็นปีนต้นไม้ลิงก็จะ</w:t>
      </w:r>
      <w:r w:rsidR="00473BC8">
        <w:rPr>
          <w:rFonts w:ascii="RaiNgan" w:hAnsi="RaiNgan" w:cs="RaiNgan" w:hint="cs"/>
          <w:sz w:val="36"/>
          <w:szCs w:val="36"/>
          <w:cs/>
          <w:lang w:bidi="th-TH"/>
        </w:rPr>
        <w:lastRenderedPageBreak/>
        <w:t>เป็นผู้ชนะ ฉะนั้นหากเรา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>จะพัฒนาเด็กแต่ละคนเราต้องมองทุกด้านของเด็ก เพราะแต่ละคนมีความสามารถแตกต่างกัน ครูกวางยึดเรื่องราวที่เคยได้ยินนี้ มาเป็นหลั</w:t>
      </w:r>
      <w:r w:rsidR="00473BC8">
        <w:rPr>
          <w:rFonts w:ascii="RaiNgan" w:hAnsi="RaiNgan" w:cs="RaiNgan" w:hint="cs"/>
          <w:sz w:val="36"/>
          <w:szCs w:val="36"/>
          <w:cs/>
          <w:lang w:bidi="th-TH"/>
        </w:rPr>
        <w:t>ก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>ในการพ</w:t>
      </w:r>
      <w:r w:rsidR="00473BC8">
        <w:rPr>
          <w:rFonts w:ascii="RaiNgan" w:hAnsi="RaiNgan" w:cs="RaiNgan"/>
          <w:sz w:val="36"/>
          <w:szCs w:val="36"/>
          <w:cs/>
          <w:lang w:bidi="th-TH"/>
        </w:rPr>
        <w:t>ัฒนาเด็ก เพราะเชื่อว่าเด็กทุกคน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 xml:space="preserve">เก่ง สามารถพัฒนาได้ ปีนี้ครูกวางสอนในระดับชั้นประถมศึกษาตอนปลาย คือชั้น ป. </w:t>
      </w:r>
      <w:r w:rsidR="00473BC8">
        <w:rPr>
          <w:rFonts w:ascii="RaiNgan" w:hAnsi="RaiNgan" w:cs="RaiNgan"/>
          <w:sz w:val="36"/>
          <w:szCs w:val="36"/>
          <w:lang w:bidi="th-TH"/>
        </w:rPr>
        <w:t>3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 xml:space="preserve"> </w:t>
      </w:r>
      <w:r w:rsidR="008C5D2D" w:rsidRPr="00E0477A">
        <w:rPr>
          <w:rFonts w:ascii="RaiNgan" w:hAnsi="RaiNgan" w:cs="RaiNgan"/>
          <w:sz w:val="36"/>
          <w:szCs w:val="36"/>
          <w:lang w:bidi="th-TH"/>
        </w:rPr>
        <w:t>–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 xml:space="preserve"> ป. </w:t>
      </w:r>
      <w:proofErr w:type="gramStart"/>
      <w:r w:rsidR="00473BC8">
        <w:rPr>
          <w:rFonts w:ascii="RaiNgan" w:hAnsi="RaiNgan" w:cs="RaiNgan"/>
          <w:sz w:val="36"/>
          <w:szCs w:val="36"/>
          <w:lang w:bidi="th-TH"/>
        </w:rPr>
        <w:t>5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 xml:space="preserve"> </w:t>
      </w:r>
      <w:r w:rsidR="008C5D2D" w:rsidRPr="00E0477A">
        <w:rPr>
          <w:rFonts w:ascii="RaiNgan" w:hAnsi="RaiNgan" w:cs="RaiNgan"/>
          <w:sz w:val="36"/>
          <w:szCs w:val="36"/>
          <w:lang w:bidi="th-TH"/>
        </w:rPr>
        <w:t xml:space="preserve"> </w:t>
      </w:r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>จะขอยกเรื่องราวที่น่าประทับใจต่างๆ</w:t>
      </w:r>
      <w:proofErr w:type="gramEnd"/>
      <w:r w:rsidR="008C5D2D" w:rsidRPr="00E0477A">
        <w:rPr>
          <w:rFonts w:ascii="RaiNgan" w:hAnsi="RaiNgan" w:cs="RaiNgan"/>
          <w:sz w:val="36"/>
          <w:szCs w:val="36"/>
          <w:cs/>
          <w:lang w:bidi="th-TH"/>
        </w:rPr>
        <w:t xml:space="preserve"> มาเล่าสู่กันฟัง</w:t>
      </w:r>
      <w:r w:rsidR="00C21FE1" w:rsidRPr="00E0477A">
        <w:rPr>
          <w:rFonts w:ascii="RaiNgan" w:hAnsi="RaiNgan" w:cs="RaiNgan"/>
          <w:sz w:val="36"/>
          <w:szCs w:val="36"/>
          <w:cs/>
          <w:lang w:bidi="th-TH"/>
        </w:rPr>
        <w:t>ของแต่ละชั้นนะคะ</w:t>
      </w:r>
    </w:p>
    <w:p w:rsidR="00F31908" w:rsidRPr="00E0477A" w:rsidRDefault="00F31908" w:rsidP="00E0477A">
      <w:pPr>
        <w:spacing w:after="0"/>
        <w:rPr>
          <w:rFonts w:ascii="RaiNgan" w:hAnsi="RaiNgan" w:cs="RaiNgan" w:hint="cs"/>
          <w:sz w:val="36"/>
          <w:szCs w:val="36"/>
          <w:cs/>
          <w:lang w:bidi="th-TH"/>
        </w:rPr>
      </w:pPr>
      <w:r w:rsidRPr="00E0477A">
        <w:rPr>
          <w:rFonts w:ascii="RaiNgan" w:hAnsi="RaiNgan" w:cs="RaiNgan"/>
          <w:sz w:val="36"/>
          <w:szCs w:val="36"/>
          <w:cs/>
          <w:lang w:bidi="th-TH"/>
        </w:rPr>
        <w:tab/>
        <w:t xml:space="preserve">ชั้นประถมศึกษาปีที่ </w:t>
      </w:r>
      <w:r w:rsidR="00473BC8">
        <w:rPr>
          <w:rFonts w:ascii="RaiNgan" w:hAnsi="RaiNgan" w:cs="RaiNgan"/>
          <w:sz w:val="36"/>
          <w:szCs w:val="36"/>
          <w:lang w:bidi="th-TH"/>
        </w:rPr>
        <w:t>3</w:t>
      </w:r>
      <w:r w:rsidRPr="00E0477A">
        <w:rPr>
          <w:rFonts w:ascii="RaiNgan" w:hAnsi="RaiNgan" w:cs="RaiNgan"/>
          <w:sz w:val="36"/>
          <w:szCs w:val="36"/>
          <w:cs/>
          <w:lang w:bidi="th-TH"/>
        </w:rPr>
        <w:t xml:space="preserve"> เมื่อขึ้นมาจากชั้นปที่ </w:t>
      </w:r>
      <w:r w:rsidR="00473BC8">
        <w:rPr>
          <w:rFonts w:ascii="RaiNgan" w:hAnsi="RaiNgan" w:cs="RaiNgan"/>
          <w:sz w:val="36"/>
          <w:szCs w:val="36"/>
          <w:lang w:bidi="th-TH"/>
        </w:rPr>
        <w:t>2</w:t>
      </w:r>
      <w:r w:rsidRPr="00E0477A">
        <w:rPr>
          <w:rFonts w:ascii="RaiNgan" w:hAnsi="RaiNgan" w:cs="RaiNgan"/>
          <w:sz w:val="36"/>
          <w:szCs w:val="36"/>
          <w:cs/>
          <w:lang w:bidi="th-TH"/>
        </w:rPr>
        <w:t xml:space="preserve"> ความยากของการเรียนย่อมเพิ่มขึ้น การเรียนรู้สิ่งแปลกใหม่ก็เริ่มขึ้น </w:t>
      </w:r>
      <w:r w:rsidR="00C21FE1" w:rsidRPr="00E0477A">
        <w:rPr>
          <w:rFonts w:ascii="RaiNgan" w:hAnsi="RaiNgan" w:cs="RaiNgan"/>
          <w:sz w:val="36"/>
          <w:szCs w:val="36"/>
          <w:cs/>
          <w:lang w:bidi="th-TH"/>
        </w:rPr>
        <w:t>ในคว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>อ</w:t>
      </w:r>
      <w:r w:rsidR="00C21FE1" w:rsidRPr="00E0477A">
        <w:rPr>
          <w:rFonts w:ascii="RaiNgan" w:hAnsi="RaiNgan" w:cs="RaiNgan"/>
          <w:sz w:val="36"/>
          <w:szCs w:val="36"/>
          <w:cs/>
          <w:lang w:bidi="th-TH"/>
        </w:rPr>
        <w:t>เตอร์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>นี้</w:t>
      </w:r>
      <w:r w:rsidR="00C21FE1" w:rsidRPr="00E0477A">
        <w:rPr>
          <w:rFonts w:ascii="RaiNgan" w:hAnsi="RaiNgan" w:cs="RaiNgan"/>
          <w:sz w:val="36"/>
          <w:szCs w:val="36"/>
          <w:cs/>
          <w:lang w:bidi="th-TH"/>
        </w:rPr>
        <w:t xml:space="preserve"> </w:t>
      </w:r>
      <w:r w:rsidR="008F7F16" w:rsidRPr="00E0477A">
        <w:rPr>
          <w:rFonts w:ascii="RaiNgan" w:hAnsi="RaiNgan" w:cs="RaiNgan"/>
          <w:sz w:val="36"/>
          <w:szCs w:val="36"/>
          <w:cs/>
          <w:lang w:bidi="th-TH"/>
        </w:rPr>
        <w:t>กิจกรรมการเขียนเรียงความวันไหว้ครูเป็นสิ่งที่ครูกวางประทับใจ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>มากสำหรับพี่ๆ ชั้นป.</w:t>
      </w:r>
      <w:r w:rsidR="00473BC8">
        <w:rPr>
          <w:rFonts w:ascii="RaiNgan" w:hAnsi="RaiNgan" w:cs="RaiNgan"/>
          <w:sz w:val="36"/>
          <w:szCs w:val="36"/>
          <w:lang w:bidi="th-TH"/>
        </w:rPr>
        <w:t>3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>เพราะ</w:t>
      </w:r>
      <w:r w:rsidR="008F7F16" w:rsidRPr="00E0477A">
        <w:rPr>
          <w:rFonts w:ascii="RaiNgan" w:hAnsi="RaiNgan" w:cs="RaiNgan"/>
          <w:sz w:val="36"/>
          <w:szCs w:val="36"/>
          <w:cs/>
          <w:lang w:bidi="th-TH"/>
        </w:rPr>
        <w:t>จากที่ผ่านมาเรียงความของเด็กๆ จะเป็นการเล่า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>เรื่องโดยไม่มีแบบฟอร์ม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lastRenderedPageBreak/>
        <w:t>ชัดเจน ว่า</w:t>
      </w:r>
      <w:r w:rsidR="008F7F16" w:rsidRPr="00E0477A">
        <w:rPr>
          <w:rFonts w:ascii="RaiNgan" w:hAnsi="RaiNgan" w:cs="RaiNgan"/>
          <w:sz w:val="36"/>
          <w:szCs w:val="36"/>
          <w:cs/>
          <w:lang w:bidi="th-TH"/>
        </w:rPr>
        <w:t>ประกอบไปด้วยอะไรบ้าง</w:t>
      </w:r>
      <w:r w:rsidR="00E0477A" w:rsidRPr="00E0477A">
        <w:rPr>
          <w:rFonts w:ascii="RaiNgan" w:hAnsi="RaiNgan" w:cs="RaiNgan"/>
          <w:sz w:val="36"/>
          <w:szCs w:val="36"/>
          <w:cs/>
          <w:lang w:bidi="th-TH"/>
        </w:rPr>
        <w:t xml:space="preserve"> ความยากของเรียงความจะเป็นการเขียนท</w:t>
      </w:r>
      <w:r w:rsidR="00E0477A">
        <w:rPr>
          <w:rFonts w:ascii="RaiNgan" w:hAnsi="RaiNgan" w:cs="RaiNgan"/>
          <w:sz w:val="36"/>
          <w:szCs w:val="36"/>
          <w:cs/>
          <w:lang w:bidi="th-TH"/>
        </w:rPr>
        <w:t>ี่ประกอบด้วย คำนำ</w:t>
      </w:r>
      <w:r w:rsidR="00E0477A">
        <w:rPr>
          <w:rFonts w:ascii="RaiNgan" w:hAnsi="RaiNgan" w:cs="RaiNgan" w:hint="cs"/>
          <w:sz w:val="36"/>
          <w:szCs w:val="36"/>
          <w:cs/>
          <w:lang w:bidi="th-TH"/>
        </w:rPr>
        <w:t xml:space="preserve"> เนื้อหา และสรุป ซึ่งจากที่ผ่านมาพี่ๆ จะเขียนเรียงความวันครู โดยเขียนเป็นเรื่องเล่าเกี่ยวกับครู</w:t>
      </w:r>
      <w:r w:rsidR="00D029F8">
        <w:rPr>
          <w:rFonts w:ascii="RaiNgan" w:hAnsi="RaiNgan" w:cs="RaiNgan" w:hint="cs"/>
          <w:sz w:val="36"/>
          <w:szCs w:val="36"/>
          <w:cs/>
          <w:lang w:bidi="th-TH"/>
        </w:rPr>
        <w:t xml:space="preserve"> ซึ่งจะเป็นลักษณะการเล่าเรื่องบรรยายออกมา โดยควอเตอร์นี้ได้มีโครงการจาก</w:t>
      </w:r>
      <w:r w:rsidR="00D029F8" w:rsidRPr="00D029F8">
        <w:rPr>
          <w:rFonts w:ascii="RaiNgan" w:hAnsi="RaiNgan" w:cs="RaiNgan"/>
          <w:sz w:val="36"/>
          <w:szCs w:val="36"/>
          <w:cs/>
          <w:lang w:bidi="th-TH"/>
        </w:rPr>
        <w:t>ศูนย์จิตวิทยาการศึกษา</w:t>
      </w:r>
      <w:r w:rsidR="00D029F8">
        <w:rPr>
          <w:rFonts w:ascii="RaiNgan" w:hAnsi="RaiNgan" w:cs="RaiNgan" w:hint="cs"/>
          <w:sz w:val="36"/>
          <w:szCs w:val="36"/>
          <w:cs/>
          <w:lang w:bidi="th-TH"/>
        </w:rPr>
        <w:t xml:space="preserve"> </w:t>
      </w:r>
      <w:r w:rsidR="00E0477A">
        <w:rPr>
          <w:rFonts w:ascii="RaiNgan" w:hAnsi="RaiNgan" w:cs="RaiNgan" w:hint="cs"/>
          <w:sz w:val="36"/>
          <w:szCs w:val="36"/>
          <w:cs/>
          <w:lang w:bidi="th-TH"/>
        </w:rPr>
        <w:t xml:space="preserve"> </w:t>
      </w:r>
    </w:p>
    <w:p w:rsidR="0001065E" w:rsidRDefault="00B6646B" w:rsidP="00D029F8">
      <w:pPr>
        <w:pStyle w:val="SidebarText"/>
        <w:ind w:left="0"/>
      </w:pPr>
      <w:r>
        <w:rPr>
          <w:noProof/>
          <w:lang w:bidi="th-TH"/>
        </w:rPr>
        <w:lastRenderedPageBreak/>
        <w:drawing>
          <wp:anchor distT="0" distB="45720" distL="114300" distR="114300" simplePos="0" relativeHeight="251644928" behindDoc="0" locked="0" layoutInCell="0" allowOverlap="1" wp14:anchorId="12EECAA7" wp14:editId="6DE130BF">
            <wp:simplePos x="0" y="0"/>
            <wp:positionH relativeFrom="page">
              <wp:posOffset>3296285</wp:posOffset>
            </wp:positionH>
            <wp:positionV relativeFrom="page">
              <wp:align>top</wp:align>
            </wp:positionV>
            <wp:extent cx="2811440" cy="3749502"/>
            <wp:effectExtent l="476250" t="381000" r="675005" b="5753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287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98513">
                      <a:off x="0" y="0"/>
                      <a:ext cx="2811440" cy="3749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CD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40832" behindDoc="0" locked="0" layoutInCell="0" allowOverlap="1" wp14:anchorId="6CBFD4FC" wp14:editId="165ABBFD">
                <wp:simplePos x="0" y="0"/>
                <wp:positionH relativeFrom="margin">
                  <wp:posOffset>186690</wp:posOffset>
                </wp:positionH>
                <wp:positionV relativeFrom="page">
                  <wp:posOffset>1371600</wp:posOffset>
                </wp:positionV>
                <wp:extent cx="2190750" cy="790575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790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9F8" w:rsidRPr="00B6646B" w:rsidRDefault="00D029F8" w:rsidP="00B6646B">
                            <w:pPr>
                              <w:pStyle w:val="Name"/>
                              <w:spacing w:after="0"/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</w:pP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เป็นการประกวดการเขียนเรียงความในหัวข้อ </w:t>
                            </w: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“</w:t>
                            </w: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  <w:t>คุณครูที่รัก</w:t>
                            </w: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”</w:t>
                            </w: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  <w:t>ซึ่งครูกวางนำกิจกรรม</w:t>
                            </w:r>
                            <w:r w:rsidR="000C5345"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  <w:t>นี้มาเชื่อโยงกับวันไหว้ครูที่ โร</w:t>
                            </w:r>
                            <w:r w:rsidRP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cs/>
                                <w:lang w:bidi="th-TH"/>
                              </w:rPr>
                              <w:t>งเรียนจัดขึ้น พร้อมๆกับการจัดนิทรรศการผลงานเด็กๆ และฝึกทักษะด้านการเขียน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เริ่มต้นการเขียนเด็กๆ ทุกคนจะติดตรงหัวข้อคำนำ นึกไม่ออกว่าจะเขียนอย่างไร ให้น่าสนใจคุณครูจึงยกตัวอย่างเรียงความเกี่ยวกับวันครูอ่านให้นักเรียนฟังเพื่อเกิดความคิดขึ้น พบว่าคำนำของเด็กชั้น ป.</w:t>
                            </w:r>
                            <w:r w:rsidR="00473BC8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3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เป็นคำนำที่น่าสนใจมาก ยกตัวอย่าง</w:t>
                            </w:r>
                            <w:r w:rsidR="000C5345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เช่น คุณครูคือดวงดาวที่นำทางแสงสว่างไปสู่จุดหมาย </w:t>
                            </w:r>
                            <w:r w:rsidR="00B6646B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,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ครูคือผู้ชี้นำทางความคิด เป็นต้น เมื่อเริ่มต้นคำนำได้ ก็เขียนเนื้อเรื่องได้ ไม่น่าเชื่อว่าเด็กชั้น ป.</w:t>
                            </w:r>
                            <w:r w:rsidR="00473BC8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3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จะเขียนเรียงความได้ เพราะขนาดครูกวางจำความได้เราได้เขียนตอน ป.</w:t>
                            </w:r>
                            <w:r w:rsidR="00473BC8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6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แต่ครูกวางให้เด็ก ชั้นป.</w:t>
                            </w:r>
                            <w:r w:rsidR="00473BC8">
                              <w:rPr>
                                <w:rFonts w:ascii="RaiNgan" w:hAnsi="RaiNgan" w:cs="RaiNgan"/>
                                <w:sz w:val="36"/>
                                <w:szCs w:val="36"/>
                                <w:lang w:bidi="th-TH"/>
                              </w:rPr>
                              <w:t>3</w:t>
                            </w:r>
                            <w:r w:rsidR="00B6646B">
                              <w:rPr>
                                <w:rFonts w:ascii="RaiNgan" w:hAnsi="RaiNgan" w:cs="RaiNgan"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 xml:space="preserve"> เริ่มฝึกเขียนเนื้อจาก ครูกวางมีความเชื่อว่า เด็กๆ สามารถทำได้ อีกอย่างครูกวางต้องการให้เด็กๆ ฝึกการลำดับความคิด และรู้จักโลกภายนอกที่มีการเข่งขัน ดังตัวอย่างเรียงความนี้ ค่ะ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FD4F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.7pt;margin-top:108pt;width:172.5pt;height:622.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" o:allowincell="f" filled="f" stroked="f" strokeweight=".5pt">
                <v:textbox inset="0,0,0,0">
                  <w:txbxContent>
                    <w:p w:rsidR="00D029F8" w:rsidRPr="00B6646B" w:rsidRDefault="00D029F8" w:rsidP="00B6646B">
                      <w:pPr>
                        <w:pStyle w:val="Name"/>
                        <w:spacing w:after="0"/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</w:pP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  <w:t xml:space="preserve">เป็นการประกวดการเขียนเรียงความในหัวข้อ </w:t>
                      </w: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“</w:t>
                      </w: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  <w:t>คุณครูที่รัก</w:t>
                      </w: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”</w:t>
                      </w: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  <w:t>ซึ่งครูกวางนำกิจกรรม</w:t>
                      </w:r>
                      <w:r w:rsidR="000C5345"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  <w:t>นี้มาเชื่อโยงกับวันไหว้ครูที่ โร</w:t>
                      </w:r>
                      <w:r w:rsidRPr="00B6646B">
                        <w:rPr>
                          <w:rFonts w:ascii="RaiNgan" w:hAnsi="RaiNgan" w:cs="RaiNgan"/>
                          <w:sz w:val="36"/>
                          <w:szCs w:val="36"/>
                          <w:cs/>
                          <w:lang w:bidi="th-TH"/>
                        </w:rPr>
                        <w:t>งเรียนจัดขึ้น พร้อมๆกับการจัดนิทรรศการผลงานเด็กๆ และฝึกทักษะด้านการเขียน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เริ่มต้นการเขียนเด็กๆ ทุกคนจะติดตรงหัวข้อคำนำ นึกไม่ออกว่าจะเขียนอย่างไร ให้น่าสนใจคุณครูจึงยกตัวอย่างเรียงความเกี่ยวกับวันครูอ่านให้นักเรียนฟังเพื่อเกิดความคิดขึ้น พบว่าคำนำของเด็กชั้น ป.</w:t>
                      </w:r>
                      <w:r w:rsidR="00473BC8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3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เป็นคำนำที่น่าสนใจมาก ยกตัวอย่าง</w:t>
                      </w:r>
                      <w:r w:rsidR="000C5345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เช่น คุณครูคือดวงดาวที่นำทางแสงสว่างไปสู่จุดหมาย </w:t>
                      </w:r>
                      <w:r w:rsidR="00B6646B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,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ครูคือผู้ชี้นำทางความคิด เป็นต้น เมื่อเริ่มต้นคำนำได้ ก็เขียนเนื้อเรื่องได้ ไม่น่าเชื่อว่าเด็กชั้น ป.</w:t>
                      </w:r>
                      <w:r w:rsidR="00473BC8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3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จะเขียนเรียงความได้ เพราะขนาดครูกวางจำความได้เราได้เขียนตอน ป.</w:t>
                      </w:r>
                      <w:r w:rsidR="00473BC8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6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แต่ครูกวางให้เด็ก ชั้นป.</w:t>
                      </w:r>
                      <w:r w:rsidR="00473BC8">
                        <w:rPr>
                          <w:rFonts w:ascii="RaiNgan" w:hAnsi="RaiNgan" w:cs="RaiNgan"/>
                          <w:sz w:val="36"/>
                          <w:szCs w:val="36"/>
                          <w:lang w:bidi="th-TH"/>
                        </w:rPr>
                        <w:t>3</w:t>
                      </w:r>
                      <w:r w:rsidR="00B6646B">
                        <w:rPr>
                          <w:rFonts w:ascii="RaiNgan" w:hAnsi="RaiNgan" w:cs="RaiNgan" w:hint="cs"/>
                          <w:sz w:val="36"/>
                          <w:szCs w:val="36"/>
                          <w:cs/>
                          <w:lang w:bidi="th-TH"/>
                        </w:rPr>
                        <w:t xml:space="preserve"> เริ่มฝึกเขียนเนื้อจาก ครูกวางมีความเชื่อว่า เด็กๆ สามารถทำได้ อีกอย่างครูกวางต้องการให้เด็กๆ ฝึกการลำดับความคิด และรู้จักโลกภายนอกที่มีการเข่งขัน ดังตัวอย่างเรียงความนี้ ค่ะ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97CD0">
        <w:br w:type="column"/>
      </w:r>
    </w:p>
    <w:p w:rsidR="00B6646B" w:rsidRDefault="00316E14">
      <w:r>
        <w:rPr>
          <w:noProof/>
        </w:rPr>
        <w:pict>
          <v:shape id="_x0000_s1027" type="#_x0000_t75" style="position:absolute;margin-left:25.5pt;margin-top:8.7pt;width:167.25pt;height:222.75pt;rotation:-969696fd;z-index:251704320;mso-position-horizontal-relative:text;mso-position-vertical-relative:text;mso-width-relative:page;mso-height-relative:page">
            <v:imagedata r:id="rId14" o:title="20160617_9211"/>
          </v:shape>
        </w:pict>
      </w:r>
    </w:p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67846E0" wp14:editId="1F43C4C3">
                <wp:simplePos x="0" y="0"/>
                <wp:positionH relativeFrom="column">
                  <wp:align>right</wp:align>
                </wp:positionH>
                <wp:positionV relativeFrom="paragraph">
                  <wp:posOffset>187960</wp:posOffset>
                </wp:positionV>
                <wp:extent cx="2162175" cy="1819275"/>
                <wp:effectExtent l="0" t="0" r="9525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46B" w:rsidRPr="00B6646B" w:rsidRDefault="00B6646B" w:rsidP="00B6646B">
                            <w:pPr>
                              <w:pStyle w:val="Heading3"/>
                              <w:rPr>
                                <w:rFonts w:ascii="RaiNgan" w:hAnsi="RaiNgan" w:cs="RaiNgan"/>
                                <w:sz w:val="72"/>
                                <w:szCs w:val="32"/>
                                <w:rtl/>
                                <w:cs/>
                              </w:rPr>
                            </w:pP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เรียงความ</w:t>
                            </w: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ของพี่</w:t>
                            </w:r>
                            <w:r>
                              <w:rPr>
                                <w:rFonts w:ascii="RaiNgan" w:hAnsi="RaiNgan" w:cs="RaiNgan"/>
                                <w:sz w:val="72"/>
                                <w:szCs w:val="32"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RaiNgan" w:hAnsi="RaiNgan" w:cs="RaiNgan" w:hint="cs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น้ำว้า</w:t>
                            </w:r>
                          </w:p>
                          <w:p w:rsidR="00B6646B" w:rsidRPr="00B6646B" w:rsidRDefault="00B6646B" w:rsidP="00B6646B">
                            <w:pPr>
                              <w:pStyle w:val="Name"/>
                              <w:rPr>
                                <w:rFonts w:ascii="RaiNgan" w:hAnsi="RaiNgan" w:cs="RaiNg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aiNgan" w:hAnsi="RaiNgan" w:cs="RaiNgan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พี่น้ำว้า มีความมั่นใจมากขึ้นเวลาเขียน สามารถบอกเล่าเรื่องราวได้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18288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846E0" id="Text Box 12" o:spid="_x0000_s1027" type="#_x0000_t202" style="position:absolute;margin-left:119.05pt;margin-top:14.8pt;width:170.25pt;height:143.25pt;z-index:-251606016;visibility:visible;mso-wrap-style:square;mso-width-percent:0;mso-wrap-distance-left:9pt;mso-wrap-distance-top:0;mso-wrap-distance-right:9pt;mso-wrap-distance-bottom:0;mso-position-horizontal:right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" filled="f" stroked="f" strokeweight=".5pt">
                <v:textbox inset="0,14.4pt,0,0">
                  <w:txbxContent>
                    <w:p w:rsidR="00B6646B" w:rsidRPr="00B6646B" w:rsidRDefault="00B6646B" w:rsidP="00B6646B">
                      <w:pPr>
                        <w:pStyle w:val="Heading3"/>
                        <w:rPr>
                          <w:rFonts w:ascii="RaiNgan" w:hAnsi="RaiNgan" w:cs="RaiNgan" w:hint="cs"/>
                          <w:sz w:val="72"/>
                          <w:szCs w:val="32"/>
                          <w:cs/>
                        </w:rPr>
                      </w:pPr>
                      <w:r w:rsidRPr="00B6646B">
                        <w:rPr>
                          <w:rFonts w:ascii="RaiNgan" w:hAnsi="RaiNgan" w:cs="RaiNgan"/>
                          <w:sz w:val="72"/>
                          <w:szCs w:val="32"/>
                          <w:cs/>
                          <w:lang w:bidi="th-TH"/>
                        </w:rPr>
                        <w:t>เรียงความของพี่</w:t>
                      </w:r>
                      <w:r>
                        <w:rPr>
                          <w:rFonts w:ascii="RaiNgan" w:hAnsi="RaiNgan" w:cs="RaiNgan"/>
                          <w:sz w:val="72"/>
                          <w:szCs w:val="32"/>
                          <w:lang w:bidi="th-TH"/>
                        </w:rPr>
                        <w:t xml:space="preserve"> </w:t>
                      </w:r>
                      <w:r>
                        <w:rPr>
                          <w:rFonts w:ascii="RaiNgan" w:hAnsi="RaiNgan" w:cs="RaiNgan" w:hint="cs"/>
                          <w:sz w:val="72"/>
                          <w:szCs w:val="32"/>
                          <w:cs/>
                          <w:lang w:bidi="th-TH"/>
                        </w:rPr>
                        <w:t>น้ำว้า</w:t>
                      </w:r>
                    </w:p>
                    <w:p w:rsidR="00B6646B" w:rsidRPr="00B6646B" w:rsidRDefault="00B6646B" w:rsidP="00B6646B">
                      <w:pPr>
                        <w:pStyle w:val="Name"/>
                        <w:rPr>
                          <w:rFonts w:ascii="RaiNgan" w:hAnsi="RaiNgan" w:cs="RaiNgan"/>
                          <w:sz w:val="32"/>
                          <w:szCs w:val="32"/>
                        </w:rPr>
                      </w:pPr>
                      <w:r>
                        <w:rPr>
                          <w:rFonts w:ascii="RaiNgan" w:hAnsi="RaiNgan" w:cs="RaiNgan" w:hint="cs"/>
                          <w:sz w:val="32"/>
                          <w:szCs w:val="32"/>
                          <w:cs/>
                          <w:lang w:bidi="th-TH"/>
                        </w:rPr>
                        <w:t xml:space="preserve"> พี่น้ำว้า มีความมั่นใจมากขึ้นเวลาเขียน สามารถบอกเล่าเรื่องราวได้ </w:t>
                      </w:r>
                    </w:p>
                  </w:txbxContent>
                </v:textbox>
              </v:shape>
            </w:pict>
          </mc:Fallback>
        </mc:AlternateContent>
      </w:r>
    </w:p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BED8E6A" wp14:editId="437D6980">
                <wp:simplePos x="0" y="0"/>
                <wp:positionH relativeFrom="margin">
                  <wp:posOffset>3195955</wp:posOffset>
                </wp:positionH>
                <wp:positionV relativeFrom="paragraph">
                  <wp:posOffset>390525</wp:posOffset>
                </wp:positionV>
                <wp:extent cx="2162175" cy="1819275"/>
                <wp:effectExtent l="0" t="0" r="952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46B" w:rsidRPr="00B6646B" w:rsidRDefault="00B6646B" w:rsidP="00B6646B">
                            <w:pPr>
                              <w:pStyle w:val="Heading3"/>
                              <w:rPr>
                                <w:rFonts w:ascii="RaiNgan" w:hAnsi="RaiNgan" w:cs="RaiNgan"/>
                                <w:sz w:val="72"/>
                                <w:szCs w:val="32"/>
                              </w:rPr>
                            </w:pP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เรียงความ</w:t>
                            </w: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ของพี่ ภูเก็ต</w:t>
                            </w:r>
                          </w:p>
                          <w:p w:rsidR="00B6646B" w:rsidRPr="00B6646B" w:rsidRDefault="00B6646B" w:rsidP="00B6646B">
                            <w:pPr>
                              <w:pStyle w:val="Name"/>
                              <w:rPr>
                                <w:rFonts w:ascii="RaiNgan" w:hAnsi="RaiNgan" w:cs="RaiNgan"/>
                                <w:sz w:val="32"/>
                                <w:szCs w:val="32"/>
                              </w:rPr>
                            </w:pPr>
                            <w:r w:rsidRPr="00B6646B">
                              <w:rPr>
                                <w:rFonts w:ascii="RaiNgan" w:hAnsi="RaiNgan" w:cs="RaiNgan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จากแต่ก่อน ชั้น ป.</w:t>
                            </w:r>
                            <w:r w:rsidR="00473BC8">
                              <w:rPr>
                                <w:rFonts w:ascii="RaiNgan" w:hAnsi="RaiNgan" w:cs="RaiNgan"/>
                                <w:sz w:val="32"/>
                                <w:szCs w:val="32"/>
                                <w:lang w:bidi="th-TH"/>
                              </w:rPr>
                              <w:t xml:space="preserve">1 </w:t>
                            </w:r>
                            <w:r w:rsidRPr="00B6646B">
                              <w:rPr>
                                <w:rFonts w:ascii="RaiNgan" w:hAnsi="RaiNgan" w:cs="RaiNgan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อ่านเขียนได้ช้า แต่ตอนนี้สามารถเขียนเรื่องราวได้ชัดเจน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18288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ED8E6A" id="Text Box 10" o:spid="_x0000_s1028" type="#_x0000_t202" style="position:absolute;margin-left:251.65pt;margin-top:30.75pt;width:170.25pt;height:143.25pt;z-index:-251614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" filled="f" stroked="f" strokeweight=".5pt">
                <v:textbox inset="0,14.4pt,0,0">
                  <w:txbxContent>
                    <w:p w:rsidR="00B6646B" w:rsidRPr="00B6646B" w:rsidRDefault="00B6646B" w:rsidP="00B6646B">
                      <w:pPr>
                        <w:pStyle w:val="Heading3"/>
                        <w:rPr>
                          <w:rFonts w:ascii="RaiNgan" w:hAnsi="RaiNgan" w:cs="RaiNgan"/>
                          <w:sz w:val="72"/>
                          <w:szCs w:val="32"/>
                        </w:rPr>
                      </w:pPr>
                      <w:r w:rsidRPr="00B6646B">
                        <w:rPr>
                          <w:rFonts w:ascii="RaiNgan" w:hAnsi="RaiNgan" w:cs="RaiNgan"/>
                          <w:sz w:val="72"/>
                          <w:szCs w:val="32"/>
                          <w:cs/>
                          <w:lang w:bidi="th-TH"/>
                        </w:rPr>
                        <w:t>เรียงความ</w:t>
                      </w:r>
                      <w:r w:rsidRPr="00B6646B">
                        <w:rPr>
                          <w:rFonts w:ascii="RaiNgan" w:hAnsi="RaiNgan" w:cs="RaiNgan"/>
                          <w:sz w:val="72"/>
                          <w:szCs w:val="32"/>
                          <w:cs/>
                          <w:lang w:bidi="th-TH"/>
                        </w:rPr>
                        <w:t>ของพี่ ภูเก็ต</w:t>
                      </w:r>
                    </w:p>
                    <w:p w:rsidR="00B6646B" w:rsidRPr="00B6646B" w:rsidRDefault="00B6646B" w:rsidP="00B6646B">
                      <w:pPr>
                        <w:pStyle w:val="Name"/>
                        <w:rPr>
                          <w:rFonts w:ascii="RaiNgan" w:hAnsi="RaiNgan" w:cs="RaiNgan"/>
                          <w:sz w:val="32"/>
                          <w:szCs w:val="32"/>
                        </w:rPr>
                      </w:pPr>
                      <w:r w:rsidRPr="00B6646B">
                        <w:rPr>
                          <w:rFonts w:ascii="RaiNgan" w:hAnsi="RaiNgan" w:cs="RaiNgan"/>
                          <w:sz w:val="32"/>
                          <w:szCs w:val="32"/>
                          <w:cs/>
                          <w:lang w:bidi="th-TH"/>
                        </w:rPr>
                        <w:t>จากแต่ก่อน ชั้น ป.</w:t>
                      </w:r>
                      <w:r w:rsidR="00473BC8">
                        <w:rPr>
                          <w:rFonts w:ascii="RaiNgan" w:hAnsi="RaiNgan" w:cs="RaiNgan"/>
                          <w:sz w:val="32"/>
                          <w:szCs w:val="32"/>
                          <w:lang w:bidi="th-TH"/>
                        </w:rPr>
                        <w:t xml:space="preserve">1 </w:t>
                      </w:r>
                      <w:r w:rsidRPr="00B6646B">
                        <w:rPr>
                          <w:rFonts w:ascii="RaiNgan" w:hAnsi="RaiNgan" w:cs="RaiNgan"/>
                          <w:sz w:val="32"/>
                          <w:szCs w:val="32"/>
                          <w:cs/>
                          <w:lang w:bidi="th-TH"/>
                        </w:rPr>
                        <w:t>อ่านเขียนได้ช้า แต่ตอนนี้สามารถเขียนเรื่องราวได้ชัดเจน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D452A0B" wp14:editId="216AB9F8">
                <wp:simplePos x="0" y="0"/>
                <wp:positionH relativeFrom="margin">
                  <wp:posOffset>4948555</wp:posOffset>
                </wp:positionH>
                <wp:positionV relativeFrom="paragraph">
                  <wp:posOffset>242570</wp:posOffset>
                </wp:positionV>
                <wp:extent cx="2162175" cy="1819275"/>
                <wp:effectExtent l="0" t="0" r="952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46B" w:rsidRPr="00B6646B" w:rsidRDefault="00B6646B" w:rsidP="00B6646B">
                            <w:pPr>
                              <w:pStyle w:val="Heading3"/>
                              <w:rPr>
                                <w:rFonts w:ascii="RaiNgan" w:hAnsi="RaiNgan" w:cs="RaiNgan"/>
                                <w:sz w:val="72"/>
                                <w:szCs w:val="32"/>
                                <w:rtl/>
                                <w:cs/>
                              </w:rPr>
                            </w:pP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เรียงความ</w:t>
                            </w:r>
                            <w:r w:rsidRPr="00B6646B">
                              <w:rPr>
                                <w:rFonts w:ascii="RaiNgan" w:hAnsi="RaiNgan" w:cs="RaiNgan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ของพี่</w:t>
                            </w:r>
                            <w:r>
                              <w:rPr>
                                <w:rFonts w:ascii="RaiNgan" w:hAnsi="RaiNgan" w:cs="RaiNgan"/>
                                <w:sz w:val="72"/>
                                <w:szCs w:val="32"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RaiNgan" w:hAnsi="RaiNgan" w:cs="RaiNgan" w:hint="cs"/>
                                <w:sz w:val="72"/>
                                <w:szCs w:val="32"/>
                                <w:cs/>
                                <w:lang w:bidi="th-TH"/>
                              </w:rPr>
                              <w:t>เอื้อ</w:t>
                            </w:r>
                          </w:p>
                          <w:p w:rsidR="00B6646B" w:rsidRPr="00B6646B" w:rsidRDefault="00B6646B" w:rsidP="00B6646B">
                            <w:pPr>
                              <w:pStyle w:val="Name"/>
                              <w:rPr>
                                <w:rFonts w:ascii="RaiNgan" w:hAnsi="RaiNgan" w:cs="RaiNg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aiNgan" w:hAnsi="RaiNgan" w:cs="RaiNgan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พี่เอื้อสามารถเขียนเร</w:t>
                            </w:r>
                            <w:r w:rsidR="002E3F14">
                              <w:rPr>
                                <w:rFonts w:ascii="RaiNgan" w:hAnsi="RaiNgan" w:cs="RaiNgan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ื่องราวได้ มีพัฒนาที่เกิดขึ้นด้าน</w:t>
                            </w:r>
                            <w:r>
                              <w:rPr>
                                <w:rFonts w:ascii="RaiNgan" w:hAnsi="RaiNgan" w:cs="RaiNgan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การเขียนด้วยลายมือตัวบรรจง เรียบร้อย สวยงาม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18288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52A0B" id="Text Box 2" o:spid="_x0000_s1029" type="#_x0000_t202" style="position:absolute;margin-left:389.65pt;margin-top:19.1pt;width:170.25pt;height:143.25pt;z-index:-251610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" filled="f" stroked="f" strokeweight=".5pt">
                <v:textbox inset="0,14.4pt,0,0">
                  <w:txbxContent>
                    <w:p w:rsidR="00B6646B" w:rsidRPr="00B6646B" w:rsidRDefault="00B6646B" w:rsidP="00B6646B">
                      <w:pPr>
                        <w:pStyle w:val="Heading3"/>
                        <w:rPr>
                          <w:rFonts w:ascii="RaiNgan" w:hAnsi="RaiNgan" w:cs="RaiNgan"/>
                          <w:sz w:val="72"/>
                          <w:szCs w:val="32"/>
                          <w:rtl/>
                          <w:cs/>
                        </w:rPr>
                      </w:pPr>
                      <w:r w:rsidRPr="00B6646B">
                        <w:rPr>
                          <w:rFonts w:ascii="RaiNgan" w:hAnsi="RaiNgan" w:cs="RaiNgan"/>
                          <w:sz w:val="72"/>
                          <w:szCs w:val="32"/>
                          <w:cs/>
                          <w:lang w:bidi="th-TH"/>
                        </w:rPr>
                        <w:t>เรียงความ</w:t>
                      </w:r>
                      <w:r w:rsidRPr="00B6646B">
                        <w:rPr>
                          <w:rFonts w:ascii="RaiNgan" w:hAnsi="RaiNgan" w:cs="RaiNgan"/>
                          <w:sz w:val="72"/>
                          <w:szCs w:val="32"/>
                          <w:cs/>
                          <w:lang w:bidi="th-TH"/>
                        </w:rPr>
                        <w:t>ของพี่</w:t>
                      </w:r>
                      <w:r>
                        <w:rPr>
                          <w:rFonts w:ascii="RaiNgan" w:hAnsi="RaiNgan" w:cs="RaiNgan"/>
                          <w:sz w:val="72"/>
                          <w:szCs w:val="32"/>
                          <w:lang w:bidi="th-TH"/>
                        </w:rPr>
                        <w:t xml:space="preserve"> </w:t>
                      </w:r>
                      <w:r>
                        <w:rPr>
                          <w:rFonts w:ascii="RaiNgan" w:hAnsi="RaiNgan" w:cs="RaiNgan" w:hint="cs"/>
                          <w:sz w:val="72"/>
                          <w:szCs w:val="32"/>
                          <w:cs/>
                          <w:lang w:bidi="th-TH"/>
                        </w:rPr>
                        <w:t>เอื้อ</w:t>
                      </w:r>
                    </w:p>
                    <w:p w:rsidR="00B6646B" w:rsidRPr="00B6646B" w:rsidRDefault="00B6646B" w:rsidP="00B6646B">
                      <w:pPr>
                        <w:pStyle w:val="Name"/>
                        <w:rPr>
                          <w:rFonts w:ascii="RaiNgan" w:hAnsi="RaiNgan" w:cs="RaiNgan"/>
                          <w:sz w:val="32"/>
                          <w:szCs w:val="32"/>
                        </w:rPr>
                      </w:pPr>
                      <w:r>
                        <w:rPr>
                          <w:rFonts w:ascii="RaiNgan" w:hAnsi="RaiNgan" w:cs="RaiNgan" w:hint="cs"/>
                          <w:sz w:val="32"/>
                          <w:szCs w:val="32"/>
                          <w:cs/>
                          <w:lang w:bidi="th-TH"/>
                        </w:rPr>
                        <w:t>พี่เอื้อสามารถเขียนเร</w:t>
                      </w:r>
                      <w:r w:rsidR="002E3F14">
                        <w:rPr>
                          <w:rFonts w:ascii="RaiNgan" w:hAnsi="RaiNgan" w:cs="RaiNgan" w:hint="cs"/>
                          <w:sz w:val="32"/>
                          <w:szCs w:val="32"/>
                          <w:cs/>
                          <w:lang w:bidi="th-TH"/>
                        </w:rPr>
                        <w:t>ื่องราวได้ มีพัฒนาที่เกิดขึ้นด้าน</w:t>
                      </w:r>
                      <w:r>
                        <w:rPr>
                          <w:rFonts w:ascii="RaiNgan" w:hAnsi="RaiNgan" w:cs="RaiNgan" w:hint="cs"/>
                          <w:sz w:val="32"/>
                          <w:szCs w:val="32"/>
                          <w:cs/>
                          <w:lang w:bidi="th-TH"/>
                        </w:rPr>
                        <w:t>การเขียนด้วยลายมือตัวบรรจง เรียบร้อย สวยงาม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316E14">
      <w:r>
        <w:rPr>
          <w:noProof/>
        </w:rPr>
        <w:pict>
          <v:shape id="_x0000_s1028" type="#_x0000_t75" style="position:absolute;margin-left:-4.2pt;margin-top:7pt;width:167.25pt;height:222.75pt;rotation:2486077fd;z-index:-251608064;mso-position-horizontal-relative:text;mso-position-vertical-relative:text;mso-width-relative:page;mso-height-relative:page">
            <v:imagedata r:id="rId15" o:title="20160617_5878"/>
          </v:shape>
        </w:pict>
      </w:r>
    </w:p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B6646B"/>
    <w:p w:rsidR="00B6646B" w:rsidRDefault="00CD18AA">
      <w:r>
        <w:rPr>
          <w:noProof/>
          <w:lang w:bidi="th-TH"/>
        </w:rPr>
        <w:lastRenderedPageBreak/>
        <w:drawing>
          <wp:anchor distT="0" distB="0" distL="114300" distR="114300" simplePos="0" relativeHeight="251653120" behindDoc="0" locked="0" layoutInCell="0" allowOverlap="0" wp14:anchorId="750191FD" wp14:editId="584A9A09">
            <wp:simplePos x="0" y="0"/>
            <wp:positionH relativeFrom="page">
              <wp:posOffset>1351915</wp:posOffset>
            </wp:positionH>
            <wp:positionV relativeFrom="page">
              <wp:posOffset>90170</wp:posOffset>
            </wp:positionV>
            <wp:extent cx="1933575" cy="1450575"/>
            <wp:effectExtent l="228600" t="190500" r="238125" b="2070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50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66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68C" w:rsidRDefault="00B6646B" w:rsidP="00B6646B">
      <w:pPr>
        <w:rPr>
          <w:rFonts w:ascii="RaiNgan" w:hAnsi="RaiNgan" w:cs="RaiNgan"/>
          <w:sz w:val="28"/>
          <w:szCs w:val="36"/>
          <w:lang w:bidi="th-TH"/>
        </w:rPr>
      </w:pPr>
      <w:r w:rsidRPr="00E5568C">
        <w:rPr>
          <w:rFonts w:ascii="RaiNgan" w:hAnsi="RaiNgan" w:cs="RaiNgan"/>
          <w:sz w:val="28"/>
          <w:szCs w:val="36"/>
          <w:cs/>
          <w:lang w:bidi="th-TH"/>
        </w:rPr>
        <w:t>ยังมีของพี่คนอื่นๆอีกค่ะของชั้น</w:t>
      </w:r>
    </w:p>
    <w:p w:rsidR="004D1D5D" w:rsidRDefault="00B6646B" w:rsidP="00B6646B">
      <w:pPr>
        <w:rPr>
          <w:rFonts w:ascii="RaiNgan" w:hAnsi="RaiNgan" w:cs="RaiNgan"/>
          <w:sz w:val="28"/>
          <w:szCs w:val="36"/>
          <w:lang w:bidi="th-TH"/>
        </w:rPr>
      </w:pPr>
      <w:r w:rsidRPr="00E5568C">
        <w:rPr>
          <w:rFonts w:ascii="RaiNgan" w:hAnsi="RaiNgan" w:cs="RaiNgan"/>
          <w:sz w:val="28"/>
          <w:szCs w:val="36"/>
          <w:cs/>
          <w:lang w:bidi="th-TH"/>
        </w:rPr>
        <w:t>ป.</w:t>
      </w:r>
      <w:r w:rsidR="00473BC8">
        <w:rPr>
          <w:rFonts w:ascii="RaiNgan" w:hAnsi="RaiNgan" w:cs="RaiNgan"/>
          <w:sz w:val="28"/>
          <w:szCs w:val="36"/>
          <w:lang w:bidi="th-TH"/>
        </w:rPr>
        <w:t>3</w:t>
      </w:r>
      <w:r w:rsidRPr="00E5568C">
        <w:rPr>
          <w:rFonts w:ascii="RaiNgan" w:hAnsi="RaiNgan" w:cs="RaiNgan"/>
          <w:sz w:val="28"/>
          <w:szCs w:val="36"/>
          <w:cs/>
          <w:lang w:bidi="th-TH"/>
        </w:rPr>
        <w:t xml:space="preserve"> แต่ครูกวางขอยกตัวอย่างเท่านี้ นอกจากการเขียนเรียงความการเล่าเรื่อง การนำเสนอของพี่</w:t>
      </w:r>
      <w:r w:rsidR="00AC14AE" w:rsidRPr="00E5568C">
        <w:rPr>
          <w:rFonts w:ascii="RaiNgan" w:hAnsi="RaiNgan" w:cs="RaiNgan"/>
          <w:sz w:val="28"/>
          <w:szCs w:val="36"/>
          <w:cs/>
          <w:lang w:bidi="th-TH"/>
        </w:rPr>
        <w:t xml:space="preserve"> </w:t>
      </w:r>
      <w:r w:rsidRPr="00E5568C">
        <w:rPr>
          <w:rFonts w:ascii="RaiNgan" w:hAnsi="RaiNgan" w:cs="RaiNgan"/>
          <w:sz w:val="28"/>
          <w:szCs w:val="36"/>
          <w:cs/>
          <w:lang w:bidi="th-TH"/>
        </w:rPr>
        <w:t>ป.</w:t>
      </w:r>
      <w:r w:rsidR="00473BC8">
        <w:rPr>
          <w:rFonts w:ascii="RaiNgan" w:hAnsi="RaiNgan" w:cs="RaiNgan"/>
          <w:sz w:val="28"/>
          <w:szCs w:val="36"/>
          <w:lang w:bidi="th-TH"/>
        </w:rPr>
        <w:t>3</w:t>
      </w:r>
      <w:r w:rsidR="00AC14AE" w:rsidRPr="00E5568C">
        <w:rPr>
          <w:rFonts w:ascii="RaiNgan" w:hAnsi="RaiNgan" w:cs="RaiNgan"/>
          <w:sz w:val="28"/>
          <w:szCs w:val="36"/>
          <w:cs/>
          <w:lang w:bidi="th-TH"/>
        </w:rPr>
        <w:t xml:space="preserve"> โดยการแก้ปัญหาเฉพาะหน้า ดังกรณีตัวอย่าง เด็กๆ เรียนเรื่องคำเป็</w:t>
      </w:r>
      <w:r w:rsidR="00E5568C">
        <w:rPr>
          <w:rFonts w:ascii="RaiNgan" w:hAnsi="RaiNgan" w:cs="RaiNgan"/>
          <w:sz w:val="28"/>
          <w:szCs w:val="36"/>
          <w:cs/>
          <w:lang w:bidi="th-TH"/>
        </w:rPr>
        <w:t>นคำตาย ครูกวางให้จับคู่การทำงาน</w:t>
      </w:r>
      <w:r w:rsidR="00E5568C">
        <w:rPr>
          <w:rFonts w:ascii="RaiNgan" w:hAnsi="RaiNgan" w:cs="RaiNgan" w:hint="cs"/>
          <w:sz w:val="28"/>
          <w:szCs w:val="36"/>
          <w:cs/>
          <w:lang w:bidi="th-TH"/>
        </w:rPr>
        <w:t>แล้วออกมานำเสนอ พี่ ป.๓ มีความสามารถด้านการนำเสนออยู่แล้ว มีความกล้าแสดงออก พี่ ๆ มีความคิดสร้างสรรค์ออกแบบการแสดงให้น่าชม น่าดึงด</w:t>
      </w:r>
      <w:r w:rsidR="004D1D5D">
        <w:rPr>
          <w:rFonts w:ascii="RaiNgan" w:hAnsi="RaiNgan" w:cs="RaiNgan" w:hint="cs"/>
          <w:sz w:val="28"/>
          <w:szCs w:val="36"/>
          <w:cs/>
          <w:lang w:bidi="th-TH"/>
        </w:rPr>
        <w:t>ูด หรือแม้กระทั่งการแก้ปัญหาเฉพาะหน้า เช่น</w:t>
      </w:r>
      <w:r w:rsidR="004D1D5D">
        <w:rPr>
          <w:rFonts w:ascii="RaiNgan" w:hAnsi="RaiNgan" w:cs="RaiNgan"/>
          <w:sz w:val="28"/>
          <w:szCs w:val="36"/>
          <w:lang w:bidi="th-TH"/>
        </w:rPr>
        <w:t xml:space="preserve"> </w:t>
      </w:r>
      <w:r w:rsidR="004D1D5D">
        <w:rPr>
          <w:rFonts w:ascii="RaiNgan" w:hAnsi="RaiNgan" w:cs="RaiNgan" w:hint="cs"/>
          <w:sz w:val="28"/>
          <w:szCs w:val="36"/>
          <w:cs/>
          <w:lang w:bidi="th-TH"/>
        </w:rPr>
        <w:t>คู่ของพี่อลิเชีย กับพี่ซานจู วันที่นำเสนอพี่ซานจูไม่สบายจึงหยุดเรียน คุณครูจึงตั้งโจทย์ให้พี่อลิเชียว่าเราจะแก้ปัญหานี้อย่างไรดี พี่</w:t>
      </w:r>
    </w:p>
    <w:p w:rsidR="0001065E" w:rsidRDefault="004D1D5D" w:rsidP="00B6646B">
      <w:pPr>
        <w:rPr>
          <w:rFonts w:ascii="RaiNgan" w:hAnsi="RaiNgan" w:cs="RaiNgan" w:hint="cs"/>
          <w:sz w:val="28"/>
          <w:szCs w:val="36"/>
          <w:lang w:bidi="th-TH"/>
        </w:rPr>
      </w:pP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อลิเชียก็บอกว่า </w:t>
      </w:r>
      <w:r>
        <w:rPr>
          <w:rFonts w:ascii="RaiNgan" w:hAnsi="RaiNgan" w:cs="RaiNgan"/>
          <w:sz w:val="28"/>
          <w:szCs w:val="36"/>
          <w:lang w:bidi="th-TH"/>
        </w:rPr>
        <w:t>“</w:t>
      </w:r>
      <w:r>
        <w:rPr>
          <w:rFonts w:ascii="RaiNgan" w:hAnsi="RaiNgan" w:cs="RaiNgan" w:hint="cs"/>
          <w:sz w:val="28"/>
          <w:szCs w:val="36"/>
          <w:cs/>
          <w:lang w:bidi="th-TH"/>
        </w:rPr>
        <w:t>หนูขอออกไปนำเสนอคนเดียวค่ะ เพราะเมื่อวานพี่ซานจูก็ไม่มา</w:t>
      </w:r>
      <w:r>
        <w:rPr>
          <w:rFonts w:ascii="RaiNgan" w:hAnsi="RaiNgan" w:cs="RaiNgan"/>
          <w:sz w:val="28"/>
          <w:szCs w:val="36"/>
          <w:lang w:bidi="th-TH"/>
        </w:rPr>
        <w:t xml:space="preserve">” 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เมื่อออกไปนำเสนอ พี่อลิเชียมีกระบวนทักษะการแก้ปัญหาด้วยการผูกเรื่องราวความเป็นจริงกับบทบาทสมมติการแสดง มีเสียงโทรศัพท์ดังขึ้น </w:t>
      </w:r>
      <w:r>
        <w:rPr>
          <w:rFonts w:ascii="RaiNgan" w:hAnsi="RaiNgan" w:cs="RaiNgan"/>
          <w:sz w:val="28"/>
          <w:szCs w:val="36"/>
          <w:lang w:bidi="th-TH"/>
        </w:rPr>
        <w:t>“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กริ๊ง </w:t>
      </w:r>
      <w:r>
        <w:rPr>
          <w:rFonts w:ascii="RaiNgan" w:hAnsi="RaiNgan" w:cs="RaiNgan"/>
          <w:sz w:val="28"/>
          <w:szCs w:val="36"/>
          <w:lang w:bidi="th-TH"/>
        </w:rPr>
        <w:t>!!! ”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 </w:t>
      </w:r>
      <w:r>
        <w:rPr>
          <w:rFonts w:ascii="RaiNgan" w:hAnsi="RaiNgan" w:cs="RaiNgan"/>
          <w:sz w:val="28"/>
          <w:szCs w:val="36"/>
          <w:lang w:bidi="th-TH"/>
        </w:rPr>
        <w:t>“</w:t>
      </w:r>
      <w:r>
        <w:rPr>
          <w:rFonts w:ascii="RaiNgan" w:hAnsi="RaiNgan" w:cs="RaiNgan" w:hint="cs"/>
          <w:sz w:val="28"/>
          <w:szCs w:val="36"/>
          <w:cs/>
          <w:lang w:bidi="th-TH"/>
        </w:rPr>
        <w:t>ฮัลโหล ซานจูอ๋อ วันนี้เธอไม่สบายเหรอ ไม่เป็นไรเดี๋ยวเรานำเสนอเองคนเดียว เธอพักผ่อนเยอะๆนะ</w:t>
      </w:r>
      <w:r>
        <w:rPr>
          <w:rFonts w:ascii="RaiNgan" w:hAnsi="RaiNgan" w:cs="RaiNgan"/>
          <w:sz w:val="28"/>
          <w:szCs w:val="36"/>
          <w:lang w:bidi="th-TH"/>
        </w:rPr>
        <w:t>”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แล้วก็วางสาย จากนั้นก็แสดงการนำเสนอคำเป็น คำตายอธิบายจากความเข้าใจ เมื่อแสดงเสร็จ ครูกวางก็ให้พี่ๆ ป.</w:t>
      </w:r>
      <w:r w:rsidR="00473BC8">
        <w:rPr>
          <w:rFonts w:ascii="RaiNgan" w:hAnsi="RaiNgan" w:cs="RaiNgan"/>
          <w:sz w:val="28"/>
          <w:szCs w:val="36"/>
          <w:lang w:bidi="th-TH"/>
        </w:rPr>
        <w:t>3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ทั้งหมด บอกสิ่งที่ดีแล้วกับสิ่งที่ควรเพิ่มเติม ซึ่งพี่ๆ ก็จะบอก ให้กำลังใจพี่อลิเซียว่าเป็นการแก้ปัญหาที่ดี เมื่อเพื่อนไม่มา </w:t>
      </w:r>
      <w:r w:rsidR="002E3F14">
        <w:rPr>
          <w:rFonts w:ascii="RaiNgan" w:hAnsi="RaiNgan" w:cs="RaiNgan" w:hint="cs"/>
          <w:sz w:val="28"/>
          <w:szCs w:val="36"/>
          <w:cs/>
          <w:lang w:bidi="th-TH"/>
        </w:rPr>
        <w:t xml:space="preserve">เป็นต้น การที่เราไม่ไปแก้ปัญหาให้กับเด็กๆ แต่ให้เขาสามารถรู้จักแก้ปัญหาเฉพาะหน้า หรือปัญหาที่เกิดขึ้นเอง ก็เป็น </w:t>
      </w:r>
      <w:r w:rsidR="002E3F14">
        <w:rPr>
          <w:rFonts w:ascii="RaiNgan" w:hAnsi="RaiNgan" w:cs="RaiNgan"/>
          <w:sz w:val="28"/>
          <w:szCs w:val="36"/>
          <w:lang w:bidi="th-TH"/>
        </w:rPr>
        <w:t>PBL</w:t>
      </w:r>
      <w:r w:rsidR="002E3F14">
        <w:rPr>
          <w:rFonts w:ascii="RaiNgan" w:hAnsi="RaiNgan" w:cs="RaiNgan" w:hint="cs"/>
          <w:sz w:val="28"/>
          <w:szCs w:val="36"/>
          <w:cs/>
          <w:lang w:bidi="th-TH"/>
        </w:rPr>
        <w:t xml:space="preserve"> อย่างหนึ่ง ในการเรียนรู้จากปัญหา เรียนรู้จากประสบการณ์ก็จะเกิดทักษะขึ้นเหมือนทฤษฏีของจอร์ท ดิวอี้</w:t>
      </w:r>
    </w:p>
    <w:p w:rsidR="002E3F14" w:rsidRDefault="002E3F14" w:rsidP="00EF6BDA">
      <w:pPr>
        <w:spacing w:after="0"/>
        <w:rPr>
          <w:rFonts w:ascii="RaiNgan" w:hAnsi="RaiNgan" w:cs="RaiNgan" w:hint="cs"/>
          <w:sz w:val="28"/>
          <w:szCs w:val="36"/>
          <w:lang w:bidi="th-TH"/>
        </w:rPr>
      </w:pPr>
      <w:r>
        <w:rPr>
          <w:rFonts w:ascii="RaiNgan" w:hAnsi="RaiNgan" w:cs="RaiNgan"/>
          <w:sz w:val="28"/>
          <w:szCs w:val="36"/>
          <w:cs/>
          <w:lang w:bidi="th-TH"/>
        </w:rPr>
        <w:tab/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เรื่องเล่าชั้นประถมศึกษาปีที่ </w:t>
      </w:r>
      <w:r>
        <w:rPr>
          <w:rFonts w:ascii="RaiNgan" w:hAnsi="RaiNgan" w:cs="RaiNgan"/>
          <w:sz w:val="28"/>
          <w:szCs w:val="36"/>
          <w:lang w:bidi="th-TH"/>
        </w:rPr>
        <w:t>4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พี่ๆ ชั้น ป.</w:t>
      </w:r>
      <w:r>
        <w:rPr>
          <w:rFonts w:ascii="RaiNgan" w:hAnsi="RaiNgan" w:cs="RaiNgan"/>
          <w:sz w:val="28"/>
          <w:szCs w:val="36"/>
          <w:lang w:bidi="th-TH"/>
        </w:rPr>
        <w:t>4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ส่วนใหญ่รักการอ่าน ชอบอ่านหนังสือ อาทิ หนังสือการ์ตูนวาย ติ๊งหนืด วรรณกรรม วรรณคดี โรงเรียนกาละพัฒน์มีวิธีการสอนภาษาไทยโดยใช้หนังสือวรรณกรรรมเป็นหนังสือหลักเพื่อเชื่อมโยงกับหลักภาษา และที่สำคัญเราต้องการส่งเสริมให้เด็กรักการอ่าน หนังสือเป็นประตู เป็นกุญแจสำคัญในการ</w:t>
      </w:r>
      <w:r w:rsidRPr="002E3F14">
        <w:rPr>
          <w:rStyle w:val="PageNumber"/>
          <w:rFonts w:ascii="RaiNgan" w:hAnsi="RaiNgan" w:cs="RaiNgan"/>
          <w:color w:val="auto"/>
          <w:sz w:val="32"/>
          <w:szCs w:val="36"/>
          <w:cs/>
          <w:lang w:bidi="th-TH"/>
        </w:rPr>
        <w:t>เปิดโลกการเรียนรู้</w:t>
      </w:r>
      <w:r w:rsidR="00EF6BDA">
        <w:rPr>
          <w:rFonts w:ascii="RaiNgan" w:hAnsi="RaiNgan" w:cs="RaiNgan" w:hint="cs"/>
          <w:sz w:val="28"/>
          <w:szCs w:val="36"/>
          <w:cs/>
          <w:lang w:bidi="th-TH"/>
        </w:rPr>
        <w:t xml:space="preserve">       </w:t>
      </w:r>
    </w:p>
    <w:p w:rsidR="00EF6BDA" w:rsidRDefault="00D7193B" w:rsidP="00EF6BDA">
      <w:pPr>
        <w:spacing w:after="0"/>
        <w:rPr>
          <w:rFonts w:ascii="RaiNgan" w:hAnsi="RaiNgan" w:cs="RaiNgan"/>
          <w:sz w:val="28"/>
          <w:szCs w:val="36"/>
          <w:lang w:bidi="th-TH"/>
        </w:rPr>
      </w:pPr>
      <w:bookmarkStart w:id="0" w:name="_GoBack"/>
      <w:r>
        <w:rPr>
          <w:noProof/>
          <w:lang w:bidi="th-TH"/>
        </w:rPr>
        <w:drawing>
          <wp:anchor distT="0" distB="0" distL="114300" distR="114300" simplePos="0" relativeHeight="251711488" behindDoc="1" locked="0" layoutInCell="1" allowOverlap="1" wp14:anchorId="4830A946" wp14:editId="0DDAB740">
            <wp:simplePos x="0" y="0"/>
            <wp:positionH relativeFrom="margin">
              <wp:posOffset>5729054</wp:posOffset>
            </wp:positionH>
            <wp:positionV relativeFrom="paragraph">
              <wp:posOffset>2510790</wp:posOffset>
            </wp:positionV>
            <wp:extent cx="1327379" cy="995535"/>
            <wp:effectExtent l="228600" t="285750" r="406400" b="490855"/>
            <wp:wrapNone/>
            <wp:docPr id="7" name="Picture 7" descr="C:\Users\Kwang Win8\AppData\Local\Microsoft\Windows\INetCache\Content.Word\IMG_9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wang Win8\AppData\Local\Microsoft\Windows\INetCache\Content.Word\IMG_902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17324">
                      <a:off x="0" y="0"/>
                      <a:ext cx="1327379" cy="995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F6BDA">
        <w:rPr>
          <w:rFonts w:ascii="RaiNgan" w:hAnsi="RaiNgan" w:cs="RaiNgan" w:hint="cs"/>
          <w:sz w:val="28"/>
          <w:szCs w:val="36"/>
          <w:cs/>
          <w:lang w:bidi="th-TH"/>
        </w:rPr>
        <w:t xml:space="preserve">เช่น พี่คงลี่ที่รักการอ่านมักจะนำหนังสือที่อ่านแล้วมาให้ครูกวางดู และเล่าเรื่องราวว่าเป็นอย่างไร สนุกอย่างไร อย่างเรื่องมูมิน  อีกทั้งแม่ขวัญของพี่คงลี่ก็มาบอกเล่าเรื่องราวว่าพี่คงลี่เวลาอ่านหนังสืออยากนำหนังสือมาให้คุณครูได้ดูด้วย เพราะพ่อของพี่คงลี่สนับสนุนด้านการอ่าน ซึ่งจากแต่ก่อนพี่คงลี่ไม่ค่อยชอบการอ่านหนังสือไม่ค่อยได้จับมาอ่านเองแค่ตอนนี้สามารถอ่านเรื่องราวที่เป็นวรรณกรรมเล่มใหญ่ๆ ได้เอง หรือพี่แมทธิว พี่ออสการ์ อ่านเรื่องชาร์ล็อตต์ แมงมุมเพื่อนรักและนำมาเล่าสู่กันฟังว่าเราก็อ่านนะ </w:t>
      </w:r>
    </w:p>
    <w:p w:rsidR="00EF6BDA" w:rsidRPr="00FB5DFB" w:rsidRDefault="00EF6BDA" w:rsidP="00EF6BDA">
      <w:pPr>
        <w:spacing w:after="0"/>
        <w:rPr>
          <w:rFonts w:ascii="RaiNgan" w:hAnsi="RaiNgan" w:cs="RaiNgan" w:hint="cs"/>
          <w:sz w:val="28"/>
          <w:szCs w:val="36"/>
          <w:cs/>
          <w:lang w:bidi="th-TH"/>
        </w:rPr>
      </w:pPr>
      <w:r>
        <w:rPr>
          <w:rFonts w:ascii="RaiNgan" w:hAnsi="RaiNgan" w:cs="RaiNgan"/>
          <w:sz w:val="28"/>
          <w:szCs w:val="36"/>
          <w:cs/>
          <w:lang w:bidi="th-TH"/>
        </w:rPr>
        <w:tab/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เรื่องเล่าชั้นประถมศึกษาปีที่ </w:t>
      </w:r>
      <w:r w:rsidR="00473BC8">
        <w:rPr>
          <w:rFonts w:ascii="RaiNgan" w:hAnsi="RaiNgan" w:cs="RaiNgan"/>
          <w:sz w:val="28"/>
          <w:szCs w:val="36"/>
          <w:lang w:bidi="th-TH"/>
        </w:rPr>
        <w:t>5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ชั้นนี้ครูกวางไม่เคยสอนมาก่อน  แต่ครูกวางเห็นว่าเป็นพี่ ป. </w:t>
      </w:r>
      <w:r>
        <w:rPr>
          <w:rFonts w:ascii="RaiNgan" w:hAnsi="RaiNgan" w:cs="RaiNgan"/>
          <w:sz w:val="28"/>
          <w:szCs w:val="36"/>
          <w:lang w:bidi="th-TH"/>
        </w:rPr>
        <w:t xml:space="preserve">5 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โตพอที่จะรู้จักเสพสื่อรู้จักการทำงานด้วยตนเอง ฉะนั้นทุกครั้งเวลาทำงานครูกวางจะไม่เคยสอน ก่อน ยกตัวอย่างเช่น เรียนเรื่องคำนาม ซึ่งคำนามมี </w:t>
      </w:r>
      <w:r w:rsidR="00473BC8">
        <w:rPr>
          <w:rFonts w:ascii="RaiNgan" w:hAnsi="RaiNgan" w:cs="RaiNgan"/>
          <w:sz w:val="28"/>
          <w:szCs w:val="36"/>
          <w:lang w:bidi="th-TH"/>
        </w:rPr>
        <w:t>5</w:t>
      </w:r>
      <w:r>
        <w:rPr>
          <w:rFonts w:ascii="RaiNgan" w:hAnsi="RaiNgan" w:cs="RaiNgan" w:hint="cs"/>
          <w:sz w:val="28"/>
          <w:szCs w:val="36"/>
          <w:cs/>
          <w:lang w:bidi="th-TH"/>
        </w:rPr>
        <w:t xml:space="preserve"> ประเภท ประกอบด้วยสามานยนาม  วิสามานยนาม  อาการนาม  สมุหนาม  </w:t>
      </w:r>
      <w:r w:rsidR="00FB5DFB">
        <w:rPr>
          <w:rFonts w:ascii="RaiNgan" w:hAnsi="RaiNgan" w:cs="RaiNgan" w:hint="cs"/>
          <w:sz w:val="28"/>
          <w:szCs w:val="36"/>
          <w:cs/>
          <w:lang w:bidi="th-TH"/>
        </w:rPr>
        <w:t xml:space="preserve">ลักษณนาม ทั้ง </w:t>
      </w:r>
      <w:r w:rsidR="00FB5DFB">
        <w:rPr>
          <w:rFonts w:ascii="RaiNgan" w:hAnsi="RaiNgan" w:cs="RaiNgan"/>
          <w:sz w:val="28"/>
          <w:szCs w:val="36"/>
          <w:lang w:bidi="th-TH"/>
        </w:rPr>
        <w:t>5</w:t>
      </w:r>
      <w:r w:rsidR="00FB5DFB">
        <w:rPr>
          <w:rFonts w:ascii="RaiNgan" w:hAnsi="RaiNgan" w:cs="RaiNgan" w:hint="cs"/>
          <w:sz w:val="28"/>
          <w:szCs w:val="36"/>
          <w:cs/>
          <w:lang w:bidi="th-TH"/>
        </w:rPr>
        <w:t xml:space="preserve"> ประเภทนี้หากให้เด็กๆ เรียนแบบท่องจำคงจะไม่เข้าใจและหากเราบอกไปเลยเด็กๆ ก็จะงง ดังนั้นครูกวางจึงให้พี่ๆ หาข้อมูลก่อนจะอออกแบบเป็น </w:t>
      </w:r>
      <w:r w:rsidR="00FB5DFB">
        <w:rPr>
          <w:rFonts w:ascii="RaiNgan" w:hAnsi="RaiNgan" w:cs="RaiNgan"/>
          <w:sz w:val="28"/>
          <w:szCs w:val="36"/>
          <w:lang w:bidi="th-TH"/>
        </w:rPr>
        <w:t>mind mapping</w:t>
      </w:r>
      <w:r w:rsidR="00FB5DFB">
        <w:rPr>
          <w:rFonts w:ascii="RaiNgan" w:hAnsi="RaiNgan" w:cs="RaiNgan" w:hint="cs"/>
          <w:sz w:val="28"/>
          <w:szCs w:val="36"/>
          <w:cs/>
          <w:lang w:bidi="th-TH"/>
        </w:rPr>
        <w:t xml:space="preserve"> หรืออย่างไรก็ได้พร้อมยกตัวอย่างคำ เมื่อเสร็จ ครูกวางก็นำแบบฝึกหัดมาให้ทำโดยที่ยังไม่สอนและไม่บอกอะไร เมื่อทำเสร็จ ครูกวางจึงให้ระดมความคิดแชร์ความรู้ผ่านกระดำ เฉลยคำตอบ ให้อธิบายลักษะคำนามแต่ละประเภทคืออะไร มีลักษณะอย่างไร และตัวอย่างคำ จากนั้นครูกวางค่อยสรุปอีกครั้งว่าคืออะไร </w:t>
      </w:r>
      <w:r w:rsidR="00C9378B">
        <w:rPr>
          <w:rFonts w:ascii="RaiNgan" w:hAnsi="RaiNgan" w:cs="RaiNgan" w:hint="cs"/>
          <w:sz w:val="28"/>
          <w:szCs w:val="36"/>
          <w:cs/>
          <w:lang w:bidi="th-TH"/>
        </w:rPr>
        <w:t xml:space="preserve">ครูกวางคิดว่าการเรียนการสอนแบบศตวรรษที่ </w:t>
      </w:r>
      <w:r w:rsidR="00C9378B">
        <w:rPr>
          <w:rFonts w:ascii="RaiNgan" w:hAnsi="RaiNgan" w:cs="RaiNgan"/>
          <w:sz w:val="28"/>
          <w:szCs w:val="36"/>
          <w:lang w:bidi="th-TH"/>
        </w:rPr>
        <w:t>21</w:t>
      </w:r>
      <w:r w:rsidR="00C9378B">
        <w:rPr>
          <w:rFonts w:ascii="RaiNgan" w:hAnsi="RaiNgan" w:cs="RaiNgan" w:hint="cs"/>
          <w:sz w:val="28"/>
          <w:szCs w:val="36"/>
          <w:cs/>
          <w:lang w:bidi="th-TH"/>
        </w:rPr>
        <w:t xml:space="preserve"> จะทำอย่างไรให้เด็กได้แก้ปัญหาได้เอง เรียนรู้ได้ด้วยตนเอง ใช้เทคโนโลยี เสพสื่อได้อย่างเหมาะสม ฉะนั้นเราต้องให้เด็กได้ลงมือทำเอง เมื่อเกิดปัญหา ครูจะเป็นแค่ผู้คอยชี้แนะ ให้เกิดกระบวนการคิด เพื่อพาไปสู่เป้าหมายค่ะ</w:t>
      </w:r>
      <w:r w:rsidR="00FB5DFB">
        <w:rPr>
          <w:rFonts w:ascii="RaiNgan" w:hAnsi="RaiNgan" w:cs="RaiNgan" w:hint="cs"/>
          <w:sz w:val="28"/>
          <w:szCs w:val="36"/>
          <w:cs/>
          <w:lang w:bidi="th-TH"/>
        </w:rPr>
        <w:t xml:space="preserve"> </w:t>
      </w:r>
    </w:p>
    <w:p w:rsidR="0001065E" w:rsidRDefault="00B6646B" w:rsidP="00C9378B">
      <w:r>
        <w:rPr>
          <w:noProof/>
          <w:lang w:bidi="th-TH"/>
        </w:rPr>
        <mc:AlternateContent>
          <mc:Choice Requires="wps">
            <w:drawing>
              <wp:anchor distT="0" distB="18415" distL="114300" distR="114300" simplePos="0" relativeHeight="251649024" behindDoc="0" locked="0" layoutInCell="0" allowOverlap="0" wp14:anchorId="1ED7EFE3" wp14:editId="5D1A894A">
                <wp:simplePos x="0" y="0"/>
                <wp:positionH relativeFrom="page">
                  <wp:posOffset>3267075</wp:posOffset>
                </wp:positionH>
                <wp:positionV relativeFrom="page">
                  <wp:posOffset>1252220</wp:posOffset>
                </wp:positionV>
                <wp:extent cx="4798695" cy="88582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869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065E" w:rsidRPr="002E3F14" w:rsidRDefault="002E3F14">
                            <w:pPr>
                              <w:pStyle w:val="Heading3"/>
                              <w:rPr>
                                <w:rFonts w:ascii="RaiNgan" w:hAnsi="RaiNgan" w:cs="RaiNgan"/>
                                <w:color w:val="C74100" w:themeColor="accent1" w:themeShade="BF"/>
                                <w:sz w:val="260"/>
                                <w:szCs w:val="96"/>
                              </w:rPr>
                            </w:pPr>
                            <w:r w:rsidRPr="002E3F14">
                              <w:rPr>
                                <w:rFonts w:ascii="RaiNgan" w:hAnsi="RaiNgan" w:cs="RaiNgan"/>
                                <w:color w:val="C74100" w:themeColor="accent1" w:themeShade="BF"/>
                                <w:sz w:val="260"/>
                                <w:szCs w:val="96"/>
                                <w:cs/>
                                <w:lang w:bidi="th-TH"/>
                              </w:rPr>
                              <w:t>เรียนรู้จากปัญหา</w:t>
                            </w:r>
                          </w:p>
                          <w:p w:rsidR="0001065E" w:rsidRDefault="00797CD0">
                            <w:pPr>
                              <w:pStyle w:val="Name"/>
                            </w:pPr>
                            <w:proofErr w:type="gramStart"/>
                            <w:r>
                              <w:rPr>
                                <w:rStyle w:val="Emphasis"/>
                              </w:rPr>
                              <w:t>by</w:t>
                            </w:r>
                            <w:proofErr w:type="gramEnd"/>
                            <w:r>
                              <w:t xml:space="preserve"> </w:t>
                            </w:r>
                            <w:sdt>
                              <w:sdtPr>
                                <w:alias w:val="Article Author"/>
                                <w:tag w:val="Article Author"/>
                                <w:id w:val="-928270980"/>
                                <w:temporary/>
                                <w:showingPlcHdr/>
                              </w:sdtPr>
                              <w:sdtEndPr/>
                              <w:sdtContent>
                                <w:r>
                                  <w:t>[Article Author]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EFE3" id="Text Box 17" o:spid="_x0000_s1030" type="#_x0000_t202" style="position:absolute;margin-left:257.25pt;margin-top:98.6pt;width:377.85pt;height:69.75pt;z-index:251649024;visibility:visible;mso-wrap-style:square;mso-width-percent:0;mso-height-percent:0;mso-wrap-distance-left:9pt;mso-wrap-distance-top:0;mso-wrap-distance-right:9pt;mso-wrap-distance-bottom:1.45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" o:allowincell="f" o:allowoverlap="f" filled="f" stroked="f" strokeweight=".5pt">
                <v:textbox>
                  <w:txbxContent>
                    <w:p w:rsidR="0001065E" w:rsidRPr="002E3F14" w:rsidRDefault="002E3F14">
                      <w:pPr>
                        <w:pStyle w:val="Heading3"/>
                        <w:rPr>
                          <w:rFonts w:ascii="RaiNgan" w:hAnsi="RaiNgan" w:cs="RaiNgan"/>
                          <w:color w:val="C74100" w:themeColor="accent1" w:themeShade="BF"/>
                          <w:sz w:val="260"/>
                          <w:szCs w:val="96"/>
                        </w:rPr>
                      </w:pPr>
                      <w:r w:rsidRPr="002E3F14">
                        <w:rPr>
                          <w:rFonts w:ascii="RaiNgan" w:hAnsi="RaiNgan" w:cs="RaiNgan"/>
                          <w:color w:val="C74100" w:themeColor="accent1" w:themeShade="BF"/>
                          <w:sz w:val="260"/>
                          <w:szCs w:val="96"/>
                          <w:cs/>
                          <w:lang w:bidi="th-TH"/>
                        </w:rPr>
                        <w:t>เรียนรู้จากปัญหา</w:t>
                      </w:r>
                    </w:p>
                    <w:p w:rsidR="0001065E" w:rsidRDefault="00797CD0">
                      <w:pPr>
                        <w:pStyle w:val="Name"/>
                      </w:pPr>
                      <w:proofErr w:type="gramStart"/>
                      <w:r>
                        <w:rPr>
                          <w:rStyle w:val="Emphasis"/>
                        </w:rPr>
                        <w:t>by</w:t>
                      </w:r>
                      <w:proofErr w:type="gramEnd"/>
                      <w:r>
                        <w:t xml:space="preserve"> </w:t>
                      </w:r>
                      <w:sdt>
                        <w:sdtPr>
                          <w:alias w:val="Article Author"/>
                          <w:tag w:val="Article Author"/>
                          <w:id w:val="-928270980"/>
                          <w:temporary/>
                          <w:showingPlcHdr/>
                        </w:sdtPr>
                        <w:sdtEndPr/>
                        <w:sdtContent>
                          <w:r>
                            <w:t>[Article Author]</w:t>
                          </w:r>
                        </w:sdtContent>
                      </w:sdt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sectPr w:rsidR="0001065E" w:rsidSect="00C9378B">
      <w:type w:val="continuous"/>
      <w:pgSz w:w="12240" w:h="15840" w:code="1"/>
      <w:pgMar w:top="720" w:right="576" w:bottom="720" w:left="576" w:header="360" w:footer="720" w:gutter="0"/>
      <w:cols w:num="3" w:space="50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E14" w:rsidRDefault="00316E14">
      <w:pPr>
        <w:spacing w:after="0"/>
      </w:pPr>
      <w:r>
        <w:separator/>
      </w:r>
    </w:p>
    <w:p w:rsidR="00316E14" w:rsidRDefault="00316E14"/>
    <w:p w:rsidR="00316E14" w:rsidRDefault="00316E14"/>
  </w:endnote>
  <w:endnote w:type="continuationSeparator" w:id="0">
    <w:p w:rsidR="00316E14" w:rsidRDefault="00316E14">
      <w:pPr>
        <w:spacing w:after="0"/>
      </w:pPr>
      <w:r>
        <w:continuationSeparator/>
      </w:r>
    </w:p>
    <w:p w:rsidR="00316E14" w:rsidRDefault="00316E14"/>
    <w:p w:rsidR="00316E14" w:rsidRDefault="00316E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iNgan">
    <w:panose1 w:val="02000000000000000000"/>
    <w:charset w:val="00"/>
    <w:family w:val="auto"/>
    <w:pitch w:val="variable"/>
    <w:sig w:usb0="A10002AF" w:usb1="500078FB" w:usb2="00000000" w:usb3="00000000" w:csb0="0001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E14" w:rsidRDefault="00316E14">
      <w:pPr>
        <w:spacing w:after="0"/>
      </w:pPr>
      <w:r>
        <w:separator/>
      </w:r>
    </w:p>
    <w:p w:rsidR="00316E14" w:rsidRDefault="00316E14"/>
    <w:p w:rsidR="00316E14" w:rsidRDefault="00316E14"/>
  </w:footnote>
  <w:footnote w:type="continuationSeparator" w:id="0">
    <w:p w:rsidR="00316E14" w:rsidRDefault="00316E14">
      <w:pPr>
        <w:spacing w:after="0"/>
      </w:pPr>
      <w:r>
        <w:continuationSeparator/>
      </w:r>
    </w:p>
    <w:p w:rsidR="00316E14" w:rsidRDefault="00316E14"/>
    <w:p w:rsidR="00316E14" w:rsidRDefault="00316E1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183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746"/>
      <w:gridCol w:w="5748"/>
    </w:tblGrid>
    <w:tr w:rsidR="0001065E">
      <w:trPr>
        <w:jc w:val="center"/>
      </w:trPr>
      <w:tc>
        <w:tcPr>
          <w:tcW w:w="5746" w:type="dxa"/>
          <w:shd w:val="clear" w:color="auto" w:fill="auto"/>
        </w:tcPr>
        <w:p w:rsidR="0001065E" w:rsidRDefault="00316E14">
          <w:pPr>
            <w:pStyle w:val="Header"/>
          </w:pPr>
          <w:sdt>
            <w:sdtPr>
              <w:alias w:val="Title"/>
              <w:tag w:val="Title"/>
              <w:id w:val="-1322498220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31908">
                <w:rPr>
                  <w:rFonts w:hint="cs"/>
                  <w:cs/>
                  <w:lang w:bidi="th-TH"/>
                </w:rPr>
                <w:t>เรื่องเล่า</w:t>
              </w:r>
            </w:sdtContent>
          </w:sdt>
          <w:r w:rsidR="00797CD0">
            <w:t xml:space="preserve"> </w:t>
          </w:r>
          <w:sdt>
            <w:sdtPr>
              <w:alias w:val="Subtitle"/>
              <w:tag w:val="Subtitle"/>
              <w:id w:val="-1229530222"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r w:rsidR="00F31908">
                <w:rPr>
                  <w:rFonts w:hint="cs"/>
                  <w:cs/>
                  <w:lang w:bidi="th-TH"/>
                </w:rPr>
                <w:t>จากประสบการณ์</w:t>
              </w:r>
            </w:sdtContent>
          </w:sdt>
          <w:r w:rsidR="00797CD0">
            <w:t xml:space="preserve"> | </w:t>
          </w:r>
          <w:r w:rsidR="00797CD0">
            <w:rPr>
              <w:rStyle w:val="IssueNumberChar"/>
              <w:caps w:val="0"/>
            </w:rPr>
            <w:t>Issue</w:t>
          </w:r>
          <w:r w:rsidR="00797CD0">
            <w:rPr>
              <w:rStyle w:val="IssueNumberChar"/>
            </w:rPr>
            <w:t xml:space="preserve"> </w:t>
          </w:r>
          <w:sdt>
            <w:sdtPr>
              <w:rPr>
                <w:rStyle w:val="IssueNumberChar"/>
              </w:rPr>
              <w:alias w:val="Issue No."/>
              <w:tag w:val="Issue No."/>
              <w:id w:val="1762561611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>
              <w:rPr>
                <w:rStyle w:val="IssueNumberChar"/>
              </w:rPr>
            </w:sdtEndPr>
            <w:sdtContent>
              <w:r w:rsidR="00797CD0">
                <w:rPr>
                  <w:rStyle w:val="IssueNumberChar"/>
                </w:rPr>
                <w:t>#</w:t>
              </w:r>
            </w:sdtContent>
          </w:sdt>
          <w:r w:rsidR="00797CD0">
            <w:t xml:space="preserve"> </w:t>
          </w:r>
        </w:p>
      </w:tc>
      <w:tc>
        <w:tcPr>
          <w:tcW w:w="5747" w:type="dxa"/>
          <w:shd w:val="clear" w:color="auto" w:fill="auto"/>
        </w:tcPr>
        <w:p w:rsidR="0001065E" w:rsidRDefault="00797CD0">
          <w:pPr>
            <w:pStyle w:val="Header"/>
            <w:jc w:val="right"/>
            <w:rPr>
              <w:rStyle w:val="PageNumber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 \* MERGEFORMAT </w:instrText>
          </w:r>
          <w:r>
            <w:rPr>
              <w:rStyle w:val="PageNumber"/>
            </w:rPr>
            <w:fldChar w:fldCharType="separate"/>
          </w:r>
          <w:r w:rsidR="00D7193B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:rsidR="0001065E" w:rsidRDefault="00797CD0">
    <w:pPr>
      <w:pStyle w:val="NoSpacing"/>
      <w:ind w:left="-218"/>
    </w:pPr>
    <w:r>
      <w:rPr>
        <w:lang w:bidi="th-TH"/>
      </w:rPr>
      <mc:AlternateContent>
        <mc:Choice Requires="wps">
          <w:drawing>
            <wp:inline distT="0" distB="0" distL="0" distR="0" wp14:anchorId="127F3302" wp14:editId="34D4876E">
              <wp:extent cx="7305040" cy="137160"/>
              <wp:effectExtent l="0" t="0" r="0" b="0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5040" cy="1371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6E0C498" id="Rectangle 6" o:spid="_x0000_s1026" style="width:575.2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" fillcolor="#ff5c0b [3204]" stroked="f" strokeweight="2pt">
              <w10:anchorlock/>
            </v:rect>
          </w:pict>
        </mc:Fallback>
      </mc:AlternateContent>
    </w:r>
  </w:p>
  <w:p w:rsidR="0001065E" w:rsidRDefault="0001065E">
    <w:pPr>
      <w:pStyle w:val="NoSpacing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491" w:type="dxa"/>
      <w:tblInd w:w="-20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"/>
    </w:tblPr>
    <w:tblGrid>
      <w:gridCol w:w="5746"/>
      <w:gridCol w:w="5745"/>
    </w:tblGrid>
    <w:tr w:rsidR="0001065E">
      <w:trPr>
        <w:cantSplit/>
      </w:trPr>
      <w:tc>
        <w:tcPr>
          <w:tcW w:w="5746" w:type="dxa"/>
          <w:vAlign w:val="bottom"/>
        </w:tcPr>
        <w:p w:rsidR="0001065E" w:rsidRPr="00C9378B" w:rsidRDefault="00316E14">
          <w:pPr>
            <w:pStyle w:val="Header"/>
            <w:rPr>
              <w:rFonts w:ascii="RaiNgan" w:hAnsi="RaiNgan" w:cs="RaiNgan"/>
              <w:sz w:val="40"/>
              <w:szCs w:val="40"/>
            </w:rPr>
          </w:pPr>
          <w:sdt>
            <w:sdtPr>
              <w:rPr>
                <w:rFonts w:ascii="RaiNgan" w:hAnsi="RaiNgan" w:cs="RaiNgan"/>
                <w:sz w:val="40"/>
                <w:szCs w:val="40"/>
              </w:rPr>
              <w:alias w:val="Title"/>
              <w:tag w:val="Title"/>
              <w:id w:val="76797589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31908" w:rsidRPr="00C9378B">
                <w:rPr>
                  <w:rFonts w:ascii="RaiNgan" w:hAnsi="RaiNgan" w:cs="RaiNgan"/>
                  <w:sz w:val="40"/>
                  <w:szCs w:val="40"/>
                  <w:cs/>
                  <w:lang w:bidi="th-TH"/>
                </w:rPr>
                <w:t>เรื่องเล่า</w:t>
              </w:r>
            </w:sdtContent>
          </w:sdt>
          <w:r w:rsidR="00797CD0" w:rsidRPr="00C9378B">
            <w:rPr>
              <w:rFonts w:ascii="RaiNgan" w:hAnsi="RaiNgan" w:cs="RaiNgan"/>
              <w:sz w:val="40"/>
              <w:szCs w:val="40"/>
            </w:rPr>
            <w:t xml:space="preserve"> </w:t>
          </w:r>
          <w:sdt>
            <w:sdtPr>
              <w:rPr>
                <w:rFonts w:ascii="RaiNgan" w:hAnsi="RaiNgan" w:cs="RaiNgan"/>
                <w:sz w:val="40"/>
                <w:szCs w:val="40"/>
              </w:rPr>
              <w:alias w:val="Subtitle"/>
              <w:tag w:val="Subtitle"/>
              <w:id w:val="1226173477"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r w:rsidR="00F31908" w:rsidRPr="00C9378B">
                <w:rPr>
                  <w:rFonts w:ascii="RaiNgan" w:hAnsi="RaiNgan" w:cs="RaiNgan"/>
                  <w:sz w:val="40"/>
                  <w:szCs w:val="40"/>
                  <w:cs/>
                  <w:lang w:bidi="th-TH"/>
                </w:rPr>
                <w:t>จากประสบการณ์</w:t>
              </w:r>
            </w:sdtContent>
          </w:sdt>
        </w:p>
      </w:tc>
      <w:tc>
        <w:tcPr>
          <w:tcW w:w="5746" w:type="dxa"/>
          <w:vAlign w:val="bottom"/>
        </w:tcPr>
        <w:p w:rsidR="0001065E" w:rsidRDefault="00797CD0">
          <w:pPr>
            <w:pStyle w:val="IssueNumber"/>
          </w:pPr>
          <w:r>
            <w:t xml:space="preserve">Issue </w:t>
          </w:r>
          <w:sdt>
            <w:sdtPr>
              <w:alias w:val="Issue No"/>
              <w:tag w:val="Issue No"/>
              <w:id w:val="709384488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>
                <w:t>#</w:t>
              </w:r>
            </w:sdtContent>
          </w:sdt>
          <w:r>
            <w:t xml:space="preserve"> </w:t>
          </w:r>
        </w:p>
      </w:tc>
    </w:tr>
  </w:tbl>
  <w:p w:rsidR="0001065E" w:rsidRDefault="0001065E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FF5C0B" w:themeColor="accent1"/>
      </w:rPr>
    </w:lvl>
  </w:abstractNum>
  <w:abstractNum w:abstractNumId="3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A830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908"/>
    <w:rsid w:val="0001065E"/>
    <w:rsid w:val="000C5345"/>
    <w:rsid w:val="002E3F14"/>
    <w:rsid w:val="00316E14"/>
    <w:rsid w:val="00473BC8"/>
    <w:rsid w:val="004D1D5D"/>
    <w:rsid w:val="0062075E"/>
    <w:rsid w:val="00797CD0"/>
    <w:rsid w:val="008C5D2D"/>
    <w:rsid w:val="008F7F16"/>
    <w:rsid w:val="009A075D"/>
    <w:rsid w:val="00A21C7B"/>
    <w:rsid w:val="00A57D81"/>
    <w:rsid w:val="00A66654"/>
    <w:rsid w:val="00AC14AE"/>
    <w:rsid w:val="00B6646B"/>
    <w:rsid w:val="00C21FE1"/>
    <w:rsid w:val="00C9378B"/>
    <w:rsid w:val="00CD18AA"/>
    <w:rsid w:val="00D029F8"/>
    <w:rsid w:val="00D7193B"/>
    <w:rsid w:val="00E0477A"/>
    <w:rsid w:val="00E5568C"/>
    <w:rsid w:val="00EF6BDA"/>
    <w:rsid w:val="00F31908"/>
    <w:rsid w:val="00FB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B979851-63D8-43EF-9113-D1F9031FB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character" w:styleId="Emphasis">
    <w:name w:val="Emphasis"/>
    <w:basedOn w:val="DefaultParagraphFont"/>
    <w:qFormat/>
    <w:rPr>
      <w:rFonts w:asciiTheme="majorHAnsi" w:hAnsiTheme="majorHAnsi"/>
      <w:i w:val="0"/>
      <w:iCs/>
      <w:color w:val="FF5C0B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FF5C0B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FF5C0B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FF5C0B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E3791C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BC27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FF5C0B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wang%20Win8\AppData\Roaming\Microsoft\Templates\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iNgan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D96"/>
    <w:rsid w:val="002A7E93"/>
    <w:rsid w:val="0049303C"/>
    <w:rsid w:val="00913B06"/>
    <w:rsid w:val="00A01E4F"/>
    <w:rsid w:val="00B92D96"/>
    <w:rsid w:val="00DD31D4"/>
    <w:rsid w:val="00ED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B9BD5" w:themeColor="accent1"/>
      <w:sz w:val="24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542171730A49DBBC48B0F76243D906">
    <w:name w:val="3D542171730A49DBBC48B0F76243D906"/>
  </w:style>
  <w:style w:type="paragraph" w:customStyle="1" w:styleId="E4B49038F93945BFAF761123B6A32BD8">
    <w:name w:val="E4B49038F93945BFAF761123B6A32BD8"/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5B9BD5" w:themeColor="accent1"/>
      <w:sz w:val="24"/>
      <w:szCs w:val="26"/>
      <w:lang w:bidi="ar-SA"/>
    </w:rPr>
  </w:style>
  <w:style w:type="character" w:styleId="Strong">
    <w:name w:val="Strong"/>
    <w:basedOn w:val="DefaultParagraphFont"/>
    <w:unhideWhenUsed/>
    <w:qFormat/>
    <w:rsid w:val="00ED6970"/>
    <w:rPr>
      <w:b/>
      <w:bCs/>
    </w:rPr>
  </w:style>
  <w:style w:type="paragraph" w:customStyle="1" w:styleId="37D7535C48DA4260B1705513B6919EA5">
    <w:name w:val="37D7535C48DA4260B1705513B6919EA5"/>
  </w:style>
  <w:style w:type="paragraph" w:customStyle="1" w:styleId="759E9F96B77C4A0CB97847DBF920878D">
    <w:name w:val="759E9F96B77C4A0CB97847DBF920878D"/>
  </w:style>
  <w:style w:type="paragraph" w:customStyle="1" w:styleId="B4563B59175F44FF85151A3160612346">
    <w:name w:val="B4563B59175F44FF85151A3160612346"/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5B9BD5" w:themeColor="accent1"/>
      <w:sz w:val="20"/>
    </w:rPr>
  </w:style>
  <w:style w:type="paragraph" w:customStyle="1" w:styleId="F9E10A77EF1B4ABE95448499DC9B8477">
    <w:name w:val="F9E10A77EF1B4ABE95448499DC9B8477"/>
  </w:style>
  <w:style w:type="paragraph" w:customStyle="1" w:styleId="7A0015F85F9B4999A204C2D15C9F7D26">
    <w:name w:val="7A0015F85F9B4999A204C2D15C9F7D26"/>
  </w:style>
  <w:style w:type="paragraph" w:customStyle="1" w:styleId="E43E9705049A43549B914409B507B13A">
    <w:name w:val="E43E9705049A43549B914409B507B13A"/>
  </w:style>
  <w:style w:type="paragraph" w:customStyle="1" w:styleId="06144183151B4B34ACB922B9F53506CC">
    <w:name w:val="06144183151B4B34ACB922B9F53506CC"/>
  </w:style>
  <w:style w:type="paragraph" w:styleId="ListContinue">
    <w:name w:val="List Continue"/>
    <w:basedOn w:val="Normal"/>
    <w:unhideWhenUsed/>
    <w:pPr>
      <w:spacing w:after="120" w:line="240" w:lineRule="auto"/>
      <w:ind w:left="360"/>
    </w:pPr>
    <w:rPr>
      <w:rFonts w:eastAsiaTheme="minorHAnsi"/>
      <w:color w:val="262626" w:themeColor="text1" w:themeTint="D9"/>
      <w:sz w:val="18"/>
      <w:szCs w:val="22"/>
      <w:lang w:bidi="ar-SA"/>
    </w:rPr>
  </w:style>
  <w:style w:type="paragraph" w:styleId="ListBullet2">
    <w:name w:val="List Bullet 2"/>
    <w:basedOn w:val="Normal"/>
    <w:uiPriority w:val="99"/>
    <w:unhideWhenUsed/>
    <w:pPr>
      <w:numPr>
        <w:numId w:val="1"/>
      </w:numPr>
      <w:spacing w:after="60" w:line="240" w:lineRule="auto"/>
    </w:pPr>
    <w:rPr>
      <w:rFonts w:eastAsiaTheme="minorHAnsi"/>
      <w:color w:val="262626" w:themeColor="text1" w:themeTint="D9"/>
      <w:sz w:val="18"/>
      <w:szCs w:val="22"/>
      <w:lang w:bidi="ar-SA"/>
    </w:rPr>
  </w:style>
  <w:style w:type="paragraph" w:customStyle="1" w:styleId="8C96E33ABFFD482487BA2665CB886F4F">
    <w:name w:val="8C96E33ABFFD482487BA2665CB886F4F"/>
  </w:style>
  <w:style w:type="paragraph" w:customStyle="1" w:styleId="E3DD759A7AE2476D981E8180665D4ED6">
    <w:name w:val="E3DD759A7AE2476D981E8180665D4ED6"/>
  </w:style>
  <w:style w:type="paragraph" w:customStyle="1" w:styleId="5FB63D8E7438494D8DB8C35FC779B0A3">
    <w:name w:val="5FB63D8E7438494D8DB8C35FC779B0A3"/>
  </w:style>
  <w:style w:type="paragraph" w:customStyle="1" w:styleId="71272141F6644A86BCF90DA7B97E5360">
    <w:name w:val="71272141F6644A86BCF90DA7B97E5360"/>
  </w:style>
  <w:style w:type="paragraph" w:customStyle="1" w:styleId="7605B2ADDFA34AB4B51848647CA94E4F">
    <w:name w:val="7605B2ADDFA34AB4B51848647CA94E4F"/>
  </w:style>
  <w:style w:type="paragraph" w:customStyle="1" w:styleId="2ABA92A040AA48B99F5F2E8786974EC6">
    <w:name w:val="2ABA92A040AA48B99F5F2E8786974EC6"/>
  </w:style>
  <w:style w:type="paragraph" w:customStyle="1" w:styleId="DA59CC29A38B495EB4D957FF2CEF9FE4">
    <w:name w:val="DA59CC29A38B495EB4D957FF2CEF9FE4"/>
  </w:style>
  <w:style w:type="paragraph" w:customStyle="1" w:styleId="5AAE32EC69794E61B91E88A434A89056">
    <w:name w:val="5AAE32EC69794E61B91E88A434A89056"/>
  </w:style>
  <w:style w:type="paragraph" w:customStyle="1" w:styleId="87D0BFAEDFD64F6A909C29D9315C0B45">
    <w:name w:val="87D0BFAEDFD64F6A909C29D9315C0B45"/>
  </w:style>
  <w:style w:type="paragraph" w:customStyle="1" w:styleId="56646AD15FAE4104B890B8FD75EFF9E4">
    <w:name w:val="56646AD15FAE4104B890B8FD75EFF9E4"/>
  </w:style>
  <w:style w:type="paragraph" w:customStyle="1" w:styleId="ADBF5708FA4442A3B8065A7D57EBDA27">
    <w:name w:val="ADBF5708FA4442A3B8065A7D57EBDA27"/>
  </w:style>
  <w:style w:type="paragraph" w:customStyle="1" w:styleId="FCB6837F110A4846845D08898E101CD3">
    <w:name w:val="FCB6837F110A4846845D08898E101CD3"/>
  </w:style>
  <w:style w:type="paragraph" w:customStyle="1" w:styleId="78BD5DCBD9F44608BF7ADBF439150060">
    <w:name w:val="78BD5DCBD9F44608BF7ADBF439150060"/>
  </w:style>
  <w:style w:type="paragraph" w:customStyle="1" w:styleId="8D490EAAB8F247F398E3689FB1662902">
    <w:name w:val="8D490EAAB8F247F398E3689FB1662902"/>
  </w:style>
  <w:style w:type="paragraph" w:customStyle="1" w:styleId="6FAF2498616F471AACAF7A5FB5D79F7B">
    <w:name w:val="6FAF2498616F471AACAF7A5FB5D79F7B"/>
  </w:style>
  <w:style w:type="paragraph" w:customStyle="1" w:styleId="C6897C2EE3CE438CA331A7D82CD0B4DA">
    <w:name w:val="C6897C2EE3CE438CA331A7D82CD0B4DA"/>
  </w:style>
  <w:style w:type="paragraph" w:customStyle="1" w:styleId="1C70473BDB59423982281E2F1E015DD9">
    <w:name w:val="1C70473BDB59423982281E2F1E015DD9"/>
  </w:style>
  <w:style w:type="paragraph" w:customStyle="1" w:styleId="409079F0AD2E459FBAEAB7A3FCBCD60C">
    <w:name w:val="409079F0AD2E459FBAEAB7A3FCBCD60C"/>
  </w:style>
  <w:style w:type="paragraph" w:customStyle="1" w:styleId="D0A6985409C94FA998D2F0DB8E7E5F18">
    <w:name w:val="D0A6985409C94FA998D2F0DB8E7E5F18"/>
  </w:style>
  <w:style w:type="paragraph" w:customStyle="1" w:styleId="25C227FD8237439F94D239A1724C4F9B">
    <w:name w:val="25C227FD8237439F94D239A1724C4F9B"/>
  </w:style>
  <w:style w:type="paragraph" w:styleId="ListNumber">
    <w:name w:val="List Number"/>
    <w:basedOn w:val="Normal"/>
    <w:uiPriority w:val="99"/>
    <w:unhideWhenUsed/>
    <w:pPr>
      <w:numPr>
        <w:numId w:val="2"/>
      </w:numPr>
      <w:spacing w:after="180" w:line="240" w:lineRule="auto"/>
      <w:contextualSpacing/>
    </w:pPr>
    <w:rPr>
      <w:rFonts w:eastAsiaTheme="minorHAnsi"/>
      <w:color w:val="262626" w:themeColor="text1" w:themeTint="D9"/>
      <w:sz w:val="18"/>
      <w:szCs w:val="22"/>
      <w:lang w:bidi="ar-SA"/>
    </w:rPr>
  </w:style>
  <w:style w:type="paragraph" w:customStyle="1" w:styleId="5DD4656DBB494DE183AC90A23B27B61F">
    <w:name w:val="5DD4656DBB494DE183AC90A23B27B61F"/>
  </w:style>
  <w:style w:type="paragraph" w:customStyle="1" w:styleId="EF79DEB9461B4B0384E64599153B5510">
    <w:name w:val="EF79DEB9461B4B0384E64599153B5510"/>
  </w:style>
  <w:style w:type="paragraph" w:customStyle="1" w:styleId="1533132AF5EE4F13AE54AE1D6C04D7CD">
    <w:name w:val="1533132AF5EE4F13AE54AE1D6C04D7CD"/>
  </w:style>
  <w:style w:type="paragraph" w:customStyle="1" w:styleId="34AD77FF6C2749C99BC929B00FFAD3CB">
    <w:name w:val="34AD77FF6C2749C99BC929B00FFAD3CB"/>
  </w:style>
  <w:style w:type="paragraph" w:customStyle="1" w:styleId="5DA12BB93BE44F31B284CABB6970AD84">
    <w:name w:val="5DA12BB93BE44F31B284CABB6970AD84"/>
  </w:style>
  <w:style w:type="paragraph" w:customStyle="1" w:styleId="D9BAD932D17C402783BF595BED4D273A">
    <w:name w:val="D9BAD932D17C402783BF595BED4D273A"/>
  </w:style>
  <w:style w:type="paragraph" w:customStyle="1" w:styleId="701CFB34DCCB41D79C2675CCCDA8D607">
    <w:name w:val="701CFB34DCCB41D79C2675CCCDA8D607"/>
  </w:style>
  <w:style w:type="paragraph" w:customStyle="1" w:styleId="6BB30E178153464497F9D11CAC442071">
    <w:name w:val="6BB30E178153464497F9D11CAC44207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0D912D94D6249548EF71664AA5F3920">
    <w:name w:val="C0D912D94D6249548EF71664AA5F3920"/>
  </w:style>
  <w:style w:type="paragraph" w:customStyle="1" w:styleId="F555EB9C35F64982AFB00F89F0BDB3DA">
    <w:name w:val="F555EB9C35F64982AFB00F89F0BDB3DA"/>
  </w:style>
  <w:style w:type="paragraph" w:customStyle="1" w:styleId="767C5FEC1B0D468C8002F00925B833C6">
    <w:name w:val="767C5FEC1B0D468C8002F00925B833C6"/>
  </w:style>
  <w:style w:type="paragraph" w:customStyle="1" w:styleId="8C04A7594CB147848286ADCBC954D9E9">
    <w:name w:val="8C04A7594CB147848286ADCBC954D9E9"/>
  </w:style>
  <w:style w:type="paragraph" w:customStyle="1" w:styleId="F196E213F8C246F6AA741A4873B0A718">
    <w:name w:val="F196E213F8C246F6AA741A4873B0A718"/>
  </w:style>
  <w:style w:type="paragraph" w:customStyle="1" w:styleId="DE2B84A2B9164007AF9DD5A48DAFE82D">
    <w:name w:val="DE2B84A2B9164007AF9DD5A48DAFE82D"/>
  </w:style>
  <w:style w:type="paragraph" w:customStyle="1" w:styleId="8FAF3E16362948C296CE4D85AB2086CF">
    <w:name w:val="8FAF3E16362948C296CE4D85AB2086CF"/>
  </w:style>
  <w:style w:type="paragraph" w:customStyle="1" w:styleId="83CA5733366D4CCFA7C1864A147C9FFF">
    <w:name w:val="83CA5733366D4CCFA7C1864A147C9FFF"/>
  </w:style>
  <w:style w:type="paragraph" w:customStyle="1" w:styleId="28994E7A831840FAACDE896E3E9D64EF">
    <w:name w:val="28994E7A831840FAACDE896E3E9D64EF"/>
  </w:style>
  <w:style w:type="paragraph" w:customStyle="1" w:styleId="C9311F1B6B5D4363B1EC27CA8CEDEC4A">
    <w:name w:val="C9311F1B6B5D4363B1EC27CA8CEDEC4A"/>
  </w:style>
  <w:style w:type="paragraph" w:customStyle="1" w:styleId="98B9AC3289E14CA6BFE3A126E8DBE7FE">
    <w:name w:val="98B9AC3289E14CA6BFE3A126E8DBE7FE"/>
  </w:style>
  <w:style w:type="paragraph" w:customStyle="1" w:styleId="42CA97E42C76458582ADE8E95054D2D0">
    <w:name w:val="42CA97E42C76458582ADE8E95054D2D0"/>
  </w:style>
  <w:style w:type="paragraph" w:customStyle="1" w:styleId="48FE18728765469BBB81A92627C0DD03">
    <w:name w:val="48FE18728765469BBB81A92627C0DD03"/>
  </w:style>
  <w:style w:type="paragraph" w:customStyle="1" w:styleId="29BFBE5C935B41208959BA7EB546B285">
    <w:name w:val="29BFBE5C935B41208959BA7EB546B285"/>
    <w:rsid w:val="00ED69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ewsletter">
      <a:dk1>
        <a:sysClr val="windowText" lastClr="000000"/>
      </a:dk1>
      <a:lt1>
        <a:sysClr val="window" lastClr="FFFFFF"/>
      </a:lt1>
      <a:dk2>
        <a:srgbClr val="36393B"/>
      </a:dk2>
      <a:lt2>
        <a:srgbClr val="D3E0E5"/>
      </a:lt2>
      <a:accent1>
        <a:srgbClr val="FF5C0B"/>
      </a:accent1>
      <a:accent2>
        <a:srgbClr val="FFA830"/>
      </a:accent2>
      <a:accent3>
        <a:srgbClr val="BBC43B"/>
      </a:accent3>
      <a:accent4>
        <a:srgbClr val="35B8A9"/>
      </a:accent4>
      <a:accent5>
        <a:srgbClr val="4684D0"/>
      </a:accent5>
      <a:accent6>
        <a:srgbClr val="784C9C"/>
      </a:accent6>
      <a:hlink>
        <a:srgbClr val="BC2700"/>
      </a:hlink>
      <a:folHlink>
        <a:srgbClr val="E3791C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79FDED-FFEC-4B9D-87C6-ABBAB0509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</Template>
  <TotalTime>149</TotalTime>
  <Pages>3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Newsletter</vt:lpstr>
    </vt:vector>
  </TitlesOfParts>
  <Company/>
  <LinksUpToDate>false</LinksUpToDate>
  <CharactersWithSpaces>4747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Newsletter</dc:title>
  <dc:subject>เรื่องเล่า</dc:subject>
  <dc:creator>Kwang Win8</dc:creator>
  <cp:keywords/>
  <cp:lastModifiedBy>Kwang Win8</cp:lastModifiedBy>
  <cp:revision>7</cp:revision>
  <cp:lastPrinted>2011-06-06T17:16:00Z</cp:lastPrinted>
  <dcterms:created xsi:type="dcterms:W3CDTF">2016-06-27T02:06:00Z</dcterms:created>
  <dcterms:modified xsi:type="dcterms:W3CDTF">2016-06-28T07:45:00Z</dcterms:modified>
  <cp:contentStatus>จากประสบการณ์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