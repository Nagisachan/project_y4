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57F" w:rsidRPr="007353EF" w:rsidRDefault="00F7157F" w:rsidP="00CF3323">
      <w:pPr>
        <w:jc w:val="center"/>
        <w:rPr>
          <w:b/>
          <w:bCs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Description: https://scontent-sin1-1.xx.fbcdn.net/hphotos-xal1/v/t1.0-9/12072744_1015963318426428_5616431857472301532_n.jpg?oh=9c509038ff7661eadc19bcd6738e87e1&amp;oe=56D1A703" style="position:absolute;left:0;text-align:left;margin-left:522pt;margin-top:-5.05pt;width:179.8pt;height:138.15pt;z-index:-251647488;visibility:visible">
            <v:imagedata r:id="rId4" o:title=""/>
          </v:shape>
        </w:pict>
      </w:r>
      <w:r>
        <w:rPr>
          <w:noProof/>
        </w:rPr>
        <w:pict>
          <v:roundrect id="_x0000_s1027" style="position:absolute;left:0;text-align:left;margin-left:498pt;margin-top:-20.65pt;width:201.25pt;height:213.3pt;z-index:-251648512" arcsize="10923f" stroked="f">
            <v:textbox style="mso-next-textbox:#_x0000_s1027">
              <w:txbxContent>
                <w:p w:rsidR="00F7157F" w:rsidRDefault="00F7157F"/>
                <w:p w:rsidR="00F7157F" w:rsidRDefault="00F7157F"/>
                <w:p w:rsidR="00F7157F" w:rsidRDefault="00F7157F" w:rsidP="006A42C1"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</w:p>
                <w:p w:rsidR="00F7157F" w:rsidRDefault="00F7157F"/>
                <w:p w:rsidR="00F7157F" w:rsidRDefault="00F7157F" w:rsidP="00136224">
                  <w:pPr>
                    <w:spacing w:after="0" w:line="240" w:lineRule="auto"/>
                  </w:pPr>
                </w:p>
                <w:p w:rsidR="00F7157F" w:rsidRDefault="00F7157F" w:rsidP="00136224">
                  <w:pPr>
                    <w:spacing w:after="0" w:line="240" w:lineRule="auto"/>
                  </w:pPr>
                </w:p>
                <w:p w:rsidR="00F7157F" w:rsidRDefault="00F7157F" w:rsidP="00136224">
                  <w:pPr>
                    <w:spacing w:after="0" w:line="240" w:lineRule="auto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  <w:cs/>
                    </w:rPr>
                    <w:t xml:space="preserve"> </w:t>
                  </w:r>
                </w:p>
                <w:p w:rsidR="00F7157F" w:rsidRPr="00630585" w:rsidRDefault="00F7157F" w:rsidP="00136224">
                  <w:pPr>
                    <w:spacing w:after="0" w:line="240" w:lineRule="auto"/>
                    <w:rPr>
                      <w:sz w:val="36"/>
                      <w:szCs w:val="36"/>
                      <w:cs/>
                    </w:rPr>
                  </w:pPr>
                  <w:r>
                    <w:rPr>
                      <w:sz w:val="36"/>
                      <w:szCs w:val="36"/>
                    </w:rPr>
                    <w:t xml:space="preserve">  </w:t>
                  </w:r>
                  <w:r w:rsidRPr="00630585">
                    <w:rPr>
                      <w:sz w:val="36"/>
                      <w:szCs w:val="36"/>
                      <w:cs/>
                    </w:rPr>
                    <w:t>สุนันท์ฐิณัฐ พจนพิมล</w:t>
                  </w:r>
                  <w:r>
                    <w:rPr>
                      <w:sz w:val="36"/>
                      <w:szCs w:val="36"/>
                    </w:rPr>
                    <w:t xml:space="preserve"> </w:t>
                  </w:r>
                  <w:r w:rsidRPr="00630585">
                    <w:rPr>
                      <w:sz w:val="36"/>
                      <w:szCs w:val="36"/>
                    </w:rPr>
                    <w:t xml:space="preserve"> </w:t>
                  </w:r>
                  <w:r w:rsidRPr="00630585">
                    <w:rPr>
                      <w:sz w:val="36"/>
                      <w:szCs w:val="36"/>
                      <w:cs/>
                    </w:rPr>
                    <w:t>(ครูเนียน)</w:t>
                  </w:r>
                </w:p>
                <w:p w:rsidR="00F7157F" w:rsidRPr="00630585" w:rsidRDefault="00F7157F" w:rsidP="00136224">
                  <w:pPr>
                    <w:spacing w:after="0" w:line="240" w:lineRule="auto"/>
                    <w:rPr>
                      <w:sz w:val="36"/>
                      <w:szCs w:val="36"/>
                      <w:cs/>
                    </w:rPr>
                  </w:pPr>
                  <w:r>
                    <w:rPr>
                      <w:sz w:val="36"/>
                      <w:szCs w:val="36"/>
                      <w:cs/>
                    </w:rPr>
                    <w:t xml:space="preserve">    </w:t>
                  </w:r>
                  <w:r w:rsidRPr="00630585">
                    <w:rPr>
                      <w:sz w:val="36"/>
                      <w:szCs w:val="36"/>
                      <w:cs/>
                    </w:rPr>
                    <w:t xml:space="preserve"> ครูกิจกรรมพิเศษ ช่วงชั้น ที่ ๑</w:t>
                  </w:r>
                </w:p>
                <w:p w:rsidR="00F7157F" w:rsidRDefault="00F7157F"/>
              </w:txbxContent>
            </v:textbox>
          </v:roundrect>
        </w:pict>
      </w:r>
      <w:r>
        <w:rPr>
          <w:noProof/>
        </w:rPr>
        <w:pict>
          <v:shape id="theImage" o:spid="_x0000_s1028" type="#_x0000_t75" alt="Description: Stock vector of 'Frame of Asian countries flags around the globe vector illustration'" style="position:absolute;left:0;text-align:left;margin-left:0;margin-top:-5.05pt;width:701.8pt;height:1094.95pt;z-index:-251671040;visibility:visible">
            <v:imagedata r:id="rId5" o:title="" blacklevel="19661f"/>
          </v:shape>
        </w:pict>
      </w:r>
    </w:p>
    <w:p w:rsidR="00F7157F" w:rsidRDefault="00F7157F" w:rsidP="00CF3323">
      <w:pPr>
        <w:jc w:val="center"/>
        <w:rPr>
          <w:b/>
          <w:bCs/>
          <w:sz w:val="48"/>
          <w:szCs w:val="48"/>
        </w:rPr>
      </w:pPr>
    </w:p>
    <w:p w:rsidR="00F7157F" w:rsidRDefault="00F7157F" w:rsidP="00CF3323">
      <w:pPr>
        <w:jc w:val="center"/>
        <w:rPr>
          <w:b/>
          <w:bCs/>
          <w:sz w:val="48"/>
          <w:szCs w:val="48"/>
        </w:rPr>
      </w:pPr>
    </w:p>
    <w:p w:rsidR="00F7157F" w:rsidRDefault="00F7157F" w:rsidP="00CF3323">
      <w:pPr>
        <w:jc w:val="center"/>
        <w:rPr>
          <w:b/>
          <w:bCs/>
          <w:sz w:val="40"/>
          <w:szCs w:val="40"/>
        </w:rPr>
      </w:pPr>
      <w:r w:rsidRPr="007353EF">
        <w:rPr>
          <w:b/>
          <w:bCs/>
          <w:sz w:val="48"/>
          <w:szCs w:val="48"/>
          <w:cs/>
        </w:rPr>
        <w:t>รวมใจ...อาเซียน</w:t>
      </w:r>
      <w:r w:rsidRPr="007353EF">
        <w:rPr>
          <w:b/>
          <w:bCs/>
          <w:sz w:val="48"/>
          <w:szCs w:val="48"/>
        </w:rPr>
        <w:t xml:space="preserve"> </w:t>
      </w:r>
      <w:r w:rsidRPr="007353EF">
        <w:rPr>
          <w:b/>
          <w:bCs/>
          <w:sz w:val="48"/>
          <w:szCs w:val="48"/>
          <w:cs/>
        </w:rPr>
        <w:t>๒๐๑๕</w:t>
      </w:r>
    </w:p>
    <w:p w:rsidR="00F7157F" w:rsidRPr="007353EF" w:rsidRDefault="00F7157F" w:rsidP="00CF3323">
      <w:pPr>
        <w:jc w:val="center"/>
        <w:rPr>
          <w:b/>
          <w:bCs/>
          <w:sz w:val="40"/>
          <w:szCs w:val="40"/>
        </w:rPr>
      </w:pP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353EF">
        <w:rPr>
          <w:b/>
          <w:bCs/>
          <w:sz w:val="40"/>
          <w:szCs w:val="40"/>
          <w:cs/>
        </w:rPr>
        <w:t xml:space="preserve"> </w:t>
      </w:r>
      <w:r w:rsidRPr="007353EF">
        <w:rPr>
          <w:b/>
          <w:bCs/>
          <w:sz w:val="40"/>
          <w:szCs w:val="40"/>
          <w:cs/>
        </w:rPr>
        <w:tab/>
      </w:r>
      <w:r w:rsidRPr="0072513F">
        <w:rPr>
          <w:b/>
          <w:bCs/>
          <w:sz w:val="42"/>
          <w:szCs w:val="42"/>
          <w:cs/>
        </w:rPr>
        <w:t xml:space="preserve">ในระยะเวลา ๒-๓ ปี ที่ผ่านมา กิจกรรมพัฒนาผู้เรียนลูกเสือสำรอง ได้จัดการเรียนรู้ตามหน่วยการเรียนต่างๆ ที่สำคัญของลูกเสือสำรอง เช่น ต้องฝึกการดูแลตนเองด้วยการจัดกระเป๋า พับถุงนอน บำเพ็ญประโยชน์ ทำแกรนด์ฮาวล์ ปฐมพยาบาล ผูกเงื่อน เป็นต้น 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>ในภาคเรียนวิริยะปีการศึกษา ๒๕๕๘ นี้ ได้จัดให้มีการเรียนรู้เกี่ยวกับประเทศเพื่อนบ้านในกลุ่มอาเซียน เพื่อให้สอดคล้องกับการเปิดประชาคมเศรษฐกิจอาเซียน (</w:t>
      </w:r>
      <w:r w:rsidRPr="0072513F">
        <w:rPr>
          <w:rFonts w:ascii="Cordia New" w:hAnsi="Cordia New"/>
          <w:b/>
          <w:bCs/>
          <w:sz w:val="42"/>
          <w:szCs w:val="42"/>
        </w:rPr>
        <w:t>AEC</w:t>
      </w:r>
      <w:r w:rsidRPr="0072513F">
        <w:rPr>
          <w:b/>
          <w:bCs/>
          <w:sz w:val="42"/>
          <w:szCs w:val="42"/>
          <w:cs/>
        </w:rPr>
        <w:t>) ในเดือนสิงหาคม ๒๕๕๘ โดยจัดการเรียนรู้ดังนี้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 xml:space="preserve">ชั้น ๑ เรียนเรื่องการละเล่นในอาเซียน เช่น โยนลูกแก้ว (อินโดนีเซีย) มอญซ่อนผ้า (ไทย) กระต่ายขาเดียว (เมียนมาร์) เป็นต้น โดยเด็กๆ ดูการสาธิตจากครูผู้สอน แล้วทดลองเล่น เด็กๆ ตื่นเต้น ชอบการละเล่นต่างๆ มาก จึงมีความสุขกับการเรียนตลอดคาบ 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>ชั้น ๒ เรียนเรื่องอาหารในอาเซียน เช่น ผัดไทย (ไทย) ข้าวมันไก่ (สิงคโปร์) นาซิ เลอมัก (บรูไน) เป็นต้น โดยให้เด็กๆ แบ่งกลุ่มค้นคว้าอาหารของประเทศต่างๆ เพื่อนำเสนอในห้องเรียน โดยครูเนียนเป็นผู้จัดเตรียมอาหารของแต่ละประเทศให้เด็กๆ แต่ละห้องได้ลองลิ้มชิมรสกัน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>ชั้น ๓ เรียนเรื่องชุดแต่งกายประจำชาติ ธงชาติ ภาษา ดอกไม้ประจำชาติ รวมทั้งสถานที่น่าสนใจในประเทศนั้นๆ แบ่งกลุ่มค้นคว้าและนำเสนอในห้องเรียน โดยในแต่ละสัปดาห์จะแบ่งกันค้นคว้า ๓-๔ ประเทศ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>ในสัปดาห์ที่ ๘ ได้มีการประมวลความรู้ผ่านกิจกรรมหน้าเสาธงในช่วงเช้า หลังเคารพธงชาติ โดยมีการจับสลาก แบ่งประเทศนำเสนอในแต่ละวัน โดยเริ่มจากประเทศไทย ในหนึ่งวันจะนำเสนอการละเล่นจากน้องชั้น ๑ ต่อด้วยอาหารของประเทศในอาเซียน ของชั้น ๒ ปิดท้ายด้วยการนำเสนอชุดประจำชาติ ธงชาติ ภาษา ดอกไม้ประจำชาติ สถานที่น่าสนใจของประเทศนั้นๆ พร้อมตอบคำถาม แจกรางวัลจากพี่ๆ  ชั้น ๓</w:t>
      </w:r>
    </w:p>
    <w:p w:rsidR="00F7157F" w:rsidRPr="0072513F" w:rsidRDefault="00F7157F" w:rsidP="008E37B2">
      <w:pPr>
        <w:jc w:val="both"/>
        <w:rPr>
          <w:b/>
          <w:bCs/>
          <w:sz w:val="42"/>
          <w:szCs w:val="42"/>
          <w:cs/>
        </w:rPr>
      </w:pPr>
      <w:r w:rsidRPr="0072513F">
        <w:rPr>
          <w:b/>
          <w:bCs/>
          <w:sz w:val="42"/>
          <w:szCs w:val="42"/>
          <w:cs/>
        </w:rPr>
        <w:tab/>
        <w:t>เด็กๆ ชื่นชอบกันมาก ทั้งการชมการละเล่น การชิมรสอาหาร การตอบคำถามของแต่ละประเทศ หลังการนำเสนอยังพบว่า ตอนกลางวันเด็กๆ ชั้น ๑-๓ นำการละเล่นของประเทศที่ชื่นชอบ (ตามที่ได้ชมการนำเสนอไป) มาเล่นรวมกันที่โถง เช่น ตี่จับ (มาเลเซีย) แย่งหางกระรอก (ฟิลิปปินส์) เป็นต้น</w:t>
      </w:r>
    </w:p>
    <w:p w:rsidR="00F7157F" w:rsidRDefault="00F7157F" w:rsidP="008E37B2">
      <w:pPr>
        <w:jc w:val="both"/>
        <w:rPr>
          <w:b/>
          <w:bCs/>
          <w:sz w:val="42"/>
          <w:szCs w:val="42"/>
        </w:rPr>
      </w:pPr>
      <w:r w:rsidRPr="0072513F">
        <w:rPr>
          <w:b/>
          <w:bCs/>
          <w:sz w:val="42"/>
          <w:szCs w:val="42"/>
          <w:cs/>
        </w:rPr>
        <w:tab/>
        <w:t xml:space="preserve">หลังการ </w:t>
      </w:r>
      <w:r w:rsidRPr="0072513F">
        <w:rPr>
          <w:rFonts w:ascii="Cordia New" w:hAnsi="Cordia New"/>
          <w:b/>
          <w:bCs/>
          <w:sz w:val="42"/>
          <w:szCs w:val="42"/>
        </w:rPr>
        <w:t>AAR</w:t>
      </w:r>
      <w:r w:rsidRPr="0072513F">
        <w:rPr>
          <w:b/>
          <w:bCs/>
          <w:sz w:val="42"/>
          <w:szCs w:val="42"/>
          <w:cs/>
        </w:rPr>
        <w:t xml:space="preserve"> พบว่าเด็กๆ ชอบ และอยากเรียนแบบนี้อีก แต่เป็นประเทศที่อยู่ไกลออกไป มีความสุขกว่าการเรียนลูกเสือในเทอมก่อนๆ การจัดกิจกรรมอาเซียนในภาคเรียนนี้ประสบความสำเร็จค่อนข้างดี จึงเป็นแนวทางในการคิดโจทย์จัดกิจกรรมการเรียนรู้ในภาคเรียนต่อไป ว่าต้องเป็นเรื่องที่พวกเขาให้ความสนใจ และมีส่วนร่วมในการเรียนรู้ เพื่อให้พวกเขาได้เรียนรู้อย่างมีความสุขดังเช่นภาคเรียนนี้</w:t>
      </w:r>
    </w:p>
    <w:p w:rsidR="00F7157F" w:rsidRDefault="00F7157F" w:rsidP="008E37B2">
      <w:pPr>
        <w:jc w:val="both"/>
        <w:rPr>
          <w:b/>
          <w:bCs/>
          <w:sz w:val="42"/>
          <w:szCs w:val="42"/>
        </w:rPr>
      </w:pPr>
    </w:p>
    <w:p w:rsidR="00F7157F" w:rsidRPr="0072513F" w:rsidRDefault="00F7157F" w:rsidP="008E37B2">
      <w:pPr>
        <w:jc w:val="both"/>
        <w:rPr>
          <w:b/>
          <w:bCs/>
          <w:sz w:val="42"/>
          <w:szCs w:val="42"/>
        </w:rPr>
      </w:pPr>
    </w:p>
    <w:p w:rsidR="00F7157F" w:rsidRPr="007353EF" w:rsidRDefault="00F7157F" w:rsidP="008E37B2">
      <w:pPr>
        <w:jc w:val="both"/>
        <w:rPr>
          <w:b/>
          <w:bCs/>
          <w:sz w:val="40"/>
          <w:szCs w:val="40"/>
        </w:rPr>
      </w:pPr>
      <w:r>
        <w:rPr>
          <w:noProof/>
        </w:rPr>
        <w:pict>
          <v:shape id="_x0000_s1029" type="#_x0000_t75" alt="Description: Stock vector of 'Frame of Asian countries flags around the globe vector illustration'" style="position:absolute;left:0;text-align:left;margin-left:-26.1pt;margin-top:.4pt;width:701.1pt;height:1101.05pt;z-index:-251670016;visibility:visible">
            <v:imagedata r:id="rId5" o:title="" blacklevel="19661f"/>
          </v:shape>
        </w:pict>
      </w:r>
      <w:r>
        <w:rPr>
          <w:noProof/>
        </w:rPr>
      </w:r>
      <w:r>
        <w:pict>
          <v:rect id="AutoShape 11" o:spid="_x0000_s1030" alt="Description: https://fbcdn-photos-b-a.akamaihd.net/hphotos-ak-xpt1/v/t1.0-0/p370x247/12118729_1014424731913620_2665873680231518266_n.jpg?oh=59ee81811baba6d4682c45cb7757a5d4&amp;oe=5686299E&amp;__gda__=1451871634_8bc9f6cc9e4323c066b336a854f5d688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AdorJ2EDAACpBgAADgAA&#10;AAAAAAAAAAAAAAAuAgAAZHJzL2Uyb0RvYy54bWxQSwECLQAUAAYACAAAACEATKDpLNgAAAADAQAA&#10;DwAAAAAAAAAAAAAAAAC7BQAAZHJzL2Rvd25yZXYueG1sUEsFBgAAAAAEAAQA8wAAAMAGAAAAAA==&#10;" filled="f" stroked="f">
            <o:lock v:ext="edit" aspectratio="t"/>
            <w10:anchorlock/>
          </v:rect>
        </w:pict>
      </w:r>
    </w:p>
    <w:p w:rsidR="00F7157F" w:rsidRPr="004F5C7E" w:rsidRDefault="00F7157F" w:rsidP="00503FA3">
      <w:pPr>
        <w:jc w:val="center"/>
        <w:rPr>
          <w:b/>
          <w:bCs/>
          <w:sz w:val="48"/>
          <w:szCs w:val="48"/>
        </w:rPr>
      </w:pPr>
      <w:r>
        <w:rPr>
          <w:noProof/>
        </w:rPr>
        <w:pict>
          <v:shape id="Picture 2" o:spid="_x0000_s1031" type="#_x0000_t75" alt="Description: https://fbcdn-sphotos-b-a.akamaihd.net/hphotos-ak-xpt1/v/t1.0-9/11229290_1014421798580580_1208089736920097049_n.jpg?oh=7ada854734f901e2f165d4a688c57185&amp;oe=569B67BF&amp;__gda__=1456543807_2bd71c3fd1c3f71f80d0614cc76da59f" style="position:absolute;left:0;text-align:left;margin-left:343.5pt;margin-top:29.25pt;width:282pt;height:139pt;z-index:-251668992;visibility:visible">
            <v:imagedata r:id="rId6" o:title="" blacklevel="6554f"/>
          </v:shape>
        </w:pict>
      </w:r>
      <w:r>
        <w:rPr>
          <w:noProof/>
        </w:rPr>
        <w:pict>
          <v:shape id="Picture 3" o:spid="_x0000_s1032" type="#_x0000_t75" alt="Description: https://fbcdn-sphotos-h-a.akamaihd.net/hphotos-ak-xpt1/v/t1.0-9/12088520_1014421981913895_11622664895738895_n.jpg?oh=6eb79dc48cb2e8f519ea17ac53ae905d&amp;oe=56923819&amp;__gda__=1451735122_02a255d9c8a7740af7ffa635c616e9d2" style="position:absolute;left:0;text-align:left;margin-left:59.05pt;margin-top:29.25pt;width:267.95pt;height:139pt;z-index:-251667968;visibility:visible">
            <v:imagedata r:id="rId7" o:title="" blacklevel="6554f"/>
          </v:shape>
        </w:pict>
      </w:r>
      <w:r w:rsidRPr="004F5C7E">
        <w:rPr>
          <w:b/>
          <w:bCs/>
          <w:sz w:val="48"/>
          <w:szCs w:val="48"/>
          <w:cs/>
        </w:rPr>
        <w:t>กิจกรรมอาเซียน ในภาคเรียนวิริยะ ๒๕๕๘</w:t>
      </w:r>
    </w:p>
    <w:p w:rsidR="00F7157F" w:rsidRDefault="00F7157F" w:rsidP="00D77A64">
      <w:pPr>
        <w:rPr>
          <w:b/>
          <w:bCs/>
          <w:sz w:val="40"/>
          <w:szCs w:val="40"/>
        </w:rPr>
      </w:pPr>
    </w:p>
    <w:p w:rsidR="00F7157F" w:rsidRPr="007353EF" w:rsidRDefault="00F7157F" w:rsidP="008E37B2">
      <w:pPr>
        <w:jc w:val="both"/>
        <w:rPr>
          <w:b/>
          <w:bCs/>
          <w:sz w:val="40"/>
          <w:szCs w:val="40"/>
          <w:cs/>
        </w:rPr>
      </w:pPr>
      <w:r>
        <w:rPr>
          <w:noProof/>
        </w:rPr>
        <w:pict>
          <v:shape id="Picture 7" o:spid="_x0000_s1033" type="#_x0000_t75" alt="Description: https://scontent-sin1-1.xx.fbcdn.net/hphotos-xtp1/v/t1.0-9/12072660_1014422211913872_3346910571085523914_n.jpg?oh=1014397aacb24a311cd7386b83bcfb5a&amp;oe=56874B56" style="position:absolute;left:0;text-align:left;margin-left:343.5pt;margin-top:424.1pt;width:282pt;height:150.85pt;z-index:-251665920;visibility:visible">
            <v:imagedata r:id="rId8" o:title="" blacklevel="6554f"/>
          </v:shape>
        </w:pict>
      </w:r>
      <w:r>
        <w:rPr>
          <w:noProof/>
        </w:rPr>
        <w:pict>
          <v:shape id="_x0000_s1034" type="#_x0000_t75" alt="Description: https://scontent-sin1-1.xx.fbcdn.net/hphotos-xtp1/v/t1.0-9/12140584_1014424721913621_2291232751070503661_n.jpg?oh=b6076c8af17a10877b142173d3e7e50c&amp;oe=568B9AE9" style="position:absolute;left:0;text-align:left;margin-left:59.05pt;margin-top:422.6pt;width:267.95pt;height:152.35pt;z-index:-251661824;visibility:visible">
            <v:imagedata r:id="rId9" o:title="" blacklevel="6554f"/>
          </v:shape>
        </w:pict>
      </w:r>
      <w:r>
        <w:rPr>
          <w:noProof/>
        </w:rPr>
        <w:pict>
          <v:shape id="Picture 9" o:spid="_x0000_s1035" type="#_x0000_t75" alt="Description: https://scontent-sin1-1.xx.fbcdn.net/hphotos-xpa1/v/t1.0-9/12065744_1014422488580511_6424686826687473804_n.jpg?oh=f5bc252d65c725986aef15eecacf7583&amp;oe=56D2FBA3" style="position:absolute;left:0;text-align:left;margin-left:343.5pt;margin-top:265.45pt;width:282pt;height:143.8pt;z-index:-251663872;visibility:visible">
            <v:imagedata r:id="rId10" o:title="" blacklevel="6554f"/>
          </v:shape>
        </w:pict>
      </w:r>
      <w:r>
        <w:rPr>
          <w:noProof/>
        </w:rPr>
        <w:pict>
          <v:shape id="Picture 1" o:spid="_x0000_s1036" type="#_x0000_t75" alt="Description: https://fbcdn-sphotos-b-a.akamaihd.net/hphotos-ak-xpt1/v/t1.0-9/11229290_1014421798580580_1208089736920097049_n.jpg?oh=7ada854734f901e2f165d4a688c57185&amp;oe=569B67BF&amp;__gda__=1456543807_2bd71c3fd1c3f71f80d0614cc76da59f" style="position:absolute;left:0;text-align:left;margin-left:59.05pt;margin-top:265.45pt;width:267.95pt;height:143.8pt;z-index:-251662848;visibility:visible">
            <v:imagedata r:id="rId6" o:title="" blacklevel="6554f"/>
          </v:shape>
        </w:pict>
      </w:r>
      <w:r>
        <w:rPr>
          <w:noProof/>
        </w:rPr>
        <w:pict>
          <v:shape id="Picture 8" o:spid="_x0000_s1037" type="#_x0000_t75" alt="Description: https://scontent-sin1-1.xx.fbcdn.net/hphotos-xta1/v/t1.0-9/12112203_1014422388580521_489815462574862817_n.jpg?oh=80ba6d57a37643c89b379b4fe81a2889&amp;oe=5686DDD6" style="position:absolute;left:0;text-align:left;margin-left:59.05pt;margin-top:93.7pt;width:276.95pt;height:158.65pt;z-index:-251664896;visibility:visible">
            <v:imagedata r:id="rId11" o:title="" blacklevel="6554f"/>
          </v:shape>
        </w:pict>
      </w:r>
      <w:r>
        <w:rPr>
          <w:noProof/>
        </w:rPr>
        <w:pict>
          <v:shape id="Picture 5" o:spid="_x0000_s1038" type="#_x0000_t75" alt="Description: https://scontent-sin1-1.xx.fbcdn.net/hphotos-xpa1/v/t1.0-9/12108718_1014421871913906_4891855146285529539_n.jpg?oh=df886e78cf456fe1191d4fc9bfa71afa&amp;oe=5688545D" style="position:absolute;left:0;text-align:left;margin-left:295.1pt;margin-top:93.7pt;width:330.4pt;height:158.65pt;z-index:-251666944;visibility:visible">
            <v:imagedata r:id="rId12" o:title="" blacklevel="6554f"/>
          </v:shape>
        </w:pict>
      </w:r>
      <w:r>
        <w:rPr>
          <w:noProof/>
        </w:rPr>
        <w:pict>
          <v:shape id="Picture 16" o:spid="_x0000_s1039" type="#_x0000_t75" alt="Description: https://scontent-sin1-1.xx.fbcdn.net/hphotos-xap1/v/t1.0-9/12096343_1014425585246868_3929216579597424450_n.jpg?oh=fe8ed422732c451383f88bf72ba19c59&amp;oe=56D073CD" style="position:absolute;left:0;text-align:left;margin-left:-13.5pt;margin-top:581.95pt;width:119.25pt;height:109.5pt;z-index:-251649536;visibility:visible">
            <v:imagedata r:id="rId13" o:title=""/>
          </v:shape>
        </w:pict>
      </w:r>
      <w:r>
        <w:rPr>
          <w:noProof/>
        </w:rPr>
        <w:pict>
          <v:shape id="Picture 15" o:spid="_x0000_s1040" type="#_x0000_t75" alt="Description: https://scontent-sin1-1.xx.fbcdn.net/hphotos-xlp1/v/t1.0-9/12072530_1014425525246874_3055924310708849907_n.jpg?oh=86381fca1e38cceb3a3f859897ca7869&amp;oe=5695AE34" style="position:absolute;left:0;text-align:left;margin-left:582pt;margin-top:585.85pt;width:123pt;height:114pt;z-index:-251650560;visibility:visible">
            <v:imagedata r:id="rId14" o:title=""/>
          </v:shape>
        </w:pict>
      </w:r>
      <w:r>
        <w:rPr>
          <w:noProof/>
        </w:rPr>
        <w:pict>
          <v:shape id="Picture 14" o:spid="_x0000_s1041" type="#_x0000_t75" alt="Description: https://fbcdn-sphotos-g-a.akamaihd.net/hphotos-ak-xta1/v/t1.0-9/12074567_1014425595246867_5066929312950115697_n.jpg?oh=2c56622e0cc67fcb3a2e582c5d7a766c&amp;oe=569E4E9A&amp;__gda__=1451794023_991bfc17610e41ebe2759a4f4e8ef763" style="position:absolute;left:0;text-align:left;margin-left:582pt;margin-top:708.45pt;width:128.25pt;height:124.9pt;z-index:-251651584;visibility:visible">
            <v:imagedata r:id="rId15" o:title=""/>
          </v:shape>
        </w:pict>
      </w:r>
      <w:r>
        <w:rPr>
          <w:noProof/>
        </w:rPr>
        <w:pict>
          <v:shape id="Picture 13" o:spid="_x0000_s1042" type="#_x0000_t75" alt="Description: https://scontent-sin1-1.xx.fbcdn.net/hphotos-xal1/v/t1.0-9/12106817_1014425561913537_1199813024970758430_n.jpg?oh=3f30ee6d521e1018170199d20ea1259e&amp;oe=569B76EB" style="position:absolute;left:0;text-align:left;margin-left:465pt;margin-top:599.35pt;width:168pt;height:194.25pt;z-index:-251652608;visibility:visible">
            <v:imagedata r:id="rId16" o:title="" blacklevel="6554f"/>
          </v:shape>
        </w:pict>
      </w:r>
      <w:r>
        <w:rPr>
          <w:noProof/>
        </w:rPr>
        <w:pict>
          <v:shape id="Picture 12" o:spid="_x0000_s1043" type="#_x0000_t75" alt="Description: https://fbcdn-sphotos-e-a.akamaihd.net/hphotos-ak-xta1/v/t1.0-9/12096169_1014425431913550_8717049847581766270_n.jpg?oh=f6081c1e963ccf819073851a7c0c4a0b&amp;oe=569D8F68&amp;__gda__=1456355989_8506fae23b44971aa3b3962137679272" style="position:absolute;left:0;text-align:left;margin-left:281.25pt;margin-top:599.35pt;width:183.75pt;height:194.25pt;z-index:-251653632;visibility:visible">
            <v:imagedata r:id="rId17" o:title="" blacklevel="6554f"/>
          </v:shape>
        </w:pict>
      </w:r>
      <w:r>
        <w:rPr>
          <w:noProof/>
        </w:rPr>
        <w:pict>
          <v:shape id="_x0000_s1044" type="#_x0000_t75" alt="Description: https://scontent-sin1-1.xx.fbcdn.net/hphotos-xta1/v/t1.0-9/12107896_1014425081913585_5854304873482919700_n.jpg?oh=d186ee7370948fc286576faa1fc3bebf&amp;oe=56CC6466" style="position:absolute;left:0;text-align:left;margin-left:49.5pt;margin-top:599.35pt;width:231.75pt;height:194.25pt;z-index:-251660800;visibility:visible">
            <v:imagedata r:id="rId18" o:title="" blacklevel="6554f"/>
          </v:shape>
        </w:pict>
      </w:r>
      <w:r>
        <w:rPr>
          <w:noProof/>
        </w:rPr>
        <w:pict>
          <v:shape id="Picture 11" o:spid="_x0000_s1045" type="#_x0000_t75" alt="Description: https://fbcdn-sphotos-f-a.akamaihd.net/hphotos-ak-xpt1/v/t1.0-9/12072761_1014425418580218_185703344151514853_n.jpg?oh=a62226b6306cd9a74a30f6871cb7d782&amp;oe=569AFBE2&amp;__gda__=1452222182_4525578129a5f1c51a62d090f25bb539" style="position:absolute;left:0;text-align:left;margin-left:-13.5pt;margin-top:699.85pt;width:119.25pt;height:123.75pt;z-index:-251654656;visibility:visible">
            <v:imagedata r:id="rId19" o:title=""/>
          </v:shape>
        </w:pict>
      </w:r>
      <w:r>
        <w:rPr>
          <w:noProof/>
        </w:rPr>
        <w:pict>
          <v:shape id="Picture 10" o:spid="_x0000_s1046" type="#_x0000_t75" alt="Description: https://scontent-sin1-1.xx.fbcdn.net/hphotos-xlt1/v/t1.0-9/12074545_1014425391913554_8779594167149936733_n.jpg?oh=f552bfd443c2ddcc58e6bbabd88add1c&amp;oe=56D34095" style="position:absolute;left:0;text-align:left;margin-left:551.25pt;margin-top:803.35pt;width:123.75pt;height:114.75pt;z-index:251660800;visibility:visible">
            <v:imagedata r:id="rId20" o:title=""/>
          </v:shape>
        </w:pict>
      </w:r>
      <w:r>
        <w:rPr>
          <w:noProof/>
        </w:rPr>
        <w:pict>
          <v:shape id="_x0000_s1047" type="#_x0000_t75" alt="Description: https://scontent-sin1-1.xx.fbcdn.net/hphotos-xap1/v/t1.0-9/12107272_1014425345246892_1990576258611891965_n.jpg?oh=72ed8a4c1c831a52e7625ec2e8365621&amp;oe=5693FF72" style="position:absolute;left:0;text-align:left;margin-left:413.25pt;margin-top:803.35pt;width:125.25pt;height:114.75pt;z-index:-251656704;visibility:visible">
            <v:imagedata r:id="rId21" o:title=""/>
          </v:shape>
        </w:pict>
      </w:r>
      <w:r>
        <w:rPr>
          <w:noProof/>
        </w:rPr>
        <w:pict>
          <v:shape id="_x0000_s1048" type="#_x0000_t75" alt="Description: https://fbcdn-sphotos-c-a.akamaihd.net/hphotos-ak-xtl1/v/t1.0-9/12096097_1014425225246904_2939384140164291494_n.jpg?oh=050c099807ed36102cc0d93c9c2d31c9&amp;oe=56911A91&amp;__gda__=1452943266_36bfd3bda864af53dbcc0d4472b8c206" style="position:absolute;left:0;text-align:left;margin-left:285.15pt;margin-top:803.35pt;width:111.45pt;height:114.75pt;z-index:-251657728;visibility:visible">
            <v:imagedata r:id="rId22" o:title=""/>
          </v:shape>
        </w:pict>
      </w:r>
      <w:r>
        <w:rPr>
          <w:noProof/>
        </w:rPr>
        <w:pict>
          <v:shape id="Picture 6" o:spid="_x0000_s1049" type="#_x0000_t75" alt="Description: https://scontent-sin1-1.xx.fbcdn.net/hphotos-xpt1/v/t1.0-9/12072643_1014425211913572_1735426867262606170_n.jpg?oh=cf7475ec3b75a4e8fde87192d0bf5082&amp;oe=56862C8D" style="position:absolute;left:0;text-align:left;margin-left:150.75pt;margin-top:803.35pt;width:120.75pt;height:114.75pt;z-index:-251658752;visibility:visible">
            <v:imagedata r:id="rId23" o:title=""/>
          </v:shape>
        </w:pict>
      </w:r>
      <w:r>
        <w:rPr>
          <w:noProof/>
        </w:rPr>
        <w:pict>
          <v:shape id="_x0000_s1050" type="#_x0000_t75" alt="Description: https://fbcdn-sphotos-a-a.akamaihd.net/hphotos-ak-xpa1/v/t1.0-9/12088251_1014425198580240_910926754468972984_n.jpg?oh=023096740bcc7abe37656dc2c6ecfaec&amp;oe=56D209F6&amp;__gda__=1452446030_79d77bd7ffb9cd054f9e6969200005ee" style="position:absolute;left:0;text-align:left;margin-left:12.75pt;margin-top:803.35pt;width:125.25pt;height:114.75pt;z-index:251656704;visibility:visible">
            <v:imagedata r:id="rId24" o:title=""/>
          </v:shape>
        </w:pict>
      </w:r>
      <w:r>
        <w:rPr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F7157F" w:rsidRPr="007353EF" w:rsidSect="0079602E">
      <w:pgSz w:w="16839" w:h="23814" w:code="8"/>
      <w:pgMar w:top="993" w:right="1530" w:bottom="1135" w:left="15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D5975"/>
    <w:rsid w:val="00015E9D"/>
    <w:rsid w:val="000372B0"/>
    <w:rsid w:val="000E5BC7"/>
    <w:rsid w:val="00136224"/>
    <w:rsid w:val="001424A8"/>
    <w:rsid w:val="00142DDF"/>
    <w:rsid w:val="00170C18"/>
    <w:rsid w:val="00187C2F"/>
    <w:rsid w:val="001E2736"/>
    <w:rsid w:val="00286ABA"/>
    <w:rsid w:val="002D184C"/>
    <w:rsid w:val="003F755D"/>
    <w:rsid w:val="00446DBA"/>
    <w:rsid w:val="004B5128"/>
    <w:rsid w:val="004D641C"/>
    <w:rsid w:val="004F5C7E"/>
    <w:rsid w:val="00503FA3"/>
    <w:rsid w:val="00506755"/>
    <w:rsid w:val="00541178"/>
    <w:rsid w:val="00560347"/>
    <w:rsid w:val="00572291"/>
    <w:rsid w:val="005E6CBE"/>
    <w:rsid w:val="00630585"/>
    <w:rsid w:val="006344BD"/>
    <w:rsid w:val="006600C8"/>
    <w:rsid w:val="006A42C1"/>
    <w:rsid w:val="006B5CF9"/>
    <w:rsid w:val="0072513F"/>
    <w:rsid w:val="007353EF"/>
    <w:rsid w:val="007673ED"/>
    <w:rsid w:val="00777541"/>
    <w:rsid w:val="0078189E"/>
    <w:rsid w:val="0079602E"/>
    <w:rsid w:val="007D2C1F"/>
    <w:rsid w:val="007D67C7"/>
    <w:rsid w:val="00842421"/>
    <w:rsid w:val="00857CE0"/>
    <w:rsid w:val="008B427D"/>
    <w:rsid w:val="008E37B2"/>
    <w:rsid w:val="008F5A00"/>
    <w:rsid w:val="008F6661"/>
    <w:rsid w:val="00A22797"/>
    <w:rsid w:val="00A826A7"/>
    <w:rsid w:val="00AB5099"/>
    <w:rsid w:val="00B554B8"/>
    <w:rsid w:val="00B93EAD"/>
    <w:rsid w:val="00BF4587"/>
    <w:rsid w:val="00C25B2D"/>
    <w:rsid w:val="00CB7505"/>
    <w:rsid w:val="00CC2A16"/>
    <w:rsid w:val="00CD5975"/>
    <w:rsid w:val="00CF3323"/>
    <w:rsid w:val="00D14241"/>
    <w:rsid w:val="00D572E3"/>
    <w:rsid w:val="00D70287"/>
    <w:rsid w:val="00D77A64"/>
    <w:rsid w:val="00DB72D5"/>
    <w:rsid w:val="00DC1C43"/>
    <w:rsid w:val="00DD03B4"/>
    <w:rsid w:val="00DE490C"/>
    <w:rsid w:val="00E25622"/>
    <w:rsid w:val="00E5672A"/>
    <w:rsid w:val="00EA784C"/>
    <w:rsid w:val="00F13372"/>
    <w:rsid w:val="00F7157F"/>
    <w:rsid w:val="00FD0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287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2</Pages>
  <Words>381</Words>
  <Characters>2178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2006-12-31T20:22:00Z</cp:lastPrinted>
  <dcterms:created xsi:type="dcterms:W3CDTF">2015-10-12T06:29:00Z</dcterms:created>
  <dcterms:modified xsi:type="dcterms:W3CDTF">2015-10-12T06:29:00Z</dcterms:modified>
</cp:coreProperties>
</file>