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A2C" w:rsidRPr="00971672" w:rsidRDefault="00A22A2C" w:rsidP="00B227A2">
      <w:pPr>
        <w:tabs>
          <w:tab w:val="left" w:pos="5040"/>
        </w:tabs>
        <w:ind w:right="-82"/>
        <w:rPr>
          <w:sz w:val="40"/>
          <w:szCs w:val="40"/>
        </w:rPr>
      </w:pPr>
      <w:r w:rsidRPr="004C5695">
        <w:rPr>
          <w:b/>
          <w:bCs/>
          <w:sz w:val="48"/>
          <w:szCs w:val="48"/>
          <w:cs/>
        </w:rPr>
        <w:tab/>
      </w:r>
      <w:r w:rsidRPr="00971672">
        <w:rPr>
          <w:sz w:val="40"/>
          <w:szCs w:val="40"/>
          <w:cs/>
        </w:rPr>
        <w:t xml:space="preserve">๗ ตุลาคม ๒๕๕๘ </w:t>
      </w:r>
    </w:p>
    <w:p w:rsidR="00A22A2C" w:rsidRPr="004C5695" w:rsidRDefault="00A22A2C" w:rsidP="00C8776E">
      <w:pPr>
        <w:spacing w:before="240" w:after="240"/>
        <w:rPr>
          <w:sz w:val="40"/>
          <w:szCs w:val="40"/>
        </w:rPr>
      </w:pPr>
      <w:r w:rsidRPr="004C5695">
        <w:rPr>
          <w:sz w:val="40"/>
          <w:szCs w:val="40"/>
          <w:cs/>
        </w:rPr>
        <w:t>สวัสดีค่ะผู้อ่านทุกท่าน</w:t>
      </w:r>
      <w:r w:rsidRPr="004C5695"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https://rcgale.files.wordpress.com/2008/04/diaryofawormpic.jpg" style="width:24pt;height:24pt">
            <v:imagedata r:id="rId4" r:href="rId5"/>
          </v:shape>
        </w:pict>
      </w:r>
      <w:r w:rsidRPr="004C5695">
        <w:rPr>
          <w:sz w:val="40"/>
          <w:szCs w:val="40"/>
        </w:rPr>
        <w:pict>
          <v:shape id="_x0000_i1026" type="#_x0000_t75" alt="Worm book: " style="width:24pt;height:24pt">
            <v:imagedata r:id="rId4" r:href="rId6"/>
          </v:shape>
        </w:pict>
      </w:r>
    </w:p>
    <w:p w:rsidR="00A22A2C" w:rsidRDefault="00A22A2C" w:rsidP="00C8776E">
      <w:pPr>
        <w:tabs>
          <w:tab w:val="left" w:pos="1260"/>
        </w:tabs>
        <w:rPr>
          <w:sz w:val="40"/>
          <w:szCs w:val="40"/>
        </w:rPr>
      </w:pPr>
      <w:r>
        <w:rPr>
          <w:noProof/>
          <w:lang w:eastAsia="en-US"/>
        </w:rPr>
        <w:pict>
          <v:shape id="Picture 10" o:spid="_x0000_s1026" type="#_x0000_t75" alt="Description: Description: C:\Users\user.PC0710XNG\Desktop\20150805_100939.jpg" style="position:absolute;margin-left:-6.35pt;margin-top:184.7pt;width:179.3pt;height:206.9pt;z-index:251659264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">
            <v:imagedata r:id="rId7" o:title="" croptop="-1213f" cropbottom="-1449f" cropleft="-3161f" cropright="-2941f"/>
          </v:shape>
        </w:pict>
      </w:r>
      <w:r w:rsidRPr="004C5695">
        <w:rPr>
          <w:sz w:val="40"/>
          <w:szCs w:val="40"/>
        </w:rPr>
        <w:tab/>
      </w:r>
      <w:r>
        <w:rPr>
          <w:sz w:val="40"/>
          <w:szCs w:val="40"/>
        </w:rPr>
        <w:t>“</w:t>
      </w:r>
      <w:r>
        <w:rPr>
          <w:sz w:val="40"/>
          <w:szCs w:val="40"/>
          <w:cs/>
        </w:rPr>
        <w:t>เพราะโลกใบนี้ไม่ได้เป็นเพียงบ้านของมนุษย์เท่านั้น หากแต่ยังเป็นบ้านหลังใหญ่ของสรรพสัตว์นานาชนิด ไม่ว่าจะเป็นสัตว์ที่มนุษย์ชอบหรือไม่ชอบ เป็นสัตว์ที่มนุษย์เห็นว่ามีประโยชน์หรือไม่มีประโยชน์  สัตว์ต่างๆ เหล่านั้นทุกชนิดก็ล้วนแล้วแต่มีคุณค่าต่อโลกใบนี้ทั้งสิ้น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cs/>
        </w:rPr>
        <w:t>ในฐานะเด็กเมืองคนหนึ่ง เรื่องราวของสัตว์กับพื้นที่ที่สำคัญสำหรับฉันก็คือ เมือง ที่เต็มไปด้วยตึกรามบ้านช่องอันเป็นที่อยู่อาศัยของมนุษย์ แต่แทบจะไม่มีบ้านสำหรับชีวิตอื่นๆ เลย</w:t>
      </w:r>
      <w:r>
        <w:rPr>
          <w:sz w:val="40"/>
          <w:szCs w:val="40"/>
        </w:rPr>
        <w:t xml:space="preserve">” </w:t>
      </w:r>
      <w:r>
        <w:rPr>
          <w:sz w:val="40"/>
          <w:szCs w:val="40"/>
          <w:cs/>
        </w:rPr>
        <w:t xml:space="preserve"> ปีนี้เป็นครั้งสองแล้วที่ฉันได้สอนเรื่อง สัตว์กับพื้นที่ ผ่านเรื่องราวของสัตว์ ๒ ชนิดคือ ไส้เดือนและผีเสื้อ</w:t>
      </w:r>
    </w:p>
    <w:p w:rsidR="00A22A2C" w:rsidRDefault="00A22A2C" w:rsidP="00971672">
      <w:pPr>
        <w:tabs>
          <w:tab w:val="left" w:pos="4680"/>
        </w:tabs>
        <w:spacing w:before="240" w:after="240"/>
        <w:ind w:left="3600" w:right="-82"/>
        <w:rPr>
          <w:sz w:val="40"/>
          <w:szCs w:val="40"/>
          <w:cs/>
        </w:rPr>
      </w:pPr>
      <w:r>
        <w:rPr>
          <w:noProof/>
          <w:lang w:eastAsia="en-US"/>
        </w:rPr>
        <w:pict>
          <v:shape id="Picture 11" o:spid="_x0000_s1027" type="#_x0000_t75" alt="Description: Description: C:\Users\user.PC0710XNG\Desktop\20150820_140639.jpg" style="position:absolute;left:0;text-align:left;margin-left:-21.65pt;margin-top:196.55pt;width:180.3pt;height:205.45pt;rotation:-265151fd;z-index:251660288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">
            <v:imagedata r:id="rId8" o:title="" cropleft="-1264f" cropright="-1207f"/>
          </v:shape>
        </w:pict>
      </w:r>
      <w:r>
        <w:rPr>
          <w:noProof/>
          <w:lang w:eastAsia="en-US"/>
        </w:rPr>
        <w:pict>
          <v:group id="_x0000_s1028" style="position:absolute;left:0;text-align:left;margin-left:-62.9pt;margin-top:153.2pt;width:616.7pt;height:380pt;z-index:-251661312" coordorigin="-124,9222" coordsize="12334,7600">
            <v:group id="_x0000_s1029" style="position:absolute;left:-3;top:9222;width:12213;height:7600" coordorigin="-3,3035" coordsize="12213,7600">
              <v:shape id="_x0000_s1030" type="#_x0000_t75" style="position:absolute;left:-3;top:3267;width:5978;height:7368">
                <v:imagedata r:id="rId9" o:title=""/>
              </v:shape>
              <v:shape id="_x0000_s1031" type="#_x0000_t75" style="position:absolute;left:5967;top:3267;width:5978;height:7368;flip:x">
                <v:imagedata r:id="rId9" o:title=""/>
              </v:shape>
              <v:shape id="_x0000_s1032" style="position:absolute;left:3101;top:3035;width:9109;height:5817" coordsize="9109,5817" path="m79,355hdc47,647,,691,49,985v5,31,8,68,30,90c101,1097,139,1095,169,1105v10,30,21,60,30,90c210,1235,203,1283,229,1315v20,25,59,22,90,30c609,1417,353,1336,559,1405v10,60,11,122,30,180c600,1619,633,1643,649,1675v31,61,49,183,60,240c699,2135,717,2358,679,2575v-5,31,-65,10,-90,30c561,2628,549,2665,529,2695v34,482,-84,399,240,480c799,3195,838,3206,859,3235v26,36,62,204,120,240c1033,3509,1096,3533,1159,3535v420,10,840,20,1260,30c2539,3555,2660,3555,2779,3535v62,-10,180,-60,180,-60c3099,3485,3240,3484,3379,3505v111,17,249,83,360,120c3854,3663,3981,3655,4099,3685v44,131,87,256,120,390c4229,4235,4233,4395,4249,4555v4,41,-5,98,30,120c4339,4712,4419,4695,4489,4705v30,10,65,10,90,30c4773,4890,4503,4780,4729,4855v20,-30,25,-82,60,-90c4954,4728,4966,4804,5089,4825v89,15,180,20,270,30c5419,4895,5479,4935,5539,4975v53,35,120,40,180,60c5818,5068,5920,5092,6019,5125v20,30,32,67,60,90c6118,5246,6347,5275,6349,5275v30,20,55,69,90,60c6605,5294,6301,5133,6559,5305v75,226,-26,,90,c6688,5305,6732,5463,6739,5485v50,-10,102,-12,150,-30c6923,5442,6943,5395,6979,5395v36,,60,40,90,60c7069,5456,7115,5651,7129,5665v51,51,180,120,180,120c7529,5775,7758,5817,7969,5755v61,-18,-3,-173,60,-180c8478,5525,8209,5550,8839,5515v-16,-81,-56,-158,-60,-240c8721,3931,9109,4225,8659,3925v-10,-30,-16,-62,-30,-90c8613,3803,8584,3778,8569,3745v-26,-58,-60,-180,-60,-180c8504,3528,8475,3244,8449,3175v-13,-34,-44,-58,-60,-90c8375,3057,8374,3023,8359,2995v-35,-63,-80,-120,-120,-180c8039,2515,8305,2719,8089,2575v-20,-30,-35,-65,-60,-90c8004,2460,7962,2453,7939,2425v-29,-34,-37,-82,-60,-120c7842,2243,7759,2125,7759,2125v-20,-70,-33,-142,-60,-210c7686,1882,7655,1857,7639,1825v-31,-61,-49,-183,-60,-240c7549,1595,7519,1624,7489,1615v-48,-14,-79,-61,-120,-90c7340,1504,7309,1485,7279,1465v-80,-120,-160,-240,-240,-360c7019,1075,6979,1065,6949,1045v-20,-30,-35,-65,-60,-90c6864,930,6828,916,6799,895v-260,-186,2,-9,-210,-150c6518,638,6445,585,6349,505v-33,-27,-55,-66,-90,-90c6233,397,6197,399,6169,385,6067,334,5984,261,5869,235v-59,-13,-121,-17,-180,-30c5658,198,5630,179,5599,175,5460,159,5319,155,5179,145v-1280,78,-660,83,-1860,c3179,89,3045,61,2899,25,2362,293,3013,,1669,145v-36,4,-30,70,-60,90c1546,277,1239,318,1189,325,776,463,1131,355,79,355xe" strokecolor="white">
                <v:path arrowok="t"/>
              </v:shape>
            </v:group>
            <v:shape id="_x0000_s1033" style="position:absolute;left:-124;top:10353;width:4610;height:4767" coordsize="4610,4767" path="m124,4519hdc239,4480,311,4507,422,4544v64,95,91,113,199,149c772,4642,911,4600,1067,4568v117,174,50,116,174,199c1266,4759,1293,4755,1316,4742v52,-29,90,-92,149,-99c1531,4635,1597,4626,1663,4618v75,-50,149,-74,224,-124c1879,4469,1843,4438,1862,4419v37,-37,99,-33,149,-49c2036,4362,2085,4345,2085,4345v8,-25,10,-53,25,-75c2215,4113,2523,4114,2681,4097v198,-133,90,-92,323,-124c3054,3956,3103,3940,3153,3923v227,-76,-60,-77,149,-99c3434,3810,3567,3807,3699,3799v271,-39,525,-129,795,-174c4525,3527,4543,3427,4568,3327v-8,-132,42,-283,-25,-397c4505,2866,4383,2945,4320,2905v,,-63,-187,-75,-224c4237,2656,4221,2607,4221,2607v-8,-174,-6,-348,-25,-521c4190,2034,4163,1987,4146,1937v-8,-25,-25,-75,-25,-75c4113,1622,4110,1382,4096,1142v-7,-117,-10,-94,-99,-124c3980,968,3963,919,3947,869v-8,-25,-24,-74,-24,-74c3931,737,3961,678,3947,621v-6,-25,-56,-7,-74,-25c3831,554,3793,503,3774,447v-44,-131,4,-24,-100,-149c3477,61,3754,378,3600,149v-20,-29,-53,-47,-75,-74c3506,52,3492,25,3476,,3062,8,2647,3,2234,25v-78,4,-149,50,-223,74c1986,107,1936,124,1936,124,1753,262,1684,407,1614,621v-11,33,-53,47,-75,74c1520,718,1506,745,1490,770v-35,138,-99,208,-174,323c1302,1115,1303,1144,1291,1167v-45,90,-106,143,-199,174c1059,1366,1029,1395,993,1415v-23,13,-54,9,-75,25c761,1562,741,1698,546,1763v-25,17,-55,27,-74,50c456,1833,459,1864,447,1887v-13,27,-33,49,-50,74c334,2151,419,1917,323,2110v-98,197,62,-53,-75,149c187,2441,235,2371,124,2483v-17,50,-34,99,-50,149c66,2657,50,2706,50,2706,36,2971,,3235,,3501v,290,10,580,25,869c28,4430,124,4519,124,4519xe" strokecolor="white">
              <v:path arrowok="t"/>
            </v:shape>
          </v:group>
        </w:pict>
      </w:r>
      <w:r>
        <w:rPr>
          <w:sz w:val="40"/>
          <w:szCs w:val="40"/>
          <w:cs/>
        </w:rPr>
        <w:t>จากการทำประมวลการเรียนรู้ที่ฉันและครูแอม (คู่วิชา) ได้มาช่วยกันทบทวนแผนรายคาบแต่ละครั้ง ถึงความร้อยเรียงกันของเนื้อหา และรูปแบบของกิจกรรมที่ใช้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cs/>
        </w:rPr>
        <w:t>ตลอดจนจัดปรับให้เด็กๆ ได้ลงมือทำมากขึ้น เช่น การแบ่งกลุ่มย่อยให้เด็กๆ ได้ผสมดินเพื่อเลี้ยงไส้เดือน และกิจกรรมดูดลูกบอล ที่จะช่วยให้เด็กๆ เห็นรูปธรรมในการดูดซึมสารอาหารของต้นไม้ ผ่านการจำลองเหตุการณ์ให้เด็กๆ ได้ลองแปลงร่างเป็นต้นไม้ต้นน้อยที่กำลังดูดซึมสารอาหารในดินที่มีไส้เดือนและในดินที่ไม่มีไส้เดือน กิจกรรมดำเนินไปจนใกล้จะจบการเรียนในชั้นเรียน ... แล้วยังไงต่อดีนะ ความรักของเด็กๆ ที่มีต่อไส้เดือน และความรู้ต่างๆ ที่เด็กๆ มี จะเข้าไปสู่ชีวิตประจำวันของพวกเขาและคนใกล้ชิดได้อย่างไรกันนะ ...</w:t>
      </w:r>
    </w:p>
    <w:p w:rsidR="00A22A2C" w:rsidRDefault="00A22A2C" w:rsidP="000A0E8A">
      <w:pPr>
        <w:jc w:val="center"/>
        <w:rPr>
          <w:sz w:val="40"/>
          <w:szCs w:val="40"/>
        </w:rPr>
      </w:pPr>
    </w:p>
    <w:p w:rsidR="00A22A2C" w:rsidRDefault="00A22A2C" w:rsidP="000A0E8A">
      <w:pPr>
        <w:jc w:val="center"/>
        <w:rPr>
          <w:sz w:val="40"/>
          <w:szCs w:val="40"/>
        </w:rPr>
      </w:pPr>
    </w:p>
    <w:p w:rsidR="00A22A2C" w:rsidRDefault="00A22A2C" w:rsidP="000A0E8A">
      <w:pPr>
        <w:jc w:val="center"/>
        <w:rPr>
          <w:sz w:val="40"/>
          <w:szCs w:val="40"/>
        </w:rPr>
      </w:pPr>
    </w:p>
    <w:p w:rsidR="00A22A2C" w:rsidRDefault="00A22A2C" w:rsidP="000A0E8A">
      <w:pPr>
        <w:jc w:val="center"/>
        <w:rPr>
          <w:sz w:val="40"/>
          <w:szCs w:val="40"/>
        </w:rPr>
      </w:pPr>
    </w:p>
    <w:p w:rsidR="00A22A2C" w:rsidRDefault="00A22A2C" w:rsidP="005E0E75">
      <w:pPr>
        <w:tabs>
          <w:tab w:val="left" w:pos="1440"/>
        </w:tabs>
        <w:ind w:right="-82"/>
        <w:rPr>
          <w:sz w:val="40"/>
          <w:szCs w:val="40"/>
        </w:rPr>
      </w:pPr>
      <w:r>
        <w:rPr>
          <w:sz w:val="40"/>
          <w:szCs w:val="40"/>
          <w:cs/>
        </w:rPr>
        <w:tab/>
        <w:t xml:space="preserve">เพราะฉันอยากให้รูปแบบของการเรียนในชั้นเรียนสอดคล้องกับรูปแบบของการเรียนเชิงโครงงาน ฉันจึงไปปรึกษากับครูแนท ครูส้ม (คู่วิชาบูรณาการ) ว่า ในโครงงานภาษาไทยจะให้เด็กๆ ทำอะไรเป็นชิ้นงานสุดท้าย เพราะภาษาไทยเปิด </w:t>
      </w:r>
      <w:r>
        <w:rPr>
          <w:sz w:val="40"/>
          <w:szCs w:val="40"/>
        </w:rPr>
        <w:t xml:space="preserve">Open Class </w:t>
      </w:r>
      <w:r>
        <w:rPr>
          <w:sz w:val="40"/>
          <w:szCs w:val="40"/>
          <w:cs/>
        </w:rPr>
        <w:t xml:space="preserve">จึงมีการปรับรูปแบบการสอนเป็นการเชิญชวนให้เด็กๆ เขียนเรื่องต่างๆ ผ่านการเขียนจดหมายถึงคุณครู แล้วในโครงงาน เราจะนำเรื่องการเชิญชวนสร้างบ้านให้ไส้เดือนไปเขียนเป็นจดหมายอย่างไรดี เราคุยกันอยู่หลายวัน จนได้ข้อสรุปตอนกลางคืนของวันอาทิตย์ว่าจะทำเป็นการเขียนจดมายเชิญชวนสร้างบ้านให้ไส้เดือน โดยเด็กๆ จะเขียนถึงคนที่บ้านของเขาเอง จะเป็นใครก็ได้ และให้มีคำ ๔ คำ คือ คำว่า ไส้เดือน ประโยชน์ ลำบาก ชวน 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cs/>
        </w:rPr>
        <w:t>อยู่ในจดหมายด้วย ซึ่งจดหมายนี้เด็กๆ จะได้ส่งถึงคนที่เขียนถึงจริงๆ และจะได้รับจดหมายตอบกลับมาด้วย</w:t>
      </w:r>
    </w:p>
    <w:p w:rsidR="00A22A2C" w:rsidRDefault="00A22A2C" w:rsidP="00960320">
      <w:pPr>
        <w:tabs>
          <w:tab w:val="left" w:pos="1440"/>
        </w:tabs>
        <w:spacing w:before="240" w:after="240"/>
        <w:ind w:right="-79"/>
        <w:rPr>
          <w:sz w:val="40"/>
          <w:szCs w:val="40"/>
        </w:rPr>
      </w:pPr>
      <w:r>
        <w:rPr>
          <w:noProof/>
          <w:lang w:eastAsia="en-US"/>
        </w:rPr>
        <w:pict>
          <v:group id="_x0000_s1034" style="position:absolute;margin-left:-56.7pt;margin-top:183.55pt;width:610.65pt;height:380pt;z-index:-251660288" coordorigin="-3,3035" coordsize="12213,7600">
            <v:shape id="_x0000_s1035" type="#_x0000_t75" style="position:absolute;left:-3;top:3267;width:5978;height:7368">
              <v:imagedata r:id="rId9" o:title=""/>
            </v:shape>
            <v:shape id="_x0000_s1036" type="#_x0000_t75" style="position:absolute;left:5967;top:3267;width:5978;height:7368;flip:x">
              <v:imagedata r:id="rId9" o:title=""/>
            </v:shape>
            <v:shape id="_x0000_s1037" style="position:absolute;left:3101;top:3035;width:9109;height:5817" coordsize="9109,5817" path="m79,355hdc47,647,,691,49,985v5,31,8,68,30,90c101,1097,139,1095,169,1105v10,30,21,60,30,90c210,1235,203,1283,229,1315v20,25,59,22,90,30c609,1417,353,1336,559,1405v10,60,11,122,30,180c600,1619,633,1643,649,1675v31,61,49,183,60,240c699,2135,717,2358,679,2575v-5,31,-65,10,-90,30c561,2628,549,2665,529,2695v34,482,-84,399,240,480c799,3195,838,3206,859,3235v26,36,62,204,120,240c1033,3509,1096,3533,1159,3535v420,10,840,20,1260,30c2539,3555,2660,3555,2779,3535v62,-10,180,-60,180,-60c3099,3485,3240,3484,3379,3505v111,17,249,83,360,120c3854,3663,3981,3655,4099,3685v44,131,87,256,120,390c4229,4235,4233,4395,4249,4555v4,41,-5,98,30,120c4339,4712,4419,4695,4489,4705v30,10,65,10,90,30c4773,4890,4503,4780,4729,4855v20,-30,25,-82,60,-90c4954,4728,4966,4804,5089,4825v89,15,180,20,270,30c5419,4895,5479,4935,5539,4975v53,35,120,40,180,60c5818,5068,5920,5092,6019,5125v20,30,32,67,60,90c6118,5246,6347,5275,6349,5275v30,20,55,69,90,60c6605,5294,6301,5133,6559,5305v75,226,-26,,90,c6688,5305,6732,5463,6739,5485v50,-10,102,-12,150,-30c6923,5442,6943,5395,6979,5395v36,,60,40,90,60c7069,5456,7115,5651,7129,5665v51,51,180,120,180,120c7529,5775,7758,5817,7969,5755v61,-18,-3,-173,60,-180c8478,5525,8209,5550,8839,5515v-16,-81,-56,-158,-60,-240c8721,3931,9109,4225,8659,3925v-10,-30,-16,-62,-30,-90c8613,3803,8584,3778,8569,3745v-26,-58,-60,-180,-60,-180c8504,3528,8475,3244,8449,3175v-13,-34,-44,-58,-60,-90c8375,3057,8374,3023,8359,2995v-35,-63,-80,-120,-120,-180c8039,2515,8305,2719,8089,2575v-20,-30,-35,-65,-60,-90c8004,2460,7962,2453,7939,2425v-29,-34,-37,-82,-60,-120c7842,2243,7759,2125,7759,2125v-20,-70,-33,-142,-60,-210c7686,1882,7655,1857,7639,1825v-31,-61,-49,-183,-60,-240c7549,1595,7519,1624,7489,1615v-48,-14,-79,-61,-120,-90c7340,1504,7309,1485,7279,1465v-80,-120,-160,-240,-240,-360c7019,1075,6979,1065,6949,1045v-20,-30,-35,-65,-60,-90c6864,930,6828,916,6799,895v-260,-186,2,-9,-210,-150c6518,638,6445,585,6349,505v-33,-27,-55,-66,-90,-90c6233,397,6197,399,6169,385,6067,334,5984,261,5869,235v-59,-13,-121,-17,-180,-30c5658,198,5630,179,5599,175,5460,159,5319,155,5179,145v-1280,78,-660,83,-1860,c3179,89,3045,61,2899,25,2362,293,3013,,1669,145v-36,4,-30,70,-60,90c1546,277,1239,318,1189,325,776,463,1131,355,79,355xe" strokecolor="white">
              <v:path arrowok="t"/>
            </v:shape>
          </v:group>
        </w:pict>
      </w:r>
      <w:r>
        <w:rPr>
          <w:sz w:val="40"/>
          <w:szCs w:val="40"/>
          <w:cs/>
        </w:rPr>
        <w:tab/>
        <w:t>เพื่อเป็นการสร้างแรงบันดาลใจให้เด็กๆ และเพื่อให้เข้าใจสถานการณ์จริงที่เด็กๆ จะต้องเจอตอนเขียนจดหมาย ฉันเองก็จะเขียนจดหมายถึงคนที่บ้านของฉันด้วยเหมือนกัน คืนนั้นฉันเตรียม</w:t>
      </w:r>
      <w:r w:rsidRPr="00960320">
        <w:rPr>
          <w:sz w:val="40"/>
          <w:szCs w:val="40"/>
          <w:cs/>
        </w:rPr>
        <w:t xml:space="preserve">นิทาน </w:t>
      </w:r>
      <w:r w:rsidRPr="00960320">
        <w:rPr>
          <w:sz w:val="40"/>
          <w:szCs w:val="40"/>
        </w:rPr>
        <w:t>“</w:t>
      </w:r>
      <w:r w:rsidRPr="00960320">
        <w:rPr>
          <w:sz w:val="40"/>
          <w:szCs w:val="40"/>
          <w:cs/>
        </w:rPr>
        <w:t>เรื่องเล่าของไส้เดือน</w:t>
      </w:r>
      <w:r w:rsidRPr="00960320">
        <w:rPr>
          <w:sz w:val="40"/>
          <w:szCs w:val="40"/>
        </w:rPr>
        <w:t>”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cs/>
        </w:rPr>
        <w:t xml:space="preserve">หนังสือที่เขียนบอกเล่าสิ่งที่ผู้เขียนรู้เกี่ยวกับไส้เดือน ทั้งประโยชน์ ความยากลำบากของไส้เดือนในการใช้ชีวิตในปัจจุบัน และสิ่งที่ผู้เขียนอยากจะเชิญชวนให้คนอื่นๆ ได้มาช่วยกัน ทั้งเพื่อเป็นเรื่องเล่าเพิ่มเติมให้กับเด็กๆ และเพื่อเป็นแรงบันดาลใจในการเขียนจดหมาย เพราะจะว่าไปแล้ว หนังสือเล่มนี้ก็เป็นเหมือนจดหมายฉบับยาวที่ผู้เขียนเขียนถึงผู้อ่านนั่นเอง หลังจากนั้น ฉันจึงเขียนจดหมายถึงคุณแม่ และนำไปอ่านให้ท่านฟัง ขนาดว่าฉันเป็นผู้ใหญ่ก็ยังรู้สึกตื่นเต้นกับการเขียนจดหมายเลยและก็ลุ้นมากว่า แม่จะเขียนตอบกลับมาว่าอะไรบ้างนะ </w:t>
      </w:r>
    </w:p>
    <w:p w:rsidR="00A22A2C" w:rsidRDefault="00A22A2C" w:rsidP="00960320">
      <w:pPr>
        <w:tabs>
          <w:tab w:val="left" w:pos="1440"/>
        </w:tabs>
        <w:spacing w:before="240" w:after="240"/>
        <w:ind w:left="2880" w:right="-79"/>
        <w:rPr>
          <w:sz w:val="40"/>
          <w:szCs w:val="40"/>
        </w:rPr>
      </w:pPr>
      <w:r>
        <w:rPr>
          <w:sz w:val="40"/>
          <w:szCs w:val="40"/>
          <w:cs/>
        </w:rPr>
        <w:t xml:space="preserve">หลังจากที่เวลาผ่านไปพอสมควร แม่ก็เขียนจดหมายตอบกลับมา อ่านแล้วฉันก็ตื่นเต้นมากเลย ฉันถามแม่ว่า </w:t>
      </w:r>
      <w:r>
        <w:rPr>
          <w:sz w:val="40"/>
          <w:szCs w:val="40"/>
        </w:rPr>
        <w:t>“</w:t>
      </w:r>
      <w:r>
        <w:rPr>
          <w:sz w:val="40"/>
          <w:szCs w:val="40"/>
          <w:cs/>
        </w:rPr>
        <w:t>แม่รู้สึกยังไงบ้างคะตอนที่ได้รับจดหมาย รู้สึกว่าเป็นภาระบ้างไหมคะ เพราะเห็นว่าแม่ดูจะนิ่งๆ ไปนานเลย</w:t>
      </w:r>
      <w:r>
        <w:rPr>
          <w:sz w:val="40"/>
          <w:szCs w:val="40"/>
        </w:rPr>
        <w:t>”</w:t>
      </w:r>
      <w:r>
        <w:rPr>
          <w:sz w:val="40"/>
          <w:szCs w:val="40"/>
          <w:cs/>
        </w:rPr>
        <w:t xml:space="preserve"> </w:t>
      </w:r>
    </w:p>
    <w:p w:rsidR="00A22A2C" w:rsidRDefault="00A22A2C" w:rsidP="00960320">
      <w:pPr>
        <w:tabs>
          <w:tab w:val="left" w:pos="1440"/>
        </w:tabs>
        <w:spacing w:before="240" w:after="240"/>
        <w:ind w:right="-79"/>
        <w:rPr>
          <w:sz w:val="40"/>
          <w:szCs w:val="40"/>
        </w:rPr>
      </w:pPr>
    </w:p>
    <w:p w:rsidR="00A22A2C" w:rsidRDefault="00A22A2C" w:rsidP="00960320">
      <w:pPr>
        <w:tabs>
          <w:tab w:val="left" w:pos="1440"/>
        </w:tabs>
        <w:spacing w:before="240" w:after="240"/>
        <w:ind w:right="-79"/>
        <w:rPr>
          <w:sz w:val="40"/>
          <w:szCs w:val="40"/>
        </w:rPr>
      </w:pPr>
    </w:p>
    <w:p w:rsidR="00A22A2C" w:rsidRDefault="00A22A2C" w:rsidP="00960320">
      <w:pPr>
        <w:tabs>
          <w:tab w:val="left" w:pos="1440"/>
        </w:tabs>
        <w:spacing w:before="240" w:after="240"/>
        <w:ind w:right="-79"/>
        <w:rPr>
          <w:sz w:val="40"/>
          <w:szCs w:val="40"/>
        </w:rPr>
      </w:pPr>
    </w:p>
    <w:p w:rsidR="00A22A2C" w:rsidRDefault="00A22A2C" w:rsidP="00960320">
      <w:pPr>
        <w:tabs>
          <w:tab w:val="left" w:pos="1440"/>
        </w:tabs>
        <w:spacing w:before="240" w:after="240"/>
        <w:ind w:right="-79"/>
        <w:rPr>
          <w:sz w:val="40"/>
          <w:szCs w:val="40"/>
        </w:rPr>
      </w:pPr>
      <w:r>
        <w:rPr>
          <w:sz w:val="40"/>
          <w:szCs w:val="40"/>
          <w:cs/>
        </w:rPr>
        <w:t xml:space="preserve">แม่ตอบฉันว่า </w:t>
      </w:r>
      <w:r>
        <w:rPr>
          <w:sz w:val="40"/>
          <w:szCs w:val="40"/>
        </w:rPr>
        <w:t>“</w:t>
      </w:r>
      <w:r>
        <w:rPr>
          <w:sz w:val="40"/>
          <w:szCs w:val="40"/>
          <w:cs/>
        </w:rPr>
        <w:t>แม่ก็ดีใจนะที่ได้รับจดหมายของหนู ไม่ได้รู้สึกว่าเป็นภาระหรอกนะ แต่ที่นิ่งเพราะกำลังนึกอยู่ว่าจะเขียนอะไรตอบกลับมาดี</w:t>
      </w:r>
      <w:r>
        <w:rPr>
          <w:sz w:val="40"/>
          <w:szCs w:val="40"/>
        </w:rPr>
        <w:t>”</w:t>
      </w:r>
      <w:r>
        <w:rPr>
          <w:sz w:val="40"/>
          <w:szCs w:val="40"/>
          <w:cs/>
        </w:rPr>
        <w:t xml:space="preserve"> </w:t>
      </w:r>
    </w:p>
    <w:p w:rsidR="00A22A2C" w:rsidRDefault="00A22A2C" w:rsidP="00960320">
      <w:pPr>
        <w:tabs>
          <w:tab w:val="left" w:pos="1440"/>
        </w:tabs>
        <w:spacing w:before="240" w:after="240"/>
        <w:ind w:right="-79"/>
        <w:rPr>
          <w:sz w:val="40"/>
          <w:szCs w:val="40"/>
        </w:rPr>
      </w:pPr>
      <w:r>
        <w:rPr>
          <w:sz w:val="40"/>
          <w:szCs w:val="40"/>
          <w:cs/>
        </w:rPr>
        <w:t xml:space="preserve">ฉันถามแม่ต่อว่า </w:t>
      </w:r>
      <w:r>
        <w:rPr>
          <w:sz w:val="40"/>
          <w:szCs w:val="40"/>
        </w:rPr>
        <w:t>“</w:t>
      </w:r>
      <w:r>
        <w:rPr>
          <w:sz w:val="40"/>
          <w:szCs w:val="40"/>
          <w:cs/>
        </w:rPr>
        <w:t>แม่ว่าถ้าให้เด็กๆ เขียน จะเขียนถึงพ่อแม่หรือคนที่บ้านดีไหมคะ กังวลว่า คุณพ่อคุณแม่จะรู้สึกยังไงบ้างที่ได้รับจดหมาย เพราะบางบ้านก็อาจจะไม่ค่อยมีเวลา ไม่รู้ว่า จะรู้สึกว่าเป็นภาระหรือไม่รู้ว่าจะเขียนอะไรบ้างรึเปล่า หรือว่าจะให้เขียนถึงคุณครูดีคะ แล้วหนูค่อยเป็นคนเขียนตอบกลับไป</w:t>
      </w:r>
      <w:r>
        <w:rPr>
          <w:sz w:val="40"/>
          <w:szCs w:val="40"/>
        </w:rPr>
        <w:t xml:space="preserve">” </w:t>
      </w:r>
      <w:r>
        <w:rPr>
          <w:sz w:val="40"/>
          <w:szCs w:val="40"/>
          <w:cs/>
        </w:rPr>
        <w:t xml:space="preserve"> </w:t>
      </w:r>
    </w:p>
    <w:p w:rsidR="00A22A2C" w:rsidRDefault="00A22A2C" w:rsidP="00960320">
      <w:pPr>
        <w:tabs>
          <w:tab w:val="left" w:pos="1440"/>
        </w:tabs>
        <w:spacing w:before="240" w:after="240"/>
        <w:ind w:right="-79"/>
        <w:rPr>
          <w:sz w:val="40"/>
          <w:szCs w:val="40"/>
        </w:rPr>
      </w:pPr>
      <w:r>
        <w:rPr>
          <w:sz w:val="40"/>
          <w:szCs w:val="40"/>
          <w:cs/>
        </w:rPr>
        <w:t xml:space="preserve">แม่บอกกับฉันว่า </w:t>
      </w:r>
      <w:r>
        <w:rPr>
          <w:sz w:val="40"/>
          <w:szCs w:val="40"/>
        </w:rPr>
        <w:t>“</w:t>
      </w:r>
      <w:r>
        <w:rPr>
          <w:sz w:val="40"/>
          <w:szCs w:val="40"/>
          <w:cs/>
        </w:rPr>
        <w:t>การที่เด็กๆ ได้เขียนถึงคนที่บ้านเป็นเรื่องที่ดี เพราะสิ่งที่พวกเขาเรียนรู้จะได้รับการส่งเสริม ต่อยอด อยู่ได้มากน้อยแค่ไหน ที่บ้านถือเป็นส่วนที่สำคัญมาก หากที่บ้านให้ความสำคัญ การเรียนรู้ของเด็กๆ ก็จะงอกงามไปได้อีกมากมาย และแน่นอนว่า จะต้องใช้เวลาบ้าง</w:t>
      </w:r>
      <w:r>
        <w:rPr>
          <w:sz w:val="40"/>
          <w:szCs w:val="40"/>
        </w:rPr>
        <w:t>”</w:t>
      </w:r>
    </w:p>
    <w:p w:rsidR="00A22A2C" w:rsidRDefault="00A22A2C" w:rsidP="00096A9A">
      <w:pPr>
        <w:tabs>
          <w:tab w:val="left" w:pos="1440"/>
        </w:tabs>
        <w:ind w:right="-79"/>
        <w:rPr>
          <w:sz w:val="40"/>
          <w:szCs w:val="40"/>
        </w:rPr>
      </w:pPr>
      <w:r>
        <w:rPr>
          <w:noProof/>
          <w:lang w:eastAsia="en-US"/>
        </w:rPr>
        <w:pict>
          <v:group id="_x0000_s1038" style="position:absolute;margin-left:-56.25pt;margin-top:136.75pt;width:610.65pt;height:362.45pt;z-index:-251659264" coordorigin="-3,3035" coordsize="12213,7600">
            <v:shape id="_x0000_s1039" type="#_x0000_t75" style="position:absolute;left:-3;top:3267;width:5978;height:7368">
              <v:imagedata r:id="rId9" o:title="" gain="23593f" blacklevel="15074f"/>
            </v:shape>
            <v:shape id="_x0000_s1040" type="#_x0000_t75" style="position:absolute;left:5967;top:3267;width:5978;height:7368;flip:x">
              <v:imagedata r:id="rId9" o:title="" gain="23593f" blacklevel="15074f"/>
            </v:shape>
            <v:shape id="_x0000_s1041" style="position:absolute;left:3101;top:3035;width:9109;height:5817" coordsize="9109,5817" path="m79,355hdc47,647,,691,49,985v5,31,8,68,30,90c101,1097,139,1095,169,1105v10,30,21,60,30,90c210,1235,203,1283,229,1315v20,25,59,22,90,30c609,1417,353,1336,559,1405v10,60,11,122,30,180c600,1619,633,1643,649,1675v31,61,49,183,60,240c699,2135,717,2358,679,2575v-5,31,-65,10,-90,30c561,2628,549,2665,529,2695v34,482,-84,399,240,480c799,3195,838,3206,859,3235v26,36,62,204,120,240c1033,3509,1096,3533,1159,3535v420,10,840,20,1260,30c2539,3555,2660,3555,2779,3535v62,-10,180,-60,180,-60c3099,3485,3240,3484,3379,3505v111,17,249,83,360,120c3854,3663,3981,3655,4099,3685v44,131,87,256,120,390c4229,4235,4233,4395,4249,4555v4,41,-5,98,30,120c4339,4712,4419,4695,4489,4705v30,10,65,10,90,30c4773,4890,4503,4780,4729,4855v20,-30,25,-82,60,-90c4954,4728,4966,4804,5089,4825v89,15,180,20,270,30c5419,4895,5479,4935,5539,4975v53,35,120,40,180,60c5818,5068,5920,5092,6019,5125v20,30,32,67,60,90c6118,5246,6347,5275,6349,5275v30,20,55,69,90,60c6605,5294,6301,5133,6559,5305v75,226,-26,,90,c6688,5305,6732,5463,6739,5485v50,-10,102,-12,150,-30c6923,5442,6943,5395,6979,5395v36,,60,40,90,60c7069,5456,7115,5651,7129,5665v51,51,180,120,180,120c7529,5775,7758,5817,7969,5755v61,-18,-3,-173,60,-180c8478,5525,8209,5550,8839,5515v-16,-81,-56,-158,-60,-240c8721,3931,9109,4225,8659,3925v-10,-30,-16,-62,-30,-90c8613,3803,8584,3778,8569,3745v-26,-58,-60,-180,-60,-180c8504,3528,8475,3244,8449,3175v-13,-34,-44,-58,-60,-90c8375,3057,8374,3023,8359,2995v-35,-63,-80,-120,-120,-180c8039,2515,8305,2719,8089,2575v-20,-30,-35,-65,-60,-90c8004,2460,7962,2453,7939,2425v-29,-34,-37,-82,-60,-120c7842,2243,7759,2125,7759,2125v-20,-70,-33,-142,-60,-210c7686,1882,7655,1857,7639,1825v-31,-61,-49,-183,-60,-240c7549,1595,7519,1624,7489,1615v-48,-14,-79,-61,-120,-90c7340,1504,7309,1485,7279,1465v-80,-120,-160,-240,-240,-360c7019,1075,6979,1065,6949,1045v-20,-30,-35,-65,-60,-90c6864,930,6828,916,6799,895v-260,-186,2,-9,-210,-150c6518,638,6445,585,6349,505v-33,-27,-55,-66,-90,-90c6233,397,6197,399,6169,385,6067,334,5984,261,5869,235v-59,-13,-121,-17,-180,-30c5658,198,5630,179,5599,175,5460,159,5319,155,5179,145v-1280,78,-660,83,-1860,c3179,89,3045,61,2899,25,2362,293,3013,,1669,145v-36,4,-30,70,-60,90c1546,277,1239,318,1189,325,776,463,1131,355,79,355xe" strokecolor="white">
              <v:imagedata gain="69719f" blacklevel="-7864f"/>
              <v:path arrowok="t"/>
            </v:shape>
          </v:group>
        </w:pict>
      </w:r>
      <w:r>
        <w:rPr>
          <w:sz w:val="40"/>
          <w:szCs w:val="40"/>
          <w:cs/>
        </w:rPr>
        <w:t xml:space="preserve">เช้าวันจันทร์ ฉันก็เข้าไปเล่า </w:t>
      </w:r>
      <w:r>
        <w:rPr>
          <w:sz w:val="40"/>
          <w:szCs w:val="40"/>
        </w:rPr>
        <w:t>“</w:t>
      </w:r>
      <w:r>
        <w:rPr>
          <w:sz w:val="40"/>
          <w:szCs w:val="40"/>
          <w:cs/>
        </w:rPr>
        <w:t>เรื่องเล่าของไส้เดือน</w:t>
      </w:r>
      <w:r>
        <w:rPr>
          <w:sz w:val="40"/>
          <w:szCs w:val="40"/>
        </w:rPr>
        <w:t>”</w:t>
      </w:r>
      <w:r>
        <w:rPr>
          <w:sz w:val="40"/>
          <w:szCs w:val="40"/>
          <w:cs/>
        </w:rPr>
        <w:t xml:space="preserve"> ให้เด็กๆ ฟัง และก็อ่านจดหมายที่ฉันเขียนถึงคุณแม่ให้เด็กๆ ฟังด้วย เด็กๆ ตื่นเต้นกันมากและก็อยากจะเขียนจดหมายของตัวเอง แม้จะเขียนกันยังไม่คล่องนัก แต่ฉันก็ให้กำลังใจด้วยการบอกว่า “เขียนมาเลยลูก เขียนผิดก็ไม่เป็นไร และถ้าอยากให้ช่วยสะกด ครูเอมจะช่วยสะกดให้บนกระดาน” เวลาครึ่งชั่วโมงผ่านไปอย่างรวดเร็ว เด็กๆ แต่ละคนเขียนมาเยอะมาก ใครจะเชื่อบ้างว่า เด็กๆ ป.๑ ที่ยังเขียนไม่ค่อยคล่อง แต่ด้วยแรงบันดาลใจที่อยากเขียนถึงคนที่บ้าน ไม่ว่าจะเป็น คุณพ่อ คุณแม่ พี่ น้อง หรือญาติผู้ใหญ่ที่เขารัก ก็ทำให้เด็กๆ จำนวนไม่น้อยเขียนมาเกินครึ่งหน้ากระดาษ </w:t>
      </w:r>
      <w:r>
        <w:rPr>
          <w:sz w:val="40"/>
          <w:szCs w:val="40"/>
        </w:rPr>
        <w:t xml:space="preserve">A4 </w:t>
      </w:r>
      <w:r>
        <w:rPr>
          <w:sz w:val="40"/>
          <w:szCs w:val="40"/>
          <w:cs/>
        </w:rPr>
        <w:t>และบางคนก็เขียนมาจนเต็มหน้ากระดาษ เพราะมีฉันทะจึงทำให้เกิดวิริยะในการเรียนรู้</w:t>
      </w:r>
      <w:r>
        <w:rPr>
          <w:sz w:val="40"/>
          <w:szCs w:val="40"/>
          <w:cs/>
        </w:rPr>
        <w:br/>
        <w:t xml:space="preserve">                                      จริงๆ แม้จะมีอุปสรรคในการเขียนสะกดคำบ้างก็ตาม ฉันคิดว่านี่</w:t>
      </w:r>
      <w:r>
        <w:rPr>
          <w:sz w:val="40"/>
          <w:szCs w:val="40"/>
          <w:cs/>
        </w:rPr>
        <w:br/>
        <w:t xml:space="preserve"> </w:t>
      </w:r>
      <w:r>
        <w:rPr>
          <w:sz w:val="40"/>
          <w:szCs w:val="40"/>
          <w:cs/>
        </w:rPr>
        <w:tab/>
      </w:r>
      <w:r>
        <w:rPr>
          <w:sz w:val="40"/>
          <w:szCs w:val="40"/>
          <w:cs/>
        </w:rPr>
        <w:tab/>
        <w:t xml:space="preserve">  เป็นนิมิตหมายที่ดี ที่ไม่ใช่เพียงการเรียนรู้เรื่องไส้เดือนหรือเรื่องภาษา</w:t>
      </w:r>
      <w:r>
        <w:rPr>
          <w:sz w:val="40"/>
          <w:szCs w:val="40"/>
          <w:cs/>
        </w:rPr>
        <w:br/>
        <w:t xml:space="preserve">                                 เท่านั้น แต่ยังเป็นการเรียนรู้ว่า หากเขามีความตั้งใจดีแล้ว แม้จะมี</w:t>
      </w:r>
      <w:r>
        <w:rPr>
          <w:sz w:val="40"/>
          <w:szCs w:val="40"/>
          <w:cs/>
        </w:rPr>
        <w:br/>
        <w:t xml:space="preserve">                                   อุปสรรคเขาก็จะมีพลังที่จะทำให้สำเร็จได้ด้วยความเพียรของตนเอง</w:t>
      </w:r>
    </w:p>
    <w:p w:rsidR="00A22A2C" w:rsidRDefault="00A22A2C" w:rsidP="001F6FED">
      <w:pPr>
        <w:tabs>
          <w:tab w:val="left" w:pos="1440"/>
        </w:tabs>
        <w:ind w:right="-79"/>
        <w:jc w:val="right"/>
      </w:pPr>
      <w:r>
        <w:rPr>
          <w:noProof/>
          <w:lang w:eastAsia="en-US"/>
        </w:rPr>
        <w:pict>
          <v:shape id="Picture 6" o:spid="_x0000_s1042" type="#_x0000_t75" style="position:absolute;left:0;text-align:left;margin-left:268pt;margin-top:5.75pt;width:97.85pt;height:152.95pt;rotation:-1078131fd;z-index:251658240;visibility:visib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">
            <v:imagedata r:id="rId10" o:title="" cropbottom="-60f"/>
          </v:shape>
        </w:pict>
      </w:r>
    </w:p>
    <w:p w:rsidR="00A22A2C" w:rsidRDefault="00A22A2C" w:rsidP="001F6FED">
      <w:pPr>
        <w:tabs>
          <w:tab w:val="left" w:pos="1440"/>
        </w:tabs>
        <w:ind w:right="-79"/>
        <w:jc w:val="right"/>
      </w:pPr>
      <w:r>
        <w:rPr>
          <w:cs/>
        </w:rPr>
        <w:t>ภาณุมาศ    จีรภัทร์ (ครูเอม)</w:t>
      </w:r>
    </w:p>
    <w:p w:rsidR="00A22A2C" w:rsidRDefault="00A22A2C" w:rsidP="001F6FED">
      <w:pPr>
        <w:tabs>
          <w:tab w:val="left" w:pos="1440"/>
        </w:tabs>
        <w:ind w:right="-79"/>
        <w:jc w:val="right"/>
      </w:pPr>
      <w:r>
        <w:rPr>
          <w:cs/>
        </w:rPr>
        <w:t xml:space="preserve">ครูหน่วยวิชามานุษกับโลก </w:t>
      </w:r>
      <w:r>
        <w:rPr>
          <w:cs/>
        </w:rPr>
        <w:br/>
        <w:t>ระดับชั้น ๑</w:t>
      </w:r>
    </w:p>
    <w:sectPr w:rsidR="00A22A2C" w:rsidSect="00501E07">
      <w:pgSz w:w="11906" w:h="16838"/>
      <w:pgMar w:top="567" w:right="1134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lr –พ’ฉ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embedSystemFonts/>
  <w:stylePaneFormatFilter w:val="3F01"/>
  <w:doNotTrackMoves/>
  <w:defaultTabStop w:val="720"/>
  <w:characterSpacingControl w:val="doNotCompress"/>
  <w:compat>
    <w:applyBreaking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A0E8A"/>
    <w:rsid w:val="0000329F"/>
    <w:rsid w:val="00004049"/>
    <w:rsid w:val="00005310"/>
    <w:rsid w:val="000057FA"/>
    <w:rsid w:val="00010274"/>
    <w:rsid w:val="00011143"/>
    <w:rsid w:val="00012D34"/>
    <w:rsid w:val="00015E2D"/>
    <w:rsid w:val="00016D6F"/>
    <w:rsid w:val="00023748"/>
    <w:rsid w:val="00027B5D"/>
    <w:rsid w:val="00035227"/>
    <w:rsid w:val="0003681E"/>
    <w:rsid w:val="00036C7A"/>
    <w:rsid w:val="00036E95"/>
    <w:rsid w:val="000416B4"/>
    <w:rsid w:val="00042077"/>
    <w:rsid w:val="00042AEA"/>
    <w:rsid w:val="0004508B"/>
    <w:rsid w:val="000461D5"/>
    <w:rsid w:val="000468C2"/>
    <w:rsid w:val="0005052C"/>
    <w:rsid w:val="00053AE8"/>
    <w:rsid w:val="00054009"/>
    <w:rsid w:val="00060DBB"/>
    <w:rsid w:val="00063728"/>
    <w:rsid w:val="00064EED"/>
    <w:rsid w:val="00065795"/>
    <w:rsid w:val="00067429"/>
    <w:rsid w:val="000707BB"/>
    <w:rsid w:val="000747D5"/>
    <w:rsid w:val="0007785C"/>
    <w:rsid w:val="00082656"/>
    <w:rsid w:val="00083501"/>
    <w:rsid w:val="0008491E"/>
    <w:rsid w:val="00086561"/>
    <w:rsid w:val="000865AB"/>
    <w:rsid w:val="000908D9"/>
    <w:rsid w:val="000923E2"/>
    <w:rsid w:val="00096567"/>
    <w:rsid w:val="00096A9A"/>
    <w:rsid w:val="0009724E"/>
    <w:rsid w:val="00097E34"/>
    <w:rsid w:val="000A0E8A"/>
    <w:rsid w:val="000A0F4A"/>
    <w:rsid w:val="000A39C1"/>
    <w:rsid w:val="000A42F6"/>
    <w:rsid w:val="000A4F4F"/>
    <w:rsid w:val="000A625D"/>
    <w:rsid w:val="000A6D09"/>
    <w:rsid w:val="000A72F7"/>
    <w:rsid w:val="000B059A"/>
    <w:rsid w:val="000B0755"/>
    <w:rsid w:val="000B2990"/>
    <w:rsid w:val="000B30CF"/>
    <w:rsid w:val="000B79A6"/>
    <w:rsid w:val="000C2D18"/>
    <w:rsid w:val="000C4F22"/>
    <w:rsid w:val="000C5357"/>
    <w:rsid w:val="000D0DA8"/>
    <w:rsid w:val="000D109F"/>
    <w:rsid w:val="000D325B"/>
    <w:rsid w:val="000D3E9D"/>
    <w:rsid w:val="000D42A0"/>
    <w:rsid w:val="000D499F"/>
    <w:rsid w:val="000D5561"/>
    <w:rsid w:val="000D5BA4"/>
    <w:rsid w:val="000D5D27"/>
    <w:rsid w:val="000D65EC"/>
    <w:rsid w:val="000E11AC"/>
    <w:rsid w:val="000F1CD2"/>
    <w:rsid w:val="000F2E2E"/>
    <w:rsid w:val="000F3E7B"/>
    <w:rsid w:val="000F47E8"/>
    <w:rsid w:val="000F4B91"/>
    <w:rsid w:val="000F4F73"/>
    <w:rsid w:val="000F5091"/>
    <w:rsid w:val="000F57BA"/>
    <w:rsid w:val="000F5F74"/>
    <w:rsid w:val="000F69F1"/>
    <w:rsid w:val="000F7D1A"/>
    <w:rsid w:val="000F7E0A"/>
    <w:rsid w:val="001022EA"/>
    <w:rsid w:val="00102425"/>
    <w:rsid w:val="00103C34"/>
    <w:rsid w:val="00104E09"/>
    <w:rsid w:val="0010692A"/>
    <w:rsid w:val="00110439"/>
    <w:rsid w:val="00122E1D"/>
    <w:rsid w:val="001265E3"/>
    <w:rsid w:val="00126C02"/>
    <w:rsid w:val="0013061B"/>
    <w:rsid w:val="001322B1"/>
    <w:rsid w:val="001351CA"/>
    <w:rsid w:val="001424C2"/>
    <w:rsid w:val="0014314F"/>
    <w:rsid w:val="00143BFE"/>
    <w:rsid w:val="00144C14"/>
    <w:rsid w:val="00146D13"/>
    <w:rsid w:val="00152029"/>
    <w:rsid w:val="001538D0"/>
    <w:rsid w:val="00154E68"/>
    <w:rsid w:val="00155349"/>
    <w:rsid w:val="001563AA"/>
    <w:rsid w:val="001566ED"/>
    <w:rsid w:val="00156C0F"/>
    <w:rsid w:val="001609BF"/>
    <w:rsid w:val="00160B15"/>
    <w:rsid w:val="00160C0A"/>
    <w:rsid w:val="00163213"/>
    <w:rsid w:val="00167C32"/>
    <w:rsid w:val="0017194B"/>
    <w:rsid w:val="00172FC2"/>
    <w:rsid w:val="001737DF"/>
    <w:rsid w:val="00174B7F"/>
    <w:rsid w:val="00183123"/>
    <w:rsid w:val="001857C3"/>
    <w:rsid w:val="00187993"/>
    <w:rsid w:val="0019002A"/>
    <w:rsid w:val="00190394"/>
    <w:rsid w:val="001905E8"/>
    <w:rsid w:val="0019072C"/>
    <w:rsid w:val="00191437"/>
    <w:rsid w:val="0019407B"/>
    <w:rsid w:val="00196ED7"/>
    <w:rsid w:val="00196F09"/>
    <w:rsid w:val="00197777"/>
    <w:rsid w:val="001A0676"/>
    <w:rsid w:val="001A0D9E"/>
    <w:rsid w:val="001A50BD"/>
    <w:rsid w:val="001A5C58"/>
    <w:rsid w:val="001A7D08"/>
    <w:rsid w:val="001B12E5"/>
    <w:rsid w:val="001B1C11"/>
    <w:rsid w:val="001B262A"/>
    <w:rsid w:val="001B2DD1"/>
    <w:rsid w:val="001B3EFD"/>
    <w:rsid w:val="001B534C"/>
    <w:rsid w:val="001C0E12"/>
    <w:rsid w:val="001C65D1"/>
    <w:rsid w:val="001D3573"/>
    <w:rsid w:val="001D7147"/>
    <w:rsid w:val="001E01BC"/>
    <w:rsid w:val="001E11E3"/>
    <w:rsid w:val="001E39B7"/>
    <w:rsid w:val="001E574F"/>
    <w:rsid w:val="001E7B88"/>
    <w:rsid w:val="001F1184"/>
    <w:rsid w:val="001F1522"/>
    <w:rsid w:val="001F2C0E"/>
    <w:rsid w:val="001F52E8"/>
    <w:rsid w:val="001F5981"/>
    <w:rsid w:val="001F6FED"/>
    <w:rsid w:val="00202986"/>
    <w:rsid w:val="0020473E"/>
    <w:rsid w:val="00206EFD"/>
    <w:rsid w:val="002100CA"/>
    <w:rsid w:val="00212D1F"/>
    <w:rsid w:val="0021393E"/>
    <w:rsid w:val="00214EA6"/>
    <w:rsid w:val="0021503F"/>
    <w:rsid w:val="0022050C"/>
    <w:rsid w:val="00231A2D"/>
    <w:rsid w:val="002337B4"/>
    <w:rsid w:val="002341D6"/>
    <w:rsid w:val="00236464"/>
    <w:rsid w:val="00240647"/>
    <w:rsid w:val="00243130"/>
    <w:rsid w:val="002433E3"/>
    <w:rsid w:val="00250068"/>
    <w:rsid w:val="0025006F"/>
    <w:rsid w:val="00250242"/>
    <w:rsid w:val="00250CCB"/>
    <w:rsid w:val="00251F09"/>
    <w:rsid w:val="00252ED0"/>
    <w:rsid w:val="002535D3"/>
    <w:rsid w:val="00253961"/>
    <w:rsid w:val="002544CF"/>
    <w:rsid w:val="00255148"/>
    <w:rsid w:val="00256D07"/>
    <w:rsid w:val="002570B4"/>
    <w:rsid w:val="00260EC7"/>
    <w:rsid w:val="00262FE0"/>
    <w:rsid w:val="002647E0"/>
    <w:rsid w:val="00266CC5"/>
    <w:rsid w:val="0027062D"/>
    <w:rsid w:val="002719A4"/>
    <w:rsid w:val="002720F9"/>
    <w:rsid w:val="002727D8"/>
    <w:rsid w:val="002771C3"/>
    <w:rsid w:val="00280613"/>
    <w:rsid w:val="00284D62"/>
    <w:rsid w:val="00286772"/>
    <w:rsid w:val="0028694B"/>
    <w:rsid w:val="00286999"/>
    <w:rsid w:val="00286D58"/>
    <w:rsid w:val="002900E1"/>
    <w:rsid w:val="00290CA1"/>
    <w:rsid w:val="00290EAA"/>
    <w:rsid w:val="002910B9"/>
    <w:rsid w:val="002916B7"/>
    <w:rsid w:val="00296C03"/>
    <w:rsid w:val="00297567"/>
    <w:rsid w:val="002A08CA"/>
    <w:rsid w:val="002A0BBF"/>
    <w:rsid w:val="002A39F2"/>
    <w:rsid w:val="002A469B"/>
    <w:rsid w:val="002A4DE0"/>
    <w:rsid w:val="002A6BC4"/>
    <w:rsid w:val="002A7417"/>
    <w:rsid w:val="002B0923"/>
    <w:rsid w:val="002B1EE6"/>
    <w:rsid w:val="002B6108"/>
    <w:rsid w:val="002B69D7"/>
    <w:rsid w:val="002B6FED"/>
    <w:rsid w:val="002B7D6D"/>
    <w:rsid w:val="002C5FEF"/>
    <w:rsid w:val="002C791C"/>
    <w:rsid w:val="002D2A37"/>
    <w:rsid w:val="002D365B"/>
    <w:rsid w:val="002D3996"/>
    <w:rsid w:val="002E0A8B"/>
    <w:rsid w:val="002F07B0"/>
    <w:rsid w:val="002F2684"/>
    <w:rsid w:val="002F47C1"/>
    <w:rsid w:val="002F4B41"/>
    <w:rsid w:val="002F504C"/>
    <w:rsid w:val="002F6B0A"/>
    <w:rsid w:val="00300013"/>
    <w:rsid w:val="00302F16"/>
    <w:rsid w:val="003065B9"/>
    <w:rsid w:val="00306FFF"/>
    <w:rsid w:val="003079C5"/>
    <w:rsid w:val="00311A13"/>
    <w:rsid w:val="00311B48"/>
    <w:rsid w:val="00313C1A"/>
    <w:rsid w:val="003173FA"/>
    <w:rsid w:val="00325B7E"/>
    <w:rsid w:val="00332EA1"/>
    <w:rsid w:val="003410CF"/>
    <w:rsid w:val="003417B7"/>
    <w:rsid w:val="00341BEA"/>
    <w:rsid w:val="003427AF"/>
    <w:rsid w:val="0034293A"/>
    <w:rsid w:val="00342B44"/>
    <w:rsid w:val="003439AD"/>
    <w:rsid w:val="00343C51"/>
    <w:rsid w:val="00344F60"/>
    <w:rsid w:val="00346E92"/>
    <w:rsid w:val="00347BB2"/>
    <w:rsid w:val="00350977"/>
    <w:rsid w:val="003523DA"/>
    <w:rsid w:val="003525D4"/>
    <w:rsid w:val="00352CA7"/>
    <w:rsid w:val="0035307C"/>
    <w:rsid w:val="003543A3"/>
    <w:rsid w:val="00360811"/>
    <w:rsid w:val="003625A2"/>
    <w:rsid w:val="00364C0A"/>
    <w:rsid w:val="00366324"/>
    <w:rsid w:val="00371640"/>
    <w:rsid w:val="00371796"/>
    <w:rsid w:val="00371D92"/>
    <w:rsid w:val="00372492"/>
    <w:rsid w:val="00373DCD"/>
    <w:rsid w:val="00374636"/>
    <w:rsid w:val="003801DD"/>
    <w:rsid w:val="00380DBA"/>
    <w:rsid w:val="0038156A"/>
    <w:rsid w:val="0038413D"/>
    <w:rsid w:val="0038452F"/>
    <w:rsid w:val="00392320"/>
    <w:rsid w:val="003923C8"/>
    <w:rsid w:val="0039390C"/>
    <w:rsid w:val="00393F0D"/>
    <w:rsid w:val="00394FE3"/>
    <w:rsid w:val="00395768"/>
    <w:rsid w:val="00397A19"/>
    <w:rsid w:val="003A1999"/>
    <w:rsid w:val="003A2BD8"/>
    <w:rsid w:val="003A43B9"/>
    <w:rsid w:val="003B020C"/>
    <w:rsid w:val="003B068C"/>
    <w:rsid w:val="003B1992"/>
    <w:rsid w:val="003B32A5"/>
    <w:rsid w:val="003B7D36"/>
    <w:rsid w:val="003C08CA"/>
    <w:rsid w:val="003C1AF8"/>
    <w:rsid w:val="003C2D66"/>
    <w:rsid w:val="003C5B33"/>
    <w:rsid w:val="003C6195"/>
    <w:rsid w:val="003D196C"/>
    <w:rsid w:val="003D5DF6"/>
    <w:rsid w:val="003E10BD"/>
    <w:rsid w:val="003E1280"/>
    <w:rsid w:val="003E23CD"/>
    <w:rsid w:val="003E2D1F"/>
    <w:rsid w:val="003E4903"/>
    <w:rsid w:val="003F2E19"/>
    <w:rsid w:val="003F7EB6"/>
    <w:rsid w:val="00400D05"/>
    <w:rsid w:val="004041BF"/>
    <w:rsid w:val="0040537E"/>
    <w:rsid w:val="00406242"/>
    <w:rsid w:val="00407CA1"/>
    <w:rsid w:val="004111B8"/>
    <w:rsid w:val="00413409"/>
    <w:rsid w:val="0041445F"/>
    <w:rsid w:val="00415C61"/>
    <w:rsid w:val="004166A1"/>
    <w:rsid w:val="00417BDE"/>
    <w:rsid w:val="00421752"/>
    <w:rsid w:val="004227AD"/>
    <w:rsid w:val="0042366E"/>
    <w:rsid w:val="00423BF1"/>
    <w:rsid w:val="004250E2"/>
    <w:rsid w:val="004262B7"/>
    <w:rsid w:val="0043131B"/>
    <w:rsid w:val="00431ED0"/>
    <w:rsid w:val="00441F8E"/>
    <w:rsid w:val="00442081"/>
    <w:rsid w:val="00451204"/>
    <w:rsid w:val="004525D0"/>
    <w:rsid w:val="00453807"/>
    <w:rsid w:val="00454D35"/>
    <w:rsid w:val="0045559B"/>
    <w:rsid w:val="00456F7A"/>
    <w:rsid w:val="004617EF"/>
    <w:rsid w:val="004627EB"/>
    <w:rsid w:val="00462977"/>
    <w:rsid w:val="00463BB6"/>
    <w:rsid w:val="0047070E"/>
    <w:rsid w:val="004721F2"/>
    <w:rsid w:val="00474C8F"/>
    <w:rsid w:val="0047607B"/>
    <w:rsid w:val="0048068A"/>
    <w:rsid w:val="00480824"/>
    <w:rsid w:val="004809D5"/>
    <w:rsid w:val="00482DEF"/>
    <w:rsid w:val="00483DC3"/>
    <w:rsid w:val="004840DC"/>
    <w:rsid w:val="004855BF"/>
    <w:rsid w:val="00485D41"/>
    <w:rsid w:val="004860CD"/>
    <w:rsid w:val="00486A7C"/>
    <w:rsid w:val="00487EA1"/>
    <w:rsid w:val="00494E7D"/>
    <w:rsid w:val="004A1E7B"/>
    <w:rsid w:val="004A52C3"/>
    <w:rsid w:val="004A6BC7"/>
    <w:rsid w:val="004B1120"/>
    <w:rsid w:val="004B226C"/>
    <w:rsid w:val="004C0204"/>
    <w:rsid w:val="004C45E5"/>
    <w:rsid w:val="004C4E5F"/>
    <w:rsid w:val="004C5495"/>
    <w:rsid w:val="004C5695"/>
    <w:rsid w:val="004D094B"/>
    <w:rsid w:val="004D0C97"/>
    <w:rsid w:val="004D2408"/>
    <w:rsid w:val="004D336C"/>
    <w:rsid w:val="004D4BB2"/>
    <w:rsid w:val="004D4CF7"/>
    <w:rsid w:val="004D696F"/>
    <w:rsid w:val="004D76EF"/>
    <w:rsid w:val="004D7784"/>
    <w:rsid w:val="004E01BD"/>
    <w:rsid w:val="004E12D8"/>
    <w:rsid w:val="004E16B3"/>
    <w:rsid w:val="004E270C"/>
    <w:rsid w:val="004E2D5E"/>
    <w:rsid w:val="004E2EDE"/>
    <w:rsid w:val="004E3DED"/>
    <w:rsid w:val="004E48C8"/>
    <w:rsid w:val="004E4CAB"/>
    <w:rsid w:val="004E4E69"/>
    <w:rsid w:val="004E70B4"/>
    <w:rsid w:val="004E7D71"/>
    <w:rsid w:val="004F04B1"/>
    <w:rsid w:val="004F1A19"/>
    <w:rsid w:val="004F27A9"/>
    <w:rsid w:val="004F2B62"/>
    <w:rsid w:val="004F37A5"/>
    <w:rsid w:val="004F4051"/>
    <w:rsid w:val="004F6D57"/>
    <w:rsid w:val="004F7225"/>
    <w:rsid w:val="005015DC"/>
    <w:rsid w:val="00501E07"/>
    <w:rsid w:val="005026F1"/>
    <w:rsid w:val="00502ABB"/>
    <w:rsid w:val="00504C34"/>
    <w:rsid w:val="005105AE"/>
    <w:rsid w:val="005223AC"/>
    <w:rsid w:val="00522855"/>
    <w:rsid w:val="00523265"/>
    <w:rsid w:val="0052341C"/>
    <w:rsid w:val="00523D9B"/>
    <w:rsid w:val="00525888"/>
    <w:rsid w:val="005303B2"/>
    <w:rsid w:val="005312EA"/>
    <w:rsid w:val="00531AC7"/>
    <w:rsid w:val="005353C2"/>
    <w:rsid w:val="00535E31"/>
    <w:rsid w:val="00536F80"/>
    <w:rsid w:val="0054274F"/>
    <w:rsid w:val="0054725A"/>
    <w:rsid w:val="00560447"/>
    <w:rsid w:val="005614F3"/>
    <w:rsid w:val="00563493"/>
    <w:rsid w:val="00563F69"/>
    <w:rsid w:val="00573434"/>
    <w:rsid w:val="005740DF"/>
    <w:rsid w:val="00574E95"/>
    <w:rsid w:val="0058037E"/>
    <w:rsid w:val="0058250C"/>
    <w:rsid w:val="005844DC"/>
    <w:rsid w:val="0058487C"/>
    <w:rsid w:val="00585588"/>
    <w:rsid w:val="005857BF"/>
    <w:rsid w:val="005862D5"/>
    <w:rsid w:val="005869B5"/>
    <w:rsid w:val="0058751A"/>
    <w:rsid w:val="00587887"/>
    <w:rsid w:val="005900F1"/>
    <w:rsid w:val="00593146"/>
    <w:rsid w:val="00593A21"/>
    <w:rsid w:val="00595CB0"/>
    <w:rsid w:val="005967E2"/>
    <w:rsid w:val="00596E9A"/>
    <w:rsid w:val="005A0C23"/>
    <w:rsid w:val="005A3732"/>
    <w:rsid w:val="005A73C9"/>
    <w:rsid w:val="005A7C1B"/>
    <w:rsid w:val="005A7CC2"/>
    <w:rsid w:val="005B58D9"/>
    <w:rsid w:val="005B7A17"/>
    <w:rsid w:val="005C1F87"/>
    <w:rsid w:val="005C2648"/>
    <w:rsid w:val="005C426B"/>
    <w:rsid w:val="005C46C7"/>
    <w:rsid w:val="005C6B63"/>
    <w:rsid w:val="005C736C"/>
    <w:rsid w:val="005C7BE0"/>
    <w:rsid w:val="005D05BB"/>
    <w:rsid w:val="005D150C"/>
    <w:rsid w:val="005D3205"/>
    <w:rsid w:val="005D382B"/>
    <w:rsid w:val="005D4F1C"/>
    <w:rsid w:val="005D507A"/>
    <w:rsid w:val="005E0C16"/>
    <w:rsid w:val="005E0E75"/>
    <w:rsid w:val="005E1E3B"/>
    <w:rsid w:val="005E410E"/>
    <w:rsid w:val="005E4ABF"/>
    <w:rsid w:val="005E5D58"/>
    <w:rsid w:val="005E72CD"/>
    <w:rsid w:val="005F041F"/>
    <w:rsid w:val="005F0508"/>
    <w:rsid w:val="005F2D35"/>
    <w:rsid w:val="005F4308"/>
    <w:rsid w:val="005F7AC8"/>
    <w:rsid w:val="006009BC"/>
    <w:rsid w:val="00601384"/>
    <w:rsid w:val="006027F8"/>
    <w:rsid w:val="00602BB7"/>
    <w:rsid w:val="00604080"/>
    <w:rsid w:val="00604798"/>
    <w:rsid w:val="0060517D"/>
    <w:rsid w:val="006060CC"/>
    <w:rsid w:val="00607B23"/>
    <w:rsid w:val="00612CE2"/>
    <w:rsid w:val="0061728A"/>
    <w:rsid w:val="006175DD"/>
    <w:rsid w:val="00617886"/>
    <w:rsid w:val="00620094"/>
    <w:rsid w:val="00620AD5"/>
    <w:rsid w:val="00621611"/>
    <w:rsid w:val="00623D0B"/>
    <w:rsid w:val="00626EDA"/>
    <w:rsid w:val="00627350"/>
    <w:rsid w:val="00627CAB"/>
    <w:rsid w:val="00630AD3"/>
    <w:rsid w:val="006310D0"/>
    <w:rsid w:val="00632CA5"/>
    <w:rsid w:val="00634C57"/>
    <w:rsid w:val="006366AD"/>
    <w:rsid w:val="00641E0F"/>
    <w:rsid w:val="00645D99"/>
    <w:rsid w:val="00646621"/>
    <w:rsid w:val="006470CA"/>
    <w:rsid w:val="006522E3"/>
    <w:rsid w:val="00653939"/>
    <w:rsid w:val="006564FE"/>
    <w:rsid w:val="006576B6"/>
    <w:rsid w:val="00661979"/>
    <w:rsid w:val="00661BFA"/>
    <w:rsid w:val="00661CDA"/>
    <w:rsid w:val="006634E4"/>
    <w:rsid w:val="006651ED"/>
    <w:rsid w:val="006659B1"/>
    <w:rsid w:val="00667105"/>
    <w:rsid w:val="00670816"/>
    <w:rsid w:val="00670CAE"/>
    <w:rsid w:val="006730EC"/>
    <w:rsid w:val="00673997"/>
    <w:rsid w:val="00675DA5"/>
    <w:rsid w:val="00676247"/>
    <w:rsid w:val="00677BE0"/>
    <w:rsid w:val="00683752"/>
    <w:rsid w:val="0068697D"/>
    <w:rsid w:val="006928CB"/>
    <w:rsid w:val="006932F2"/>
    <w:rsid w:val="00697BB9"/>
    <w:rsid w:val="006A051F"/>
    <w:rsid w:val="006A1251"/>
    <w:rsid w:val="006A15B5"/>
    <w:rsid w:val="006A2480"/>
    <w:rsid w:val="006A37AA"/>
    <w:rsid w:val="006A70FF"/>
    <w:rsid w:val="006B125D"/>
    <w:rsid w:val="006B1B98"/>
    <w:rsid w:val="006B2E31"/>
    <w:rsid w:val="006B2FF9"/>
    <w:rsid w:val="006B58D3"/>
    <w:rsid w:val="006B63BB"/>
    <w:rsid w:val="006C0B40"/>
    <w:rsid w:val="006C12F2"/>
    <w:rsid w:val="006C750F"/>
    <w:rsid w:val="006C766B"/>
    <w:rsid w:val="006D200D"/>
    <w:rsid w:val="006D26C7"/>
    <w:rsid w:val="006D33DB"/>
    <w:rsid w:val="006D40F4"/>
    <w:rsid w:val="006D5882"/>
    <w:rsid w:val="006D5F3D"/>
    <w:rsid w:val="006D76A8"/>
    <w:rsid w:val="006E2D15"/>
    <w:rsid w:val="006E399F"/>
    <w:rsid w:val="006E39AD"/>
    <w:rsid w:val="006E3C84"/>
    <w:rsid w:val="006E5A69"/>
    <w:rsid w:val="006F0939"/>
    <w:rsid w:val="006F18F9"/>
    <w:rsid w:val="006F2C10"/>
    <w:rsid w:val="00700CF0"/>
    <w:rsid w:val="00700F94"/>
    <w:rsid w:val="00701CA3"/>
    <w:rsid w:val="00701DF2"/>
    <w:rsid w:val="00701F2F"/>
    <w:rsid w:val="007021DE"/>
    <w:rsid w:val="00703362"/>
    <w:rsid w:val="00706196"/>
    <w:rsid w:val="00710129"/>
    <w:rsid w:val="00711475"/>
    <w:rsid w:val="007116C1"/>
    <w:rsid w:val="00714052"/>
    <w:rsid w:val="00714A96"/>
    <w:rsid w:val="00715310"/>
    <w:rsid w:val="00721F3E"/>
    <w:rsid w:val="00723CBF"/>
    <w:rsid w:val="00723E57"/>
    <w:rsid w:val="00725034"/>
    <w:rsid w:val="00725114"/>
    <w:rsid w:val="00725ED6"/>
    <w:rsid w:val="00726C2E"/>
    <w:rsid w:val="007317B5"/>
    <w:rsid w:val="00732421"/>
    <w:rsid w:val="0073300E"/>
    <w:rsid w:val="00734D67"/>
    <w:rsid w:val="00740544"/>
    <w:rsid w:val="0074090B"/>
    <w:rsid w:val="00743E2B"/>
    <w:rsid w:val="0074465A"/>
    <w:rsid w:val="0074613F"/>
    <w:rsid w:val="00746621"/>
    <w:rsid w:val="00751E0F"/>
    <w:rsid w:val="007556A5"/>
    <w:rsid w:val="0075677D"/>
    <w:rsid w:val="007632DB"/>
    <w:rsid w:val="007736BE"/>
    <w:rsid w:val="007748C5"/>
    <w:rsid w:val="00775723"/>
    <w:rsid w:val="0078232E"/>
    <w:rsid w:val="007845A3"/>
    <w:rsid w:val="00785927"/>
    <w:rsid w:val="00786A0D"/>
    <w:rsid w:val="0078716E"/>
    <w:rsid w:val="007907E9"/>
    <w:rsid w:val="00791B2E"/>
    <w:rsid w:val="00791DA8"/>
    <w:rsid w:val="00794F60"/>
    <w:rsid w:val="007954FF"/>
    <w:rsid w:val="0079641D"/>
    <w:rsid w:val="007A05D2"/>
    <w:rsid w:val="007A05D7"/>
    <w:rsid w:val="007A19C1"/>
    <w:rsid w:val="007A3D57"/>
    <w:rsid w:val="007A7119"/>
    <w:rsid w:val="007B0EC8"/>
    <w:rsid w:val="007B3063"/>
    <w:rsid w:val="007B364C"/>
    <w:rsid w:val="007B3C2D"/>
    <w:rsid w:val="007B4532"/>
    <w:rsid w:val="007B49B1"/>
    <w:rsid w:val="007B7574"/>
    <w:rsid w:val="007B7FCB"/>
    <w:rsid w:val="007C2917"/>
    <w:rsid w:val="007C3D4F"/>
    <w:rsid w:val="007C5080"/>
    <w:rsid w:val="007C5406"/>
    <w:rsid w:val="007C6936"/>
    <w:rsid w:val="007C6FDE"/>
    <w:rsid w:val="007C7213"/>
    <w:rsid w:val="007C76F2"/>
    <w:rsid w:val="007C7A4A"/>
    <w:rsid w:val="007D1D50"/>
    <w:rsid w:val="007D2040"/>
    <w:rsid w:val="007D32EB"/>
    <w:rsid w:val="007D3A1B"/>
    <w:rsid w:val="007D4880"/>
    <w:rsid w:val="007D605D"/>
    <w:rsid w:val="007D6D25"/>
    <w:rsid w:val="007E1E77"/>
    <w:rsid w:val="007E1F39"/>
    <w:rsid w:val="007E2EF4"/>
    <w:rsid w:val="007E317B"/>
    <w:rsid w:val="007E4100"/>
    <w:rsid w:val="007E6CB2"/>
    <w:rsid w:val="007E7A8E"/>
    <w:rsid w:val="007F1505"/>
    <w:rsid w:val="007F19E2"/>
    <w:rsid w:val="007F261F"/>
    <w:rsid w:val="007F37EC"/>
    <w:rsid w:val="007F64E3"/>
    <w:rsid w:val="00804018"/>
    <w:rsid w:val="008042D2"/>
    <w:rsid w:val="0080612B"/>
    <w:rsid w:val="008103EF"/>
    <w:rsid w:val="00810A83"/>
    <w:rsid w:val="00810DF3"/>
    <w:rsid w:val="008148D8"/>
    <w:rsid w:val="00815266"/>
    <w:rsid w:val="00815EC3"/>
    <w:rsid w:val="00817C5E"/>
    <w:rsid w:val="00821AA1"/>
    <w:rsid w:val="00821CF0"/>
    <w:rsid w:val="008257C9"/>
    <w:rsid w:val="008258F1"/>
    <w:rsid w:val="0083170B"/>
    <w:rsid w:val="008376FC"/>
    <w:rsid w:val="00842A62"/>
    <w:rsid w:val="00843050"/>
    <w:rsid w:val="0084320E"/>
    <w:rsid w:val="00846173"/>
    <w:rsid w:val="00846B95"/>
    <w:rsid w:val="00846CBF"/>
    <w:rsid w:val="008478DE"/>
    <w:rsid w:val="00854392"/>
    <w:rsid w:val="00855619"/>
    <w:rsid w:val="00856B56"/>
    <w:rsid w:val="00857E77"/>
    <w:rsid w:val="00864C55"/>
    <w:rsid w:val="00865197"/>
    <w:rsid w:val="00865923"/>
    <w:rsid w:val="00865DE5"/>
    <w:rsid w:val="0086609B"/>
    <w:rsid w:val="00866BD9"/>
    <w:rsid w:val="0086761B"/>
    <w:rsid w:val="0087252D"/>
    <w:rsid w:val="00872803"/>
    <w:rsid w:val="0087566D"/>
    <w:rsid w:val="0088335A"/>
    <w:rsid w:val="00883D96"/>
    <w:rsid w:val="00884BD5"/>
    <w:rsid w:val="00885719"/>
    <w:rsid w:val="00885D3E"/>
    <w:rsid w:val="00886431"/>
    <w:rsid w:val="00886A4A"/>
    <w:rsid w:val="0089114F"/>
    <w:rsid w:val="0089440D"/>
    <w:rsid w:val="008950F9"/>
    <w:rsid w:val="008975D2"/>
    <w:rsid w:val="008A1CC6"/>
    <w:rsid w:val="008A4782"/>
    <w:rsid w:val="008A54D4"/>
    <w:rsid w:val="008A5B9E"/>
    <w:rsid w:val="008B009D"/>
    <w:rsid w:val="008B1346"/>
    <w:rsid w:val="008B1834"/>
    <w:rsid w:val="008B2DEE"/>
    <w:rsid w:val="008B2FF8"/>
    <w:rsid w:val="008B387E"/>
    <w:rsid w:val="008B3A65"/>
    <w:rsid w:val="008B6098"/>
    <w:rsid w:val="008C0215"/>
    <w:rsid w:val="008C0AC8"/>
    <w:rsid w:val="008C25B7"/>
    <w:rsid w:val="008C6AFD"/>
    <w:rsid w:val="008C7F8B"/>
    <w:rsid w:val="008D05B1"/>
    <w:rsid w:val="008D06B4"/>
    <w:rsid w:val="008D3590"/>
    <w:rsid w:val="008D4BA5"/>
    <w:rsid w:val="008D5D20"/>
    <w:rsid w:val="008D5EDD"/>
    <w:rsid w:val="008D6676"/>
    <w:rsid w:val="008E1BFB"/>
    <w:rsid w:val="008E7F7B"/>
    <w:rsid w:val="008F065E"/>
    <w:rsid w:val="008F29A2"/>
    <w:rsid w:val="008F3ACE"/>
    <w:rsid w:val="008F56F6"/>
    <w:rsid w:val="00900027"/>
    <w:rsid w:val="00903BBC"/>
    <w:rsid w:val="00903D4E"/>
    <w:rsid w:val="00904485"/>
    <w:rsid w:val="0090479D"/>
    <w:rsid w:val="009054B0"/>
    <w:rsid w:val="009076F8"/>
    <w:rsid w:val="00910083"/>
    <w:rsid w:val="00910353"/>
    <w:rsid w:val="0091459C"/>
    <w:rsid w:val="00914784"/>
    <w:rsid w:val="009158B2"/>
    <w:rsid w:val="00927C3F"/>
    <w:rsid w:val="00931032"/>
    <w:rsid w:val="00932411"/>
    <w:rsid w:val="00935221"/>
    <w:rsid w:val="00936954"/>
    <w:rsid w:val="00936CB1"/>
    <w:rsid w:val="0093749E"/>
    <w:rsid w:val="00937D74"/>
    <w:rsid w:val="00941B7F"/>
    <w:rsid w:val="00941DED"/>
    <w:rsid w:val="009429A8"/>
    <w:rsid w:val="0095123A"/>
    <w:rsid w:val="009520B4"/>
    <w:rsid w:val="0095329A"/>
    <w:rsid w:val="00953C8B"/>
    <w:rsid w:val="00955496"/>
    <w:rsid w:val="00956CBA"/>
    <w:rsid w:val="00956DC8"/>
    <w:rsid w:val="00960320"/>
    <w:rsid w:val="00960824"/>
    <w:rsid w:val="00964AE5"/>
    <w:rsid w:val="00966FBB"/>
    <w:rsid w:val="00970BE7"/>
    <w:rsid w:val="00971672"/>
    <w:rsid w:val="00971FF6"/>
    <w:rsid w:val="00972940"/>
    <w:rsid w:val="0098304B"/>
    <w:rsid w:val="00984319"/>
    <w:rsid w:val="00984408"/>
    <w:rsid w:val="00984869"/>
    <w:rsid w:val="0098549D"/>
    <w:rsid w:val="00985D85"/>
    <w:rsid w:val="00986511"/>
    <w:rsid w:val="00986709"/>
    <w:rsid w:val="009902C9"/>
    <w:rsid w:val="009919B3"/>
    <w:rsid w:val="009951E8"/>
    <w:rsid w:val="009957F6"/>
    <w:rsid w:val="00996A75"/>
    <w:rsid w:val="009971FD"/>
    <w:rsid w:val="009A1529"/>
    <w:rsid w:val="009A2E58"/>
    <w:rsid w:val="009A4141"/>
    <w:rsid w:val="009A5FAD"/>
    <w:rsid w:val="009B196F"/>
    <w:rsid w:val="009B5C57"/>
    <w:rsid w:val="009B6C4D"/>
    <w:rsid w:val="009C1E95"/>
    <w:rsid w:val="009C20DD"/>
    <w:rsid w:val="009C23DF"/>
    <w:rsid w:val="009C465D"/>
    <w:rsid w:val="009D0AC1"/>
    <w:rsid w:val="009D1591"/>
    <w:rsid w:val="009D1D18"/>
    <w:rsid w:val="009D2354"/>
    <w:rsid w:val="009D3535"/>
    <w:rsid w:val="009D3E0C"/>
    <w:rsid w:val="009E2839"/>
    <w:rsid w:val="009E310D"/>
    <w:rsid w:val="009E328D"/>
    <w:rsid w:val="009E3BDF"/>
    <w:rsid w:val="009E7307"/>
    <w:rsid w:val="009F253F"/>
    <w:rsid w:val="009F58DA"/>
    <w:rsid w:val="009F6733"/>
    <w:rsid w:val="00A00470"/>
    <w:rsid w:val="00A033B8"/>
    <w:rsid w:val="00A03A40"/>
    <w:rsid w:val="00A049BB"/>
    <w:rsid w:val="00A06C0A"/>
    <w:rsid w:val="00A074E8"/>
    <w:rsid w:val="00A1165B"/>
    <w:rsid w:val="00A116F3"/>
    <w:rsid w:val="00A128A6"/>
    <w:rsid w:val="00A149A0"/>
    <w:rsid w:val="00A14D99"/>
    <w:rsid w:val="00A15779"/>
    <w:rsid w:val="00A15C52"/>
    <w:rsid w:val="00A1634C"/>
    <w:rsid w:val="00A2077C"/>
    <w:rsid w:val="00A21628"/>
    <w:rsid w:val="00A21A7B"/>
    <w:rsid w:val="00A222BF"/>
    <w:rsid w:val="00A225D4"/>
    <w:rsid w:val="00A22A2C"/>
    <w:rsid w:val="00A24B64"/>
    <w:rsid w:val="00A267FE"/>
    <w:rsid w:val="00A27331"/>
    <w:rsid w:val="00A27795"/>
    <w:rsid w:val="00A33733"/>
    <w:rsid w:val="00A342A8"/>
    <w:rsid w:val="00A344F2"/>
    <w:rsid w:val="00A345D6"/>
    <w:rsid w:val="00A4036C"/>
    <w:rsid w:val="00A43234"/>
    <w:rsid w:val="00A4326A"/>
    <w:rsid w:val="00A44535"/>
    <w:rsid w:val="00A44BBE"/>
    <w:rsid w:val="00A452BD"/>
    <w:rsid w:val="00A5100C"/>
    <w:rsid w:val="00A51AD0"/>
    <w:rsid w:val="00A52B17"/>
    <w:rsid w:val="00A52DC4"/>
    <w:rsid w:val="00A5406F"/>
    <w:rsid w:val="00A557D6"/>
    <w:rsid w:val="00A55A43"/>
    <w:rsid w:val="00A55F15"/>
    <w:rsid w:val="00A56BC8"/>
    <w:rsid w:val="00A626EC"/>
    <w:rsid w:val="00A62DCE"/>
    <w:rsid w:val="00A673B1"/>
    <w:rsid w:val="00A673FF"/>
    <w:rsid w:val="00A713DB"/>
    <w:rsid w:val="00A72AC4"/>
    <w:rsid w:val="00A7343D"/>
    <w:rsid w:val="00A75A20"/>
    <w:rsid w:val="00A779A4"/>
    <w:rsid w:val="00A81268"/>
    <w:rsid w:val="00A83CBF"/>
    <w:rsid w:val="00A86C1F"/>
    <w:rsid w:val="00A8791E"/>
    <w:rsid w:val="00A87A35"/>
    <w:rsid w:val="00A87A5B"/>
    <w:rsid w:val="00A91FC6"/>
    <w:rsid w:val="00A958D1"/>
    <w:rsid w:val="00A963F4"/>
    <w:rsid w:val="00A97E72"/>
    <w:rsid w:val="00AA0011"/>
    <w:rsid w:val="00AA08EB"/>
    <w:rsid w:val="00AA591A"/>
    <w:rsid w:val="00AA7014"/>
    <w:rsid w:val="00AA7F56"/>
    <w:rsid w:val="00AB09A1"/>
    <w:rsid w:val="00AB154D"/>
    <w:rsid w:val="00AB1AC8"/>
    <w:rsid w:val="00AB6907"/>
    <w:rsid w:val="00AB74B7"/>
    <w:rsid w:val="00AB7EC4"/>
    <w:rsid w:val="00AC35F6"/>
    <w:rsid w:val="00AC4106"/>
    <w:rsid w:val="00AC4759"/>
    <w:rsid w:val="00AC5A9D"/>
    <w:rsid w:val="00AC69A7"/>
    <w:rsid w:val="00AC6F67"/>
    <w:rsid w:val="00AD389A"/>
    <w:rsid w:val="00AD39E2"/>
    <w:rsid w:val="00AD49BD"/>
    <w:rsid w:val="00AD4B97"/>
    <w:rsid w:val="00AD67A7"/>
    <w:rsid w:val="00AD6DB8"/>
    <w:rsid w:val="00AE310D"/>
    <w:rsid w:val="00AE4551"/>
    <w:rsid w:val="00AF1C22"/>
    <w:rsid w:val="00B0076E"/>
    <w:rsid w:val="00B01C1E"/>
    <w:rsid w:val="00B048A3"/>
    <w:rsid w:val="00B07F6B"/>
    <w:rsid w:val="00B10706"/>
    <w:rsid w:val="00B12D9D"/>
    <w:rsid w:val="00B13D75"/>
    <w:rsid w:val="00B14C75"/>
    <w:rsid w:val="00B1661B"/>
    <w:rsid w:val="00B16D9F"/>
    <w:rsid w:val="00B16F6F"/>
    <w:rsid w:val="00B222AD"/>
    <w:rsid w:val="00B227A2"/>
    <w:rsid w:val="00B233C0"/>
    <w:rsid w:val="00B25265"/>
    <w:rsid w:val="00B26431"/>
    <w:rsid w:val="00B26C3D"/>
    <w:rsid w:val="00B325E1"/>
    <w:rsid w:val="00B35FE1"/>
    <w:rsid w:val="00B36802"/>
    <w:rsid w:val="00B36AB0"/>
    <w:rsid w:val="00B37709"/>
    <w:rsid w:val="00B4024E"/>
    <w:rsid w:val="00B41DCB"/>
    <w:rsid w:val="00B45B1A"/>
    <w:rsid w:val="00B45DED"/>
    <w:rsid w:val="00B520E4"/>
    <w:rsid w:val="00B54D64"/>
    <w:rsid w:val="00B60A1A"/>
    <w:rsid w:val="00B62DEA"/>
    <w:rsid w:val="00B64014"/>
    <w:rsid w:val="00B7432D"/>
    <w:rsid w:val="00B75021"/>
    <w:rsid w:val="00B75C02"/>
    <w:rsid w:val="00B77119"/>
    <w:rsid w:val="00B7749E"/>
    <w:rsid w:val="00B83509"/>
    <w:rsid w:val="00B83D36"/>
    <w:rsid w:val="00B84D32"/>
    <w:rsid w:val="00B85A78"/>
    <w:rsid w:val="00B8634F"/>
    <w:rsid w:val="00B91CFD"/>
    <w:rsid w:val="00BA0167"/>
    <w:rsid w:val="00BA046F"/>
    <w:rsid w:val="00BA0C74"/>
    <w:rsid w:val="00BA103B"/>
    <w:rsid w:val="00BA16CC"/>
    <w:rsid w:val="00BA31E2"/>
    <w:rsid w:val="00BA6591"/>
    <w:rsid w:val="00BB1103"/>
    <w:rsid w:val="00BB1DD3"/>
    <w:rsid w:val="00BB26FC"/>
    <w:rsid w:val="00BB394C"/>
    <w:rsid w:val="00BB5060"/>
    <w:rsid w:val="00BC0F51"/>
    <w:rsid w:val="00BC4FD3"/>
    <w:rsid w:val="00BC58F8"/>
    <w:rsid w:val="00BD05AD"/>
    <w:rsid w:val="00BD209D"/>
    <w:rsid w:val="00BD2D8C"/>
    <w:rsid w:val="00BD42F1"/>
    <w:rsid w:val="00BD4ED6"/>
    <w:rsid w:val="00BD7762"/>
    <w:rsid w:val="00BE27F5"/>
    <w:rsid w:val="00BE343C"/>
    <w:rsid w:val="00BE66A8"/>
    <w:rsid w:val="00BE6AB7"/>
    <w:rsid w:val="00BF1D14"/>
    <w:rsid w:val="00BF701C"/>
    <w:rsid w:val="00BF71C4"/>
    <w:rsid w:val="00C04400"/>
    <w:rsid w:val="00C05595"/>
    <w:rsid w:val="00C11C5E"/>
    <w:rsid w:val="00C227E2"/>
    <w:rsid w:val="00C2393B"/>
    <w:rsid w:val="00C24FEF"/>
    <w:rsid w:val="00C3130F"/>
    <w:rsid w:val="00C315C2"/>
    <w:rsid w:val="00C3521C"/>
    <w:rsid w:val="00C3524E"/>
    <w:rsid w:val="00C4040D"/>
    <w:rsid w:val="00C41FDE"/>
    <w:rsid w:val="00C43983"/>
    <w:rsid w:val="00C45BE1"/>
    <w:rsid w:val="00C551BE"/>
    <w:rsid w:val="00C5795D"/>
    <w:rsid w:val="00C57B92"/>
    <w:rsid w:val="00C61438"/>
    <w:rsid w:val="00C6159D"/>
    <w:rsid w:val="00C63711"/>
    <w:rsid w:val="00C65158"/>
    <w:rsid w:val="00C67D9D"/>
    <w:rsid w:val="00C705D6"/>
    <w:rsid w:val="00C70854"/>
    <w:rsid w:val="00C72909"/>
    <w:rsid w:val="00C73317"/>
    <w:rsid w:val="00C746F2"/>
    <w:rsid w:val="00C74C4C"/>
    <w:rsid w:val="00C76257"/>
    <w:rsid w:val="00C80E9F"/>
    <w:rsid w:val="00C8203C"/>
    <w:rsid w:val="00C8283C"/>
    <w:rsid w:val="00C8338C"/>
    <w:rsid w:val="00C83BB5"/>
    <w:rsid w:val="00C86BBA"/>
    <w:rsid w:val="00C8776E"/>
    <w:rsid w:val="00C916F0"/>
    <w:rsid w:val="00C97303"/>
    <w:rsid w:val="00C9782B"/>
    <w:rsid w:val="00CA0082"/>
    <w:rsid w:val="00CA07EF"/>
    <w:rsid w:val="00CA470B"/>
    <w:rsid w:val="00CA475B"/>
    <w:rsid w:val="00CA4771"/>
    <w:rsid w:val="00CA4E11"/>
    <w:rsid w:val="00CA6F9E"/>
    <w:rsid w:val="00CB28E8"/>
    <w:rsid w:val="00CB2CC3"/>
    <w:rsid w:val="00CB384C"/>
    <w:rsid w:val="00CB73F4"/>
    <w:rsid w:val="00CC0701"/>
    <w:rsid w:val="00CC18CA"/>
    <w:rsid w:val="00CC383F"/>
    <w:rsid w:val="00CC38C2"/>
    <w:rsid w:val="00CD508A"/>
    <w:rsid w:val="00CD5B8B"/>
    <w:rsid w:val="00CD65E0"/>
    <w:rsid w:val="00CD7714"/>
    <w:rsid w:val="00CE11A1"/>
    <w:rsid w:val="00CE23CC"/>
    <w:rsid w:val="00CE263B"/>
    <w:rsid w:val="00CE3733"/>
    <w:rsid w:val="00CE3D97"/>
    <w:rsid w:val="00CE3FEF"/>
    <w:rsid w:val="00CE516F"/>
    <w:rsid w:val="00CE644E"/>
    <w:rsid w:val="00CF3122"/>
    <w:rsid w:val="00CF3579"/>
    <w:rsid w:val="00CF6675"/>
    <w:rsid w:val="00CF72CC"/>
    <w:rsid w:val="00D04AD8"/>
    <w:rsid w:val="00D05871"/>
    <w:rsid w:val="00D1117D"/>
    <w:rsid w:val="00D1216C"/>
    <w:rsid w:val="00D123C7"/>
    <w:rsid w:val="00D1353E"/>
    <w:rsid w:val="00D15BE7"/>
    <w:rsid w:val="00D162BE"/>
    <w:rsid w:val="00D16AB1"/>
    <w:rsid w:val="00D16ED3"/>
    <w:rsid w:val="00D20FE3"/>
    <w:rsid w:val="00D220E2"/>
    <w:rsid w:val="00D23AEE"/>
    <w:rsid w:val="00D30412"/>
    <w:rsid w:val="00D30DEA"/>
    <w:rsid w:val="00D3170B"/>
    <w:rsid w:val="00D33687"/>
    <w:rsid w:val="00D347B4"/>
    <w:rsid w:val="00D34D54"/>
    <w:rsid w:val="00D3531F"/>
    <w:rsid w:val="00D354DD"/>
    <w:rsid w:val="00D35B1B"/>
    <w:rsid w:val="00D35B2A"/>
    <w:rsid w:val="00D362CF"/>
    <w:rsid w:val="00D371EB"/>
    <w:rsid w:val="00D401B8"/>
    <w:rsid w:val="00D408C6"/>
    <w:rsid w:val="00D40C96"/>
    <w:rsid w:val="00D4119A"/>
    <w:rsid w:val="00D427F9"/>
    <w:rsid w:val="00D503E6"/>
    <w:rsid w:val="00D50C64"/>
    <w:rsid w:val="00D54FC0"/>
    <w:rsid w:val="00D56932"/>
    <w:rsid w:val="00D60F72"/>
    <w:rsid w:val="00D63AD5"/>
    <w:rsid w:val="00D667CA"/>
    <w:rsid w:val="00D67148"/>
    <w:rsid w:val="00D67539"/>
    <w:rsid w:val="00D7138B"/>
    <w:rsid w:val="00D7287E"/>
    <w:rsid w:val="00D741AD"/>
    <w:rsid w:val="00D74835"/>
    <w:rsid w:val="00D74E17"/>
    <w:rsid w:val="00D760FE"/>
    <w:rsid w:val="00D777E8"/>
    <w:rsid w:val="00D808EE"/>
    <w:rsid w:val="00D810B4"/>
    <w:rsid w:val="00D82DA3"/>
    <w:rsid w:val="00D8373B"/>
    <w:rsid w:val="00D841AE"/>
    <w:rsid w:val="00D85643"/>
    <w:rsid w:val="00D869C1"/>
    <w:rsid w:val="00D87B60"/>
    <w:rsid w:val="00D90CB2"/>
    <w:rsid w:val="00D90D27"/>
    <w:rsid w:val="00D9229D"/>
    <w:rsid w:val="00D93C74"/>
    <w:rsid w:val="00D93D74"/>
    <w:rsid w:val="00D96B37"/>
    <w:rsid w:val="00DA0F23"/>
    <w:rsid w:val="00DA14C0"/>
    <w:rsid w:val="00DA1869"/>
    <w:rsid w:val="00DA3767"/>
    <w:rsid w:val="00DA4AF4"/>
    <w:rsid w:val="00DA4E28"/>
    <w:rsid w:val="00DA56CF"/>
    <w:rsid w:val="00DA7EFB"/>
    <w:rsid w:val="00DB07B1"/>
    <w:rsid w:val="00DB0DC4"/>
    <w:rsid w:val="00DB1803"/>
    <w:rsid w:val="00DB4753"/>
    <w:rsid w:val="00DB5261"/>
    <w:rsid w:val="00DB59E6"/>
    <w:rsid w:val="00DC0C2A"/>
    <w:rsid w:val="00DC345E"/>
    <w:rsid w:val="00DC3F15"/>
    <w:rsid w:val="00DD3B4B"/>
    <w:rsid w:val="00DE31FC"/>
    <w:rsid w:val="00DE48EF"/>
    <w:rsid w:val="00DE733F"/>
    <w:rsid w:val="00DF0087"/>
    <w:rsid w:val="00DF0513"/>
    <w:rsid w:val="00DF098C"/>
    <w:rsid w:val="00DF136C"/>
    <w:rsid w:val="00DF182B"/>
    <w:rsid w:val="00DF58CA"/>
    <w:rsid w:val="00DF5BF6"/>
    <w:rsid w:val="00DF6E37"/>
    <w:rsid w:val="00E027DC"/>
    <w:rsid w:val="00E034AC"/>
    <w:rsid w:val="00E04261"/>
    <w:rsid w:val="00E04C01"/>
    <w:rsid w:val="00E07BD0"/>
    <w:rsid w:val="00E1220A"/>
    <w:rsid w:val="00E138FA"/>
    <w:rsid w:val="00E14DDE"/>
    <w:rsid w:val="00E14EE0"/>
    <w:rsid w:val="00E15458"/>
    <w:rsid w:val="00E160BB"/>
    <w:rsid w:val="00E21470"/>
    <w:rsid w:val="00E2382A"/>
    <w:rsid w:val="00E238A9"/>
    <w:rsid w:val="00E23E9F"/>
    <w:rsid w:val="00E253C0"/>
    <w:rsid w:val="00E265AF"/>
    <w:rsid w:val="00E333CE"/>
    <w:rsid w:val="00E3691F"/>
    <w:rsid w:val="00E36B7C"/>
    <w:rsid w:val="00E41625"/>
    <w:rsid w:val="00E4268B"/>
    <w:rsid w:val="00E426D9"/>
    <w:rsid w:val="00E428A4"/>
    <w:rsid w:val="00E42D2F"/>
    <w:rsid w:val="00E43C30"/>
    <w:rsid w:val="00E43D7E"/>
    <w:rsid w:val="00E4459B"/>
    <w:rsid w:val="00E46F7C"/>
    <w:rsid w:val="00E53B48"/>
    <w:rsid w:val="00E55024"/>
    <w:rsid w:val="00E56169"/>
    <w:rsid w:val="00E62368"/>
    <w:rsid w:val="00E6357F"/>
    <w:rsid w:val="00E663C0"/>
    <w:rsid w:val="00E66FF2"/>
    <w:rsid w:val="00E70DD5"/>
    <w:rsid w:val="00E70E18"/>
    <w:rsid w:val="00E72C8C"/>
    <w:rsid w:val="00E72FB0"/>
    <w:rsid w:val="00E74255"/>
    <w:rsid w:val="00E74FE9"/>
    <w:rsid w:val="00E8078D"/>
    <w:rsid w:val="00E8273C"/>
    <w:rsid w:val="00E83AC2"/>
    <w:rsid w:val="00E84A70"/>
    <w:rsid w:val="00E85C11"/>
    <w:rsid w:val="00E86146"/>
    <w:rsid w:val="00E90373"/>
    <w:rsid w:val="00E91422"/>
    <w:rsid w:val="00E94D2A"/>
    <w:rsid w:val="00E961D3"/>
    <w:rsid w:val="00E97B4A"/>
    <w:rsid w:val="00EA054F"/>
    <w:rsid w:val="00EA09AA"/>
    <w:rsid w:val="00EA09EB"/>
    <w:rsid w:val="00EA1AB8"/>
    <w:rsid w:val="00EA1B5B"/>
    <w:rsid w:val="00EA33DF"/>
    <w:rsid w:val="00EA5312"/>
    <w:rsid w:val="00EB1047"/>
    <w:rsid w:val="00EC0034"/>
    <w:rsid w:val="00EC08D6"/>
    <w:rsid w:val="00EC1D69"/>
    <w:rsid w:val="00EC390E"/>
    <w:rsid w:val="00EC3A60"/>
    <w:rsid w:val="00EC7B8C"/>
    <w:rsid w:val="00ED1A3D"/>
    <w:rsid w:val="00ED249B"/>
    <w:rsid w:val="00ED4DCB"/>
    <w:rsid w:val="00ED75CB"/>
    <w:rsid w:val="00ED77AB"/>
    <w:rsid w:val="00EE03F0"/>
    <w:rsid w:val="00EE6411"/>
    <w:rsid w:val="00EE6D81"/>
    <w:rsid w:val="00EE7BDB"/>
    <w:rsid w:val="00EF05A4"/>
    <w:rsid w:val="00EF33F6"/>
    <w:rsid w:val="00EF4242"/>
    <w:rsid w:val="00EF575A"/>
    <w:rsid w:val="00EF5EE9"/>
    <w:rsid w:val="00F03B13"/>
    <w:rsid w:val="00F04583"/>
    <w:rsid w:val="00F06E5D"/>
    <w:rsid w:val="00F07F36"/>
    <w:rsid w:val="00F1066F"/>
    <w:rsid w:val="00F11296"/>
    <w:rsid w:val="00F12E14"/>
    <w:rsid w:val="00F142D1"/>
    <w:rsid w:val="00F1536D"/>
    <w:rsid w:val="00F1550E"/>
    <w:rsid w:val="00F160C9"/>
    <w:rsid w:val="00F16BE5"/>
    <w:rsid w:val="00F20439"/>
    <w:rsid w:val="00F223CF"/>
    <w:rsid w:val="00F24770"/>
    <w:rsid w:val="00F24EA9"/>
    <w:rsid w:val="00F253B0"/>
    <w:rsid w:val="00F279F9"/>
    <w:rsid w:val="00F32360"/>
    <w:rsid w:val="00F374A5"/>
    <w:rsid w:val="00F37C34"/>
    <w:rsid w:val="00F4030B"/>
    <w:rsid w:val="00F40922"/>
    <w:rsid w:val="00F40D97"/>
    <w:rsid w:val="00F410E5"/>
    <w:rsid w:val="00F42C91"/>
    <w:rsid w:val="00F4321F"/>
    <w:rsid w:val="00F44462"/>
    <w:rsid w:val="00F4529A"/>
    <w:rsid w:val="00F453C8"/>
    <w:rsid w:val="00F45CB2"/>
    <w:rsid w:val="00F47239"/>
    <w:rsid w:val="00F52224"/>
    <w:rsid w:val="00F53BA7"/>
    <w:rsid w:val="00F56E3E"/>
    <w:rsid w:val="00F6078A"/>
    <w:rsid w:val="00F60A69"/>
    <w:rsid w:val="00F61AB5"/>
    <w:rsid w:val="00F63B76"/>
    <w:rsid w:val="00F67CFD"/>
    <w:rsid w:val="00F70914"/>
    <w:rsid w:val="00F775BC"/>
    <w:rsid w:val="00F809FD"/>
    <w:rsid w:val="00F81D52"/>
    <w:rsid w:val="00F824D2"/>
    <w:rsid w:val="00F82C85"/>
    <w:rsid w:val="00F82DB6"/>
    <w:rsid w:val="00F8642B"/>
    <w:rsid w:val="00F86C5A"/>
    <w:rsid w:val="00F9038E"/>
    <w:rsid w:val="00F911C3"/>
    <w:rsid w:val="00F91A60"/>
    <w:rsid w:val="00F91F55"/>
    <w:rsid w:val="00F92D7F"/>
    <w:rsid w:val="00F971C5"/>
    <w:rsid w:val="00FA0CD7"/>
    <w:rsid w:val="00FA4567"/>
    <w:rsid w:val="00FA4F54"/>
    <w:rsid w:val="00FA5C94"/>
    <w:rsid w:val="00FA747C"/>
    <w:rsid w:val="00FA7A51"/>
    <w:rsid w:val="00FB086D"/>
    <w:rsid w:val="00FB275C"/>
    <w:rsid w:val="00FB31CE"/>
    <w:rsid w:val="00FB3F9E"/>
    <w:rsid w:val="00FB538B"/>
    <w:rsid w:val="00FB5C5E"/>
    <w:rsid w:val="00FB67AE"/>
    <w:rsid w:val="00FB7F7B"/>
    <w:rsid w:val="00FC1801"/>
    <w:rsid w:val="00FC25D4"/>
    <w:rsid w:val="00FC306B"/>
    <w:rsid w:val="00FC5F71"/>
    <w:rsid w:val="00FC619D"/>
    <w:rsid w:val="00FC7A15"/>
    <w:rsid w:val="00FD0287"/>
    <w:rsid w:val="00FD4129"/>
    <w:rsid w:val="00FD626D"/>
    <w:rsid w:val="00FD6893"/>
    <w:rsid w:val="00FE0052"/>
    <w:rsid w:val="00FE09DA"/>
    <w:rsid w:val="00FE19D5"/>
    <w:rsid w:val="00FE413D"/>
    <w:rsid w:val="00FE641D"/>
    <w:rsid w:val="00FE6817"/>
    <w:rsid w:val="00FE6B0E"/>
    <w:rsid w:val="00FF1137"/>
    <w:rsid w:val="00FF1277"/>
    <w:rsid w:val="00FF428D"/>
    <w:rsid w:val="00FF7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4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Cordia New" w:hAnsi="Cordia New" w:cs="Cordia New"/>
      <w:sz w:val="32"/>
      <w:szCs w:val="3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63BB"/>
    <w:pPr>
      <w:keepNext/>
      <w:spacing w:before="240" w:after="60"/>
      <w:outlineLvl w:val="0"/>
    </w:pPr>
    <w:rPr>
      <w:rFonts w:ascii="Arial" w:hAnsi="Arial"/>
      <w:b/>
      <w:bCs/>
      <w:kern w:val="32"/>
      <w:szCs w:val="37"/>
    </w:rPr>
  </w:style>
  <w:style w:type="paragraph" w:styleId="Heading2">
    <w:name w:val="heading 2"/>
    <w:basedOn w:val="Heading3"/>
    <w:next w:val="BodyText"/>
    <w:link w:val="Heading2Char"/>
    <w:uiPriority w:val="9"/>
    <w:qFormat/>
    <w:rsid w:val="002B69D7"/>
    <w:pPr>
      <w:tabs>
        <w:tab w:val="left" w:pos="1080"/>
      </w:tabs>
      <w:spacing w:after="0"/>
      <w:outlineLvl w:val="1"/>
    </w:pPr>
    <w:rPr>
      <w:rFonts w:ascii="Angsana New" w:hAnsi="Angsana New" w:cs="Angsana New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2B69D7"/>
    <w:pPr>
      <w:keepNext/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4">
    <w:name w:val="heading 4"/>
    <w:basedOn w:val="Normal"/>
    <w:next w:val="Normal"/>
    <w:link w:val="Heading4Char"/>
    <w:uiPriority w:val="9"/>
    <w:qFormat/>
    <w:rsid w:val="006B63BB"/>
    <w:pPr>
      <w:keepNext/>
      <w:spacing w:before="240" w:after="60"/>
      <w:outlineLvl w:val="3"/>
    </w:pPr>
    <w:rPr>
      <w:rFonts w:ascii="Times New Roman" w:hAnsi="Times New Roman"/>
      <w:b/>
      <w:bCs/>
      <w:sz w:val="28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1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1BF"/>
    <w:rPr>
      <w:rFonts w:asciiTheme="majorHAnsi" w:eastAsiaTheme="majorEastAsia" w:hAnsiTheme="majorHAnsi" w:cstheme="majorBidi"/>
      <w:b/>
      <w:bCs/>
      <w:color w:val="4F81BD" w:themeColor="accent1"/>
      <w:sz w:val="26"/>
      <w:szCs w:val="33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1BF"/>
    <w:rPr>
      <w:rFonts w:asciiTheme="majorHAnsi" w:eastAsiaTheme="majorEastAsia" w:hAnsiTheme="majorHAnsi" w:cstheme="majorBidi"/>
      <w:b/>
      <w:bCs/>
      <w:color w:val="4F81BD" w:themeColor="accent1"/>
      <w:sz w:val="32"/>
      <w:szCs w:val="40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1BF"/>
    <w:rPr>
      <w:rFonts w:asciiTheme="majorHAnsi" w:eastAsiaTheme="majorEastAsia" w:hAnsiTheme="majorHAnsi" w:cstheme="majorBidi"/>
      <w:b/>
      <w:bCs/>
      <w:i/>
      <w:iCs/>
      <w:color w:val="4F81BD" w:themeColor="accent1"/>
      <w:sz w:val="32"/>
      <w:szCs w:val="40"/>
      <w:lang w:eastAsia="ja-JP"/>
    </w:rPr>
  </w:style>
  <w:style w:type="paragraph" w:customStyle="1" w:styleId="StyleHeading1AngsanaNew18ptBoldCentered">
    <w:name w:val="Style Heading 1 + Angsana New 18 pt Bold Centered"/>
    <w:basedOn w:val="Normal"/>
    <w:next w:val="Header"/>
    <w:rsid w:val="002B69D7"/>
    <w:pPr>
      <w:keepNext/>
      <w:pageBreakBefore/>
      <w:tabs>
        <w:tab w:val="center" w:pos="4153"/>
        <w:tab w:val="right" w:pos="8306"/>
      </w:tabs>
      <w:spacing w:after="100" w:afterAutospacing="1"/>
      <w:jc w:val="center"/>
    </w:pPr>
    <w:rPr>
      <w:rFonts w:eastAsia="Times New Roman"/>
      <w:sz w:val="36"/>
      <w:szCs w:val="40"/>
    </w:rPr>
  </w:style>
  <w:style w:type="paragraph" w:styleId="Header">
    <w:name w:val="header"/>
    <w:basedOn w:val="Normal"/>
    <w:link w:val="HeaderChar"/>
    <w:uiPriority w:val="99"/>
    <w:rsid w:val="002B69D7"/>
    <w:pPr>
      <w:tabs>
        <w:tab w:val="center" w:pos="4153"/>
        <w:tab w:val="right" w:pos="8306"/>
      </w:tabs>
    </w:pPr>
    <w:rPr>
      <w:szCs w:val="37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31BF"/>
    <w:rPr>
      <w:rFonts w:ascii="Cordia New" w:hAnsi="Cordia New" w:cs="Cordia New"/>
      <w:sz w:val="32"/>
      <w:szCs w:val="40"/>
      <w:lang w:eastAsia="ja-JP"/>
    </w:rPr>
  </w:style>
  <w:style w:type="paragraph" w:styleId="TOC1">
    <w:name w:val="toc 1"/>
    <w:aliases w:val="วาระการประชุม"/>
    <w:basedOn w:val="a"/>
    <w:next w:val="Normal"/>
    <w:uiPriority w:val="39"/>
    <w:semiHidden/>
    <w:rsid w:val="00256D07"/>
    <w:pPr>
      <w:jc w:val="both"/>
    </w:pPr>
    <w:rPr>
      <w:b/>
      <w:bCs w:val="0"/>
    </w:rPr>
  </w:style>
  <w:style w:type="paragraph" w:styleId="BodyText">
    <w:name w:val="Body Text"/>
    <w:basedOn w:val="Normal"/>
    <w:link w:val="BodyTextChar"/>
    <w:uiPriority w:val="99"/>
    <w:rsid w:val="002B69D7"/>
    <w:pPr>
      <w:spacing w:after="120"/>
    </w:pPr>
    <w:rPr>
      <w:szCs w:val="37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1C31BF"/>
    <w:rPr>
      <w:rFonts w:ascii="Cordia New" w:hAnsi="Cordia New" w:cs="Cordia New"/>
      <w:sz w:val="32"/>
      <w:szCs w:val="40"/>
      <w:lang w:eastAsia="ja-JP"/>
    </w:rPr>
  </w:style>
  <w:style w:type="paragraph" w:customStyle="1" w:styleId="cover">
    <w:name w:val="cover"/>
    <w:basedOn w:val="BodyText"/>
    <w:rsid w:val="006B63BB"/>
    <w:pPr>
      <w:spacing w:after="0"/>
      <w:jc w:val="center"/>
    </w:pPr>
    <w:rPr>
      <w:rFonts w:eastAsia="Times New Roman"/>
      <w:b/>
      <w:bCs/>
      <w:sz w:val="44"/>
      <w:szCs w:val="44"/>
    </w:rPr>
  </w:style>
  <w:style w:type="paragraph" w:customStyle="1" w:styleId="a0">
    <w:name w:val="บทที่"/>
    <w:basedOn w:val="Heading1"/>
    <w:rsid w:val="006B63BB"/>
    <w:pPr>
      <w:spacing w:before="0" w:after="240"/>
      <w:jc w:val="center"/>
    </w:pPr>
    <w:rPr>
      <w:rFonts w:ascii="Angsana New" w:eastAsia="Times New Roman" w:hAnsi="Angsana New" w:cs="Angsana New"/>
      <w:kern w:val="0"/>
      <w:sz w:val="40"/>
      <w:szCs w:val="40"/>
    </w:rPr>
  </w:style>
  <w:style w:type="paragraph" w:customStyle="1" w:styleId="a1">
    <w:name w:val="ข้อใหญ่"/>
    <w:basedOn w:val="Heading2"/>
    <w:rsid w:val="006A051F"/>
    <w:pPr>
      <w:spacing w:after="120"/>
    </w:pPr>
    <w:rPr>
      <w:rFonts w:eastAsia="Times New Roman"/>
      <w:sz w:val="36"/>
    </w:rPr>
  </w:style>
  <w:style w:type="paragraph" w:customStyle="1" w:styleId="a2">
    <w:name w:val="เนื้อหา"/>
    <w:basedOn w:val="BodyText"/>
    <w:rsid w:val="00CC383F"/>
    <w:pPr>
      <w:spacing w:before="120"/>
      <w:ind w:firstLine="720"/>
      <w:jc w:val="thaiDistribute"/>
    </w:pPr>
    <w:rPr>
      <w:rFonts w:eastAsia="Times New Roman"/>
      <w:szCs w:val="32"/>
    </w:rPr>
  </w:style>
  <w:style w:type="paragraph" w:customStyle="1" w:styleId="1">
    <w:name w:val="ข้อย่อย1"/>
    <w:basedOn w:val="Heading3"/>
    <w:rsid w:val="006B63BB"/>
    <w:pPr>
      <w:spacing w:after="120"/>
      <w:ind w:firstLine="720"/>
    </w:pPr>
    <w:rPr>
      <w:rFonts w:ascii="Angsana New" w:eastAsia="Times New Roman" w:hAnsi="Angsana New" w:cs="Angsana New"/>
      <w:sz w:val="32"/>
      <w:szCs w:val="32"/>
    </w:rPr>
  </w:style>
  <w:style w:type="paragraph" w:customStyle="1" w:styleId="a3">
    <w:name w:val="รูปภาพ"/>
    <w:basedOn w:val="Heading4"/>
    <w:rsid w:val="006A051F"/>
    <w:pPr>
      <w:spacing w:after="240"/>
      <w:jc w:val="center"/>
    </w:pPr>
    <w:rPr>
      <w:rFonts w:ascii="Angsana New" w:eastAsia="Times New Roman" w:hAnsi="Angsana New"/>
      <w:sz w:val="32"/>
    </w:rPr>
  </w:style>
  <w:style w:type="paragraph" w:styleId="TOC2">
    <w:name w:val="toc 2"/>
    <w:basedOn w:val="Style1"/>
    <w:next w:val="Style2"/>
    <w:uiPriority w:val="39"/>
    <w:semiHidden/>
    <w:rsid w:val="0060517D"/>
    <w:pPr>
      <w:ind w:left="320"/>
    </w:pPr>
    <w:rPr>
      <w:bCs w:val="0"/>
    </w:rPr>
  </w:style>
  <w:style w:type="paragraph" w:styleId="TOC3">
    <w:name w:val="toc 3"/>
    <w:basedOn w:val="Normal"/>
    <w:next w:val="Normal"/>
    <w:uiPriority w:val="39"/>
    <w:semiHidden/>
    <w:rsid w:val="00CC383F"/>
    <w:pPr>
      <w:ind w:left="640"/>
    </w:pPr>
  </w:style>
  <w:style w:type="paragraph" w:styleId="TOC4">
    <w:name w:val="toc 4"/>
    <w:basedOn w:val="Normal"/>
    <w:next w:val="Normal"/>
    <w:uiPriority w:val="39"/>
    <w:semiHidden/>
    <w:rsid w:val="00236464"/>
    <w:pPr>
      <w:ind w:left="960"/>
    </w:pPr>
  </w:style>
  <w:style w:type="paragraph" w:styleId="TableofFigures">
    <w:name w:val="table of figures"/>
    <w:basedOn w:val="a4"/>
    <w:next w:val="a4"/>
    <w:uiPriority w:val="99"/>
    <w:semiHidden/>
    <w:rsid w:val="00CC383F"/>
    <w:pPr>
      <w:keepNext w:val="0"/>
      <w:spacing w:before="0" w:after="0"/>
      <w:ind w:left="680" w:hanging="680"/>
      <w:outlineLvl w:val="9"/>
    </w:pPr>
    <w:rPr>
      <w:rFonts w:eastAsia="MS Mincho"/>
      <w:b w:val="0"/>
      <w:bCs w:val="0"/>
      <w:caps/>
      <w:szCs w:val="32"/>
    </w:rPr>
  </w:style>
  <w:style w:type="paragraph" w:styleId="TOC5">
    <w:name w:val="toc 5"/>
    <w:basedOn w:val="a3"/>
    <w:next w:val="a3"/>
    <w:uiPriority w:val="39"/>
    <w:semiHidden/>
    <w:rsid w:val="006A051F"/>
    <w:pPr>
      <w:ind w:left="1280"/>
    </w:pPr>
    <w:rPr>
      <w:b w:val="0"/>
      <w:bCs w:val="0"/>
    </w:rPr>
  </w:style>
  <w:style w:type="paragraph" w:customStyle="1" w:styleId="2">
    <w:name w:val="ข้อย่อย2"/>
    <w:basedOn w:val="Heading4"/>
    <w:rsid w:val="006A051F"/>
    <w:pPr>
      <w:spacing w:after="120"/>
      <w:ind w:firstLine="1440"/>
    </w:pPr>
    <w:rPr>
      <w:rFonts w:ascii="Angsana New" w:eastAsia="Times New Roman" w:hAnsi="Angsana New"/>
      <w:sz w:val="32"/>
    </w:rPr>
  </w:style>
  <w:style w:type="paragraph" w:customStyle="1" w:styleId="20">
    <w:name w:val="เนื้อหา2"/>
    <w:basedOn w:val="a2"/>
    <w:rsid w:val="006A051F"/>
    <w:pPr>
      <w:ind w:firstLine="1440"/>
    </w:pPr>
  </w:style>
  <w:style w:type="paragraph" w:customStyle="1" w:styleId="a4">
    <w:name w:val="ตาราง"/>
    <w:basedOn w:val="a3"/>
    <w:rsid w:val="00236464"/>
    <w:pPr>
      <w:jc w:val="left"/>
    </w:pPr>
    <w:rPr>
      <w:szCs w:val="34"/>
    </w:rPr>
  </w:style>
  <w:style w:type="paragraph" w:customStyle="1" w:styleId="a5">
    <w:name w:val="อ้างอิง"/>
    <w:basedOn w:val="Normal"/>
    <w:rsid w:val="00CC383F"/>
    <w:pPr>
      <w:ind w:left="1800" w:right="1170" w:firstLine="360"/>
    </w:pPr>
    <w:rPr>
      <w:rFonts w:eastAsia="Times New Roman"/>
      <w:sz w:val="28"/>
      <w:szCs w:val="28"/>
    </w:rPr>
  </w:style>
  <w:style w:type="paragraph" w:customStyle="1" w:styleId="a">
    <w:name w:val="หัวข้อประชุม"/>
    <w:basedOn w:val="Heading1"/>
    <w:rsid w:val="00535E31"/>
    <w:rPr>
      <w:rFonts w:ascii="Angsana New" w:hAnsi="Angsana New" w:cs="Angsana New"/>
      <w:b w:val="0"/>
      <w:sz w:val="36"/>
      <w:szCs w:val="36"/>
      <w:u w:val="single"/>
    </w:rPr>
  </w:style>
  <w:style w:type="paragraph" w:customStyle="1" w:styleId="Style1">
    <w:name w:val="Style1"/>
    <w:basedOn w:val="Normal"/>
    <w:rsid w:val="0060517D"/>
    <w:rPr>
      <w:b/>
      <w:bCs/>
      <w:u w:val="single"/>
    </w:rPr>
  </w:style>
  <w:style w:type="paragraph" w:customStyle="1" w:styleId="Style2">
    <w:name w:val="Style2"/>
    <w:basedOn w:val="Normal"/>
    <w:rsid w:val="0060517D"/>
    <w:pPr>
      <w:ind w:left="720"/>
    </w:pPr>
    <w:rPr>
      <w:b/>
      <w:bCs/>
      <w:color w:val="000000"/>
      <w:u w:val="single"/>
    </w:rPr>
  </w:style>
  <w:style w:type="character" w:customStyle="1" w:styleId="Header0">
    <w:name w:val="Header.."/>
    <w:rsid w:val="00F6078A"/>
    <w:rPr>
      <w:b/>
      <w:u w:val="single"/>
    </w:rPr>
  </w:style>
  <w:style w:type="paragraph" w:customStyle="1" w:styleId="chapter">
    <w:name w:val="chapter ชุดความรู้"/>
    <w:basedOn w:val="Normal"/>
    <w:rsid w:val="0004508B"/>
    <w:pPr>
      <w:spacing w:after="200" w:line="276" w:lineRule="auto"/>
      <w:ind w:left="720"/>
      <w:contextualSpacing/>
    </w:pPr>
    <w:rPr>
      <w:rFonts w:ascii="Calibri" w:hAnsi="Calibri"/>
      <w:bCs/>
      <w:sz w:val="22"/>
      <w:szCs w:val="52"/>
      <w:lang w:eastAsia="en-US"/>
    </w:rPr>
  </w:style>
  <w:style w:type="paragraph" w:customStyle="1" w:styleId="part">
    <w:name w:val="part ชุดความรู้"/>
    <w:basedOn w:val="chapter"/>
    <w:rsid w:val="0004508B"/>
    <w:pPr>
      <w:spacing w:before="240" w:after="240"/>
      <w:ind w:left="0"/>
      <w:jc w:val="center"/>
    </w:pPr>
    <w:rPr>
      <w:rFonts w:ascii="Cordia New" w:hAnsi="Cordia New"/>
      <w:sz w:val="36"/>
      <w:szCs w:val="40"/>
      <w:u w:val="single"/>
    </w:rPr>
  </w:style>
  <w:style w:type="paragraph" w:customStyle="1" w:styleId="StylechapterCordiaNew">
    <w:name w:val="Style chapter ชุดความรู้ + Cordia New"/>
    <w:basedOn w:val="chapter"/>
    <w:rsid w:val="00BE343C"/>
    <w:pPr>
      <w:ind w:left="0"/>
      <w:jc w:val="center"/>
    </w:pPr>
    <w:rPr>
      <w:rFonts w:ascii="Cordia New" w:hAnsi="Cordia New"/>
    </w:rPr>
  </w:style>
  <w:style w:type="paragraph" w:customStyle="1" w:styleId="StylepartBefore0ptAfter0ptLinespacing">
    <w:name w:val="Style part ชุดความรู้ + Before:  0 pt After:  0 pt Line spacing: ..."/>
    <w:basedOn w:val="part"/>
    <w:rsid w:val="00BE343C"/>
    <w:pPr>
      <w:spacing w:before="0" w:after="0" w:line="240" w:lineRule="auto"/>
      <w:jc w:val="left"/>
    </w:pPr>
  </w:style>
  <w:style w:type="paragraph" w:styleId="Date">
    <w:name w:val="Date"/>
    <w:basedOn w:val="Normal"/>
    <w:next w:val="Normal"/>
    <w:link w:val="DateChar"/>
    <w:uiPriority w:val="99"/>
    <w:rsid w:val="004C5695"/>
    <w:rPr>
      <w:szCs w:val="37"/>
    </w:rPr>
  </w:style>
  <w:style w:type="character" w:customStyle="1" w:styleId="DateChar">
    <w:name w:val="Date Char"/>
    <w:basedOn w:val="DefaultParagraphFont"/>
    <w:link w:val="Date"/>
    <w:uiPriority w:val="99"/>
    <w:semiHidden/>
    <w:rsid w:val="001C31BF"/>
    <w:rPr>
      <w:rFonts w:ascii="Cordia New" w:hAnsi="Cordia New" w:cs="Cordia New"/>
      <w:sz w:val="32"/>
      <w:szCs w:val="40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https://s-media-cache-ak0.pinimg.com/736x/a9/ed/b0/a9edb0aa9bb9e74a98b4dd6dc1cd285c.jpg" TargetMode="External"/><Relationship Id="rId11" Type="http://schemas.openxmlformats.org/officeDocument/2006/relationships/fontTable" Target="fontTable.xml"/><Relationship Id="rId5" Type="http://schemas.openxmlformats.org/officeDocument/2006/relationships/image" Target="https://rcgale.files.wordpress.com/2008/04/diaryofawormpic.jpg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wmf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26</TotalTime>
  <Pages>3</Pages>
  <Words>730</Words>
  <Characters>4163</Characters>
  <Application>Microsoft Office Outlook</Application>
  <DocSecurity>0</DocSecurity>
  <Lines>0</Lines>
  <Paragraphs>0</Paragraphs>
  <ScaleCrop>false</ScaleCrop>
  <Company>Microsoft Corporation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7</cp:revision>
  <cp:lastPrinted>2015-10-08T03:27:00Z</cp:lastPrinted>
  <dcterms:created xsi:type="dcterms:W3CDTF">2015-10-08T01:18:00Z</dcterms:created>
  <dcterms:modified xsi:type="dcterms:W3CDTF">2015-10-08T11:40:00Z</dcterms:modified>
</cp:coreProperties>
</file>